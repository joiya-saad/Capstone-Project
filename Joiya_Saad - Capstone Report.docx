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B9B1D3" w14:textId="77777777" w:rsidR="00E00C66" w:rsidRDefault="00E00C66" w:rsidP="00ED51E7">
      <w:pPr>
        <w:pStyle w:val="Title"/>
      </w:pPr>
      <w:bookmarkStart w:id="0" w:name="_Hlk71179787"/>
    </w:p>
    <w:p w14:paraId="4D08939D" w14:textId="6B53CE4D" w:rsidR="00723B12" w:rsidRDefault="00701C1C" w:rsidP="00723B12">
      <w:pPr>
        <w:pStyle w:val="Title"/>
        <w:spacing w:after="240"/>
      </w:pPr>
      <w:r w:rsidRPr="00B51319">
        <w:t xml:space="preserve">Matching </w:t>
      </w:r>
      <w:r>
        <w:t>Employees</w:t>
      </w:r>
      <w:r w:rsidRPr="00B51319">
        <w:t xml:space="preserve"> to </w:t>
      </w:r>
      <w:r>
        <w:t>Projects</w:t>
      </w:r>
    </w:p>
    <w:p w14:paraId="5D13C600" w14:textId="21FAF654" w:rsidR="00723B12" w:rsidRPr="004236E4" w:rsidRDefault="00701C1C" w:rsidP="00723B12">
      <w:pPr>
        <w:pStyle w:val="Subtitle"/>
      </w:pPr>
      <w:r>
        <w:t>Canon - EMEA</w:t>
      </w:r>
    </w:p>
    <w:p w14:paraId="5A9FD147" w14:textId="77777777" w:rsidR="00723B12" w:rsidRPr="00B97709" w:rsidRDefault="00723B12" w:rsidP="00723B12">
      <w:pPr>
        <w:spacing w:after="0" w:line="276" w:lineRule="auto"/>
        <w:jc w:val="center"/>
        <w:rPr>
          <w:sz w:val="28"/>
          <w:szCs w:val="28"/>
        </w:rPr>
      </w:pPr>
      <w:r w:rsidRPr="00B97709">
        <w:rPr>
          <w:sz w:val="28"/>
          <w:szCs w:val="28"/>
        </w:rPr>
        <w:t xml:space="preserve">By </w:t>
      </w:r>
    </w:p>
    <w:p w14:paraId="402C847C" w14:textId="09DE326F" w:rsidR="00723B12" w:rsidRPr="00B97709" w:rsidRDefault="00701C1C" w:rsidP="00723B12">
      <w:pPr>
        <w:spacing w:after="0" w:line="276" w:lineRule="auto"/>
        <w:jc w:val="center"/>
        <w:rPr>
          <w:sz w:val="28"/>
          <w:szCs w:val="28"/>
        </w:rPr>
      </w:pPr>
      <w:r>
        <w:rPr>
          <w:sz w:val="28"/>
          <w:szCs w:val="28"/>
        </w:rPr>
        <w:t>Saad Wali Muhammad Joiya</w:t>
      </w:r>
    </w:p>
    <w:p w14:paraId="06E34DE9" w14:textId="77777777" w:rsidR="00723B12" w:rsidRPr="00B97709" w:rsidRDefault="00723B12" w:rsidP="00723B12">
      <w:pPr>
        <w:spacing w:after="0" w:line="276" w:lineRule="auto"/>
        <w:jc w:val="center"/>
      </w:pPr>
    </w:p>
    <w:p w14:paraId="59309459" w14:textId="77777777" w:rsidR="00723B12" w:rsidRPr="00B97709" w:rsidRDefault="00723B12" w:rsidP="00723B12">
      <w:pPr>
        <w:spacing w:after="0" w:line="276" w:lineRule="auto"/>
        <w:jc w:val="center"/>
      </w:pPr>
    </w:p>
    <w:p w14:paraId="37B7F6B8" w14:textId="77777777" w:rsidR="00723B12" w:rsidRPr="00B97709" w:rsidRDefault="00723B12" w:rsidP="00723B12">
      <w:pPr>
        <w:spacing w:after="0" w:line="276" w:lineRule="auto"/>
        <w:jc w:val="center"/>
      </w:pPr>
      <w:r w:rsidRPr="00B97709">
        <w:t xml:space="preserve">Submitted to Central European University </w:t>
      </w:r>
      <w:r>
        <w:t xml:space="preserve">- </w:t>
      </w:r>
      <w:r w:rsidRPr="00B97709">
        <w:t>Private University</w:t>
      </w:r>
    </w:p>
    <w:p w14:paraId="2780C943" w14:textId="3C91EC9B" w:rsidR="00723B12" w:rsidRPr="00B97709" w:rsidRDefault="00723B12" w:rsidP="00723B12">
      <w:pPr>
        <w:spacing w:after="0" w:line="276" w:lineRule="auto"/>
        <w:jc w:val="center"/>
      </w:pPr>
      <w:r>
        <w:t>Department</w:t>
      </w:r>
      <w:r w:rsidR="00E43FFC">
        <w:t xml:space="preserve"> of Economics </w:t>
      </w:r>
    </w:p>
    <w:p w14:paraId="12B5CFB5" w14:textId="77777777" w:rsidR="00723B12" w:rsidRPr="00B97709" w:rsidRDefault="00723B12" w:rsidP="00723B12">
      <w:pPr>
        <w:spacing w:after="0" w:line="276" w:lineRule="auto"/>
        <w:jc w:val="center"/>
      </w:pPr>
    </w:p>
    <w:p w14:paraId="63EE075A" w14:textId="382CD46D" w:rsidR="00723B12" w:rsidRPr="00B97709" w:rsidRDefault="00723B12" w:rsidP="00723B12">
      <w:pPr>
        <w:spacing w:after="0" w:line="276" w:lineRule="auto"/>
        <w:jc w:val="center"/>
        <w:rPr>
          <w:i/>
          <w:iCs/>
        </w:rPr>
      </w:pPr>
      <w:r w:rsidRPr="00B97709">
        <w:rPr>
          <w:i/>
          <w:iCs/>
        </w:rPr>
        <w:t xml:space="preserve">In partial fulfilment of the requirements for the degree of Master </w:t>
      </w:r>
      <w:r w:rsidR="00E43FFC">
        <w:rPr>
          <w:i/>
          <w:iCs/>
        </w:rPr>
        <w:t>of Science in</w:t>
      </w:r>
      <w:r w:rsidRPr="00B97709">
        <w:rPr>
          <w:i/>
          <w:iCs/>
        </w:rPr>
        <w:t xml:space="preserve"> </w:t>
      </w:r>
      <w:r w:rsidR="00701C1C">
        <w:rPr>
          <w:i/>
          <w:iCs/>
        </w:rPr>
        <w:t>Business Analytics</w:t>
      </w:r>
    </w:p>
    <w:p w14:paraId="3D9CF52B" w14:textId="77777777" w:rsidR="00723B12" w:rsidRPr="00B97709" w:rsidRDefault="00723B12" w:rsidP="00723B12">
      <w:pPr>
        <w:spacing w:after="0" w:line="276" w:lineRule="auto"/>
        <w:jc w:val="center"/>
      </w:pPr>
    </w:p>
    <w:p w14:paraId="4976348F" w14:textId="77777777" w:rsidR="00723B12" w:rsidRPr="00B97709" w:rsidRDefault="00723B12" w:rsidP="00723B12">
      <w:pPr>
        <w:spacing w:after="0" w:line="276" w:lineRule="auto"/>
        <w:jc w:val="center"/>
      </w:pPr>
    </w:p>
    <w:p w14:paraId="56CB25CB" w14:textId="77777777" w:rsidR="00723B12" w:rsidRPr="00B97709" w:rsidRDefault="00723B12" w:rsidP="00723B12">
      <w:pPr>
        <w:spacing w:after="0" w:line="276" w:lineRule="auto"/>
        <w:jc w:val="center"/>
      </w:pPr>
    </w:p>
    <w:p w14:paraId="4A75C067" w14:textId="77777777" w:rsidR="00723B12" w:rsidRPr="00B97709" w:rsidRDefault="00723B12" w:rsidP="00723B12">
      <w:pPr>
        <w:spacing w:after="0" w:line="276" w:lineRule="auto"/>
        <w:jc w:val="center"/>
      </w:pPr>
    </w:p>
    <w:p w14:paraId="2262F939" w14:textId="77777777" w:rsidR="00723B12" w:rsidRPr="00B97709" w:rsidRDefault="00723B12" w:rsidP="00723B12">
      <w:pPr>
        <w:spacing w:after="0" w:line="276" w:lineRule="auto"/>
        <w:jc w:val="center"/>
      </w:pPr>
    </w:p>
    <w:p w14:paraId="49FFD653" w14:textId="77777777" w:rsidR="00723B12" w:rsidRPr="00B97709" w:rsidRDefault="00723B12" w:rsidP="00723B12">
      <w:pPr>
        <w:spacing w:after="0" w:line="276" w:lineRule="auto"/>
        <w:jc w:val="center"/>
      </w:pPr>
    </w:p>
    <w:p w14:paraId="76CE0717" w14:textId="77777777" w:rsidR="00723B12" w:rsidRPr="00B97709" w:rsidRDefault="00723B12" w:rsidP="00723B12">
      <w:pPr>
        <w:spacing w:after="0" w:line="276" w:lineRule="auto"/>
        <w:jc w:val="center"/>
      </w:pPr>
    </w:p>
    <w:p w14:paraId="58F2EE7F" w14:textId="77777777" w:rsidR="00723B12" w:rsidRPr="00B97709" w:rsidRDefault="00723B12" w:rsidP="00723B12">
      <w:pPr>
        <w:spacing w:after="0" w:line="276" w:lineRule="auto"/>
        <w:jc w:val="center"/>
      </w:pPr>
    </w:p>
    <w:p w14:paraId="7AB462C3" w14:textId="77777777" w:rsidR="00723B12" w:rsidRPr="00B97709" w:rsidRDefault="00723B12" w:rsidP="00723B12">
      <w:pPr>
        <w:spacing w:after="0" w:line="276" w:lineRule="auto"/>
        <w:jc w:val="center"/>
      </w:pPr>
    </w:p>
    <w:p w14:paraId="753DD0DE" w14:textId="77777777" w:rsidR="00723B12" w:rsidRPr="00B97709" w:rsidRDefault="00723B12" w:rsidP="00723B12">
      <w:pPr>
        <w:spacing w:after="0" w:line="276" w:lineRule="auto"/>
        <w:jc w:val="center"/>
      </w:pPr>
    </w:p>
    <w:p w14:paraId="5F82C291" w14:textId="77777777" w:rsidR="00723B12" w:rsidRPr="00B97709" w:rsidRDefault="00723B12" w:rsidP="00723B12">
      <w:pPr>
        <w:spacing w:after="0" w:line="276" w:lineRule="auto"/>
        <w:jc w:val="center"/>
      </w:pPr>
    </w:p>
    <w:p w14:paraId="366F2080" w14:textId="77777777" w:rsidR="00723B12" w:rsidRPr="00B97709" w:rsidRDefault="00723B12" w:rsidP="00723B12">
      <w:pPr>
        <w:spacing w:after="0" w:line="276" w:lineRule="auto"/>
        <w:jc w:val="center"/>
      </w:pPr>
    </w:p>
    <w:p w14:paraId="603E9096" w14:textId="77777777" w:rsidR="00723B12" w:rsidRPr="00B97709" w:rsidRDefault="00723B12" w:rsidP="00723B12">
      <w:pPr>
        <w:spacing w:after="0" w:line="276" w:lineRule="auto"/>
        <w:jc w:val="center"/>
      </w:pPr>
    </w:p>
    <w:p w14:paraId="5B3DAC46" w14:textId="77777777" w:rsidR="00723B12" w:rsidRDefault="00723B12" w:rsidP="00723B12">
      <w:pPr>
        <w:spacing w:after="0" w:line="276" w:lineRule="auto"/>
        <w:jc w:val="center"/>
      </w:pPr>
    </w:p>
    <w:p w14:paraId="6806D4D7" w14:textId="77777777" w:rsidR="00723B12" w:rsidRDefault="00723B12" w:rsidP="00723B12">
      <w:pPr>
        <w:spacing w:after="0" w:line="276" w:lineRule="auto"/>
        <w:jc w:val="center"/>
      </w:pPr>
    </w:p>
    <w:p w14:paraId="69202D05" w14:textId="77777777" w:rsidR="00723B12" w:rsidRPr="00B97709" w:rsidRDefault="00723B12" w:rsidP="00723B12">
      <w:pPr>
        <w:spacing w:after="0" w:line="276" w:lineRule="auto"/>
        <w:jc w:val="center"/>
      </w:pPr>
    </w:p>
    <w:p w14:paraId="126C0EC2" w14:textId="77777777" w:rsidR="00723B12" w:rsidRPr="00B97709" w:rsidRDefault="00723B12" w:rsidP="00723B12">
      <w:pPr>
        <w:spacing w:after="0" w:line="276" w:lineRule="auto"/>
        <w:jc w:val="center"/>
      </w:pPr>
    </w:p>
    <w:p w14:paraId="567ED834" w14:textId="77777777" w:rsidR="00723B12" w:rsidRPr="00B97709" w:rsidRDefault="00723B12" w:rsidP="00E43FFC">
      <w:pPr>
        <w:spacing w:after="0" w:line="276" w:lineRule="auto"/>
        <w:jc w:val="center"/>
      </w:pPr>
    </w:p>
    <w:p w14:paraId="5B3937C7" w14:textId="706E9457" w:rsidR="00723B12" w:rsidRPr="00B97709" w:rsidRDefault="00723B12" w:rsidP="00E43FFC">
      <w:pPr>
        <w:spacing w:after="0" w:line="276" w:lineRule="auto"/>
        <w:jc w:val="center"/>
        <w:rPr>
          <w:sz w:val="28"/>
          <w:szCs w:val="28"/>
        </w:rPr>
      </w:pPr>
      <w:r w:rsidRPr="068EA089">
        <w:rPr>
          <w:sz w:val="28"/>
          <w:szCs w:val="28"/>
        </w:rPr>
        <w:t xml:space="preserve">Supervisor: </w:t>
      </w:r>
      <w:r w:rsidR="000D66B4" w:rsidRPr="000D66B4">
        <w:rPr>
          <w:sz w:val="28"/>
          <w:szCs w:val="28"/>
        </w:rPr>
        <w:t>Eduardo Arino de la Rubia</w:t>
      </w:r>
    </w:p>
    <w:p w14:paraId="3D1DB4EB" w14:textId="77777777" w:rsidR="00723B12" w:rsidRPr="00B97709" w:rsidRDefault="00723B12" w:rsidP="00E43FFC">
      <w:pPr>
        <w:spacing w:after="0" w:line="276" w:lineRule="auto"/>
        <w:jc w:val="center"/>
      </w:pPr>
    </w:p>
    <w:p w14:paraId="37B27D3A" w14:textId="77777777" w:rsidR="00723B12" w:rsidRPr="00B97709" w:rsidRDefault="00723B12" w:rsidP="00E43FFC">
      <w:pPr>
        <w:spacing w:after="0" w:line="276" w:lineRule="auto"/>
        <w:jc w:val="center"/>
      </w:pPr>
    </w:p>
    <w:p w14:paraId="557AFC73" w14:textId="77777777" w:rsidR="00723B12" w:rsidRPr="00B97709" w:rsidRDefault="00723B12" w:rsidP="00E43FFC">
      <w:pPr>
        <w:spacing w:after="0" w:line="276" w:lineRule="auto"/>
        <w:jc w:val="center"/>
        <w:rPr>
          <w:sz w:val="28"/>
          <w:szCs w:val="28"/>
        </w:rPr>
      </w:pPr>
      <w:r w:rsidRPr="00B97709">
        <w:rPr>
          <w:sz w:val="28"/>
          <w:szCs w:val="28"/>
        </w:rPr>
        <w:t>Vienna, Austria</w:t>
      </w:r>
    </w:p>
    <w:p w14:paraId="05254240" w14:textId="43B91151" w:rsidR="005E330D" w:rsidRDefault="00723B12" w:rsidP="00E43FFC">
      <w:pPr>
        <w:spacing w:after="0" w:line="276" w:lineRule="auto"/>
        <w:jc w:val="center"/>
        <w:rPr>
          <w:b/>
          <w:bCs/>
          <w:smallCaps/>
          <w:sz w:val="36"/>
          <w:szCs w:val="36"/>
        </w:rPr>
      </w:pPr>
      <w:r w:rsidRPr="068EA089">
        <w:rPr>
          <w:sz w:val="28"/>
          <w:szCs w:val="28"/>
        </w:rPr>
        <w:t>2025</w:t>
      </w:r>
      <w:r w:rsidR="00E00C66" w:rsidRPr="068EA089">
        <w:rPr>
          <w:sz w:val="28"/>
          <w:szCs w:val="28"/>
        </w:rPr>
        <w:t xml:space="preserve"> </w:t>
      </w:r>
      <w:r>
        <w:br w:type="page"/>
      </w:r>
    </w:p>
    <w:p w14:paraId="1385057D" w14:textId="11CAA063" w:rsidR="008F52C0" w:rsidRDefault="00EE026D" w:rsidP="003B380C">
      <w:pPr>
        <w:pStyle w:val="Heading1"/>
      </w:pPr>
      <w:bookmarkStart w:id="1" w:name="_Toc1574411312"/>
      <w:bookmarkStart w:id="2" w:name="_Toc200207131"/>
      <w:r>
        <w:lastRenderedPageBreak/>
        <w:t>Copyright</w:t>
      </w:r>
      <w:r w:rsidR="006A0D3F">
        <w:t xml:space="preserve"> Notice</w:t>
      </w:r>
      <w:bookmarkEnd w:id="1"/>
      <w:bookmarkEnd w:id="2"/>
    </w:p>
    <w:p w14:paraId="4D16F5D3" w14:textId="365F2A80" w:rsidR="00D667FF" w:rsidRPr="00AD5005" w:rsidRDefault="00D667FF" w:rsidP="00D667FF">
      <w:pPr>
        <w:spacing w:line="240" w:lineRule="auto"/>
        <w:rPr>
          <w:lang w:val="en-GB"/>
        </w:rPr>
      </w:pPr>
      <w:r w:rsidRPr="068EA089">
        <w:rPr>
          <w:lang w:val="en-GB"/>
        </w:rPr>
        <w:t xml:space="preserve">Copyright © </w:t>
      </w:r>
      <w:r w:rsidR="000D66B4">
        <w:rPr>
          <w:lang w:val="en-GB"/>
        </w:rPr>
        <w:t>Saad</w:t>
      </w:r>
      <w:r w:rsidRPr="068EA089">
        <w:rPr>
          <w:lang w:val="en-GB"/>
        </w:rPr>
        <w:t xml:space="preserve"> </w:t>
      </w:r>
      <w:r w:rsidR="000D66B4">
        <w:rPr>
          <w:lang w:val="en-GB"/>
        </w:rPr>
        <w:t>Joiya</w:t>
      </w:r>
      <w:r w:rsidRPr="068EA089">
        <w:rPr>
          <w:lang w:val="en-GB"/>
        </w:rPr>
        <w:t xml:space="preserve">, </w:t>
      </w:r>
      <w:r w:rsidR="000D66B4">
        <w:rPr>
          <w:lang w:val="en-GB"/>
        </w:rPr>
        <w:t>2025</w:t>
      </w:r>
      <w:r w:rsidRPr="068EA089">
        <w:rPr>
          <w:lang w:val="en-GB"/>
        </w:rPr>
        <w:t xml:space="preserve"> (year of submission). </w:t>
      </w:r>
      <w:r w:rsidR="000D66B4">
        <w:rPr>
          <w:lang w:val="en-GB"/>
        </w:rPr>
        <w:t>Matching Employees to Projects</w:t>
      </w:r>
      <w:r w:rsidRPr="068EA089">
        <w:rPr>
          <w:lang w:val="en-GB"/>
        </w:rPr>
        <w:t xml:space="preserve"> - This work is licensed under </w:t>
      </w:r>
      <w:hyperlink r:id="rId11">
        <w:r w:rsidR="51D71BF8" w:rsidRPr="068EA089">
          <w:rPr>
            <w:rStyle w:val="Hyperlink"/>
            <w:rFonts w:ascii="Times New Roman" w:eastAsia="Times New Roman" w:hAnsi="Times New Roman" w:cs="Times New Roman"/>
            <w:szCs w:val="24"/>
            <w:lang w:val="en-GB"/>
          </w:rPr>
          <w:t>Creative Commons Attribution-</w:t>
        </w:r>
        <w:proofErr w:type="spellStart"/>
        <w:r w:rsidR="51D71BF8" w:rsidRPr="068EA089">
          <w:rPr>
            <w:rStyle w:val="Hyperlink"/>
            <w:rFonts w:ascii="Times New Roman" w:eastAsia="Times New Roman" w:hAnsi="Times New Roman" w:cs="Times New Roman"/>
            <w:szCs w:val="24"/>
            <w:lang w:val="en-GB"/>
          </w:rPr>
          <w:t>NonCommercial</w:t>
        </w:r>
        <w:proofErr w:type="spellEnd"/>
        <w:r w:rsidR="51D71BF8" w:rsidRPr="068EA089">
          <w:rPr>
            <w:rStyle w:val="Hyperlink"/>
            <w:rFonts w:ascii="Times New Roman" w:eastAsia="Times New Roman" w:hAnsi="Times New Roman" w:cs="Times New Roman"/>
            <w:szCs w:val="24"/>
            <w:lang w:val="en-GB"/>
          </w:rPr>
          <w:t>-</w:t>
        </w:r>
        <w:proofErr w:type="spellStart"/>
        <w:r w:rsidR="51D71BF8" w:rsidRPr="068EA089">
          <w:rPr>
            <w:rStyle w:val="Hyperlink"/>
            <w:rFonts w:ascii="Times New Roman" w:eastAsia="Times New Roman" w:hAnsi="Times New Roman" w:cs="Times New Roman"/>
            <w:szCs w:val="24"/>
            <w:lang w:val="en-GB"/>
          </w:rPr>
          <w:t>NoDerivatives</w:t>
        </w:r>
        <w:proofErr w:type="spellEnd"/>
        <w:r w:rsidR="51D71BF8" w:rsidRPr="068EA089">
          <w:rPr>
            <w:rStyle w:val="Hyperlink"/>
            <w:rFonts w:ascii="Times New Roman" w:eastAsia="Times New Roman" w:hAnsi="Times New Roman" w:cs="Times New Roman"/>
            <w:szCs w:val="24"/>
            <w:lang w:val="en-GB"/>
          </w:rPr>
          <w:t xml:space="preserve"> (CC BY-NC-ND) 4.0 International</w:t>
        </w:r>
      </w:hyperlink>
      <w:r w:rsidR="51D71BF8" w:rsidRPr="068EA089">
        <w:rPr>
          <w:rFonts w:ascii="Times New Roman" w:eastAsia="Times New Roman" w:hAnsi="Times New Roman" w:cs="Times New Roman"/>
          <w:color w:val="000000" w:themeColor="text1"/>
          <w:szCs w:val="24"/>
          <w:lang w:val="en-GB"/>
        </w:rPr>
        <w:t xml:space="preserve"> </w:t>
      </w:r>
      <w:r w:rsidRPr="068EA089">
        <w:rPr>
          <w:lang w:val="en-GB"/>
        </w:rPr>
        <w:t>license.</w:t>
      </w:r>
      <w:r>
        <w:t> </w:t>
      </w:r>
    </w:p>
    <w:p w14:paraId="04E185A2" w14:textId="4E49DB19" w:rsidR="00D667FF" w:rsidRDefault="00D667FF" w:rsidP="00D667FF">
      <w:pPr>
        <w:spacing w:line="240" w:lineRule="auto"/>
        <w:jc w:val="left"/>
        <w:rPr>
          <w:vertAlign w:val="superscript"/>
          <w:lang w:val="en-GB"/>
        </w:rPr>
      </w:pPr>
      <w:r w:rsidRPr="00AD5005">
        <w:rPr>
          <w:vertAlign w:val="superscript"/>
          <w:lang w:val="en-GB"/>
        </w:rPr>
        <w:t xml:space="preserve"> </w:t>
      </w:r>
    </w:p>
    <w:p w14:paraId="5AD0537E" w14:textId="4731C912" w:rsidR="00D667FF" w:rsidRDefault="00D667FF" w:rsidP="00D667FF">
      <w:pPr>
        <w:spacing w:line="240" w:lineRule="auto"/>
        <w:jc w:val="left"/>
        <w:rPr>
          <w:lang w:val="en-GB"/>
        </w:rPr>
      </w:pPr>
      <w:r>
        <w:t xml:space="preserve">For bibliographic and reference purposes this thesis/dissertation should be referred to as: </w:t>
      </w:r>
      <w:r w:rsidR="000D66B4">
        <w:t>Joiya</w:t>
      </w:r>
      <w:r>
        <w:t xml:space="preserve">, </w:t>
      </w:r>
      <w:r w:rsidR="000D66B4">
        <w:t>Saad</w:t>
      </w:r>
      <w:r>
        <w:t>. 20</w:t>
      </w:r>
      <w:r w:rsidR="000D66B4">
        <w:rPr>
          <w:lang w:val="en-GB"/>
        </w:rPr>
        <w:t>25</w:t>
      </w:r>
      <w:r>
        <w:t xml:space="preserve">. </w:t>
      </w:r>
      <w:r w:rsidR="000D66B4">
        <w:t>Matching Employees to Projects for Canon - EMEA</w:t>
      </w:r>
      <w:r>
        <w:t xml:space="preserve">.  MSC </w:t>
      </w:r>
      <w:r w:rsidR="000D66B4">
        <w:t>T</w:t>
      </w:r>
      <w:r>
        <w:t>hesis</w:t>
      </w:r>
      <w:r w:rsidR="000D66B4">
        <w:t>,</w:t>
      </w:r>
      <w:r>
        <w:t xml:space="preserve"> </w:t>
      </w:r>
      <w:r w:rsidR="000D66B4">
        <w:t>Business Analytics</w:t>
      </w:r>
      <w:r>
        <w:t>, Central European University, Vienna.</w:t>
      </w:r>
    </w:p>
    <w:p w14:paraId="2EED9F90" w14:textId="3FAF973D" w:rsidR="05DB7154" w:rsidRPr="00886A7C" w:rsidRDefault="05DB7154" w:rsidP="00886A7C">
      <w:pPr>
        <w:spacing w:line="240" w:lineRule="auto"/>
        <w:rPr>
          <w:rFonts w:ascii="Times New Roman" w:eastAsia="Times New Roman" w:hAnsi="Times New Roman" w:cs="Times New Roman"/>
          <w:color w:val="000000" w:themeColor="text1"/>
          <w:szCs w:val="24"/>
          <w:lang w:val="en-GB"/>
        </w:rPr>
      </w:pPr>
      <w:r>
        <w:br w:type="page"/>
      </w:r>
    </w:p>
    <w:p w14:paraId="3186D168" w14:textId="349B80FA" w:rsidR="00F743B1" w:rsidRDefault="008E4481" w:rsidP="003B380C">
      <w:pPr>
        <w:pStyle w:val="Heading1"/>
      </w:pPr>
      <w:bookmarkStart w:id="3" w:name="_Toc1026243513"/>
      <w:bookmarkStart w:id="4" w:name="_Toc200207132"/>
      <w:r>
        <w:lastRenderedPageBreak/>
        <w:t>Author’s declaration</w:t>
      </w:r>
      <w:bookmarkEnd w:id="3"/>
      <w:bookmarkEnd w:id="4"/>
    </w:p>
    <w:p w14:paraId="25BFCD2F" w14:textId="0CAFFEDC" w:rsidR="003F211D" w:rsidRDefault="002E5350" w:rsidP="006556DA">
      <w:pPr>
        <w:spacing w:after="160" w:line="240" w:lineRule="auto"/>
      </w:pPr>
      <w:r w:rsidRPr="002E5350">
        <w:t xml:space="preserve">I, the undersigned, </w:t>
      </w:r>
      <w:r w:rsidR="00E213BD">
        <w:rPr>
          <w:b/>
        </w:rPr>
        <w:t>Saad Wali Muhammad Joiya</w:t>
      </w:r>
      <w:r w:rsidRPr="002E5350">
        <w:t xml:space="preserve">, candidate for </w:t>
      </w:r>
      <w:r w:rsidR="00340763">
        <w:t>MSc</w:t>
      </w:r>
      <w:r w:rsidRPr="002E5350">
        <w:t xml:space="preserve"> degree in </w:t>
      </w:r>
      <w:r w:rsidR="00E213BD">
        <w:t>Business Analytics de</w:t>
      </w:r>
      <w:r w:rsidRPr="002E5350">
        <w:t xml:space="preserve">clare herewith that the present thesis is exclusively my own work, based on my research and only such external information as properly credited in notes and bibliography. I declare that no unidentified and illegitimate use was made of the work of others, and no part of the thesis infringes on any person’s or institution’s copyright. </w:t>
      </w:r>
    </w:p>
    <w:p w14:paraId="01976B06" w14:textId="74440808" w:rsidR="05DB7154" w:rsidRDefault="002E5350" w:rsidP="00BA35F1">
      <w:pPr>
        <w:spacing w:after="160" w:line="240" w:lineRule="auto"/>
      </w:pPr>
      <w:r>
        <w:t>I also declare that no part of the thesis has been submitted in this form to any other institution of higher education for an academic degree.</w:t>
      </w:r>
    </w:p>
    <w:p w14:paraId="6D43FE5E" w14:textId="77777777" w:rsidR="00BA35F1" w:rsidRPr="00BA35F1" w:rsidRDefault="00BA35F1" w:rsidP="00BA35F1">
      <w:pPr>
        <w:spacing w:after="160" w:line="240" w:lineRule="auto"/>
        <w:rPr>
          <w:rFonts w:ascii="Times New Roman" w:eastAsia="Times New Roman" w:hAnsi="Times New Roman" w:cs="Times New Roman"/>
          <w:szCs w:val="24"/>
        </w:rPr>
      </w:pPr>
    </w:p>
    <w:p w14:paraId="43A56883" w14:textId="33682060" w:rsidR="002E5350" w:rsidRPr="002E5350" w:rsidRDefault="002E5350" w:rsidP="006556DA">
      <w:pPr>
        <w:spacing w:after="160" w:line="240" w:lineRule="auto"/>
        <w:jc w:val="left"/>
      </w:pPr>
      <w:r>
        <w:t xml:space="preserve">Vienna, </w:t>
      </w:r>
      <w:r w:rsidR="00E43FFC">
        <w:t>0</w:t>
      </w:r>
      <w:r w:rsidR="00E04629">
        <w:t>8</w:t>
      </w:r>
      <w:r>
        <w:t xml:space="preserve"> </w:t>
      </w:r>
      <w:r w:rsidR="00E213BD">
        <w:t>June</w:t>
      </w:r>
      <w:r>
        <w:t xml:space="preserve"> </w:t>
      </w:r>
      <w:r w:rsidR="00E213BD">
        <w:t>2025</w:t>
      </w:r>
      <w:r>
        <w:t xml:space="preserve"> </w:t>
      </w:r>
    </w:p>
    <w:p w14:paraId="72B81184" w14:textId="13088506" w:rsidR="0023061F" w:rsidRDefault="00E213BD" w:rsidP="00E43FFC">
      <w:pPr>
        <w:spacing w:after="160" w:line="300" w:lineRule="auto"/>
        <w:rPr>
          <w:lang w:val="en-GB"/>
        </w:rPr>
      </w:pPr>
      <w:r>
        <w:rPr>
          <w:lang w:val="en-GB"/>
        </w:rPr>
        <w:t>Saad</w:t>
      </w:r>
      <w:r w:rsidR="001A0AC4">
        <w:rPr>
          <w:lang w:val="en-GB"/>
        </w:rPr>
        <w:t xml:space="preserve"> Wali Muhammad</w:t>
      </w:r>
      <w:r w:rsidR="485248B0" w:rsidRPr="068EA089">
        <w:rPr>
          <w:lang w:val="en-GB"/>
        </w:rPr>
        <w:t xml:space="preserve"> </w:t>
      </w:r>
      <w:r>
        <w:rPr>
          <w:lang w:val="en-GB"/>
        </w:rPr>
        <w:t>Joiya</w:t>
      </w:r>
      <w:r w:rsidR="0023061F">
        <w:tab/>
      </w:r>
      <w:r w:rsidR="0023061F">
        <w:tab/>
      </w:r>
    </w:p>
    <w:p w14:paraId="5D35151A" w14:textId="688A7238" w:rsidR="002E540C" w:rsidRDefault="0093153B" w:rsidP="0026099E">
      <w:r>
        <w:rPr>
          <w:noProof/>
        </w:rPr>
        <w:drawing>
          <wp:anchor distT="0" distB="0" distL="114300" distR="114300" simplePos="0" relativeHeight="251677696" behindDoc="0" locked="0" layoutInCell="1" allowOverlap="1" wp14:anchorId="5F6D937E" wp14:editId="53E1B135">
            <wp:simplePos x="897467" y="4157133"/>
            <wp:positionH relativeFrom="column">
              <wp:align>left</wp:align>
            </wp:positionH>
            <wp:positionV relativeFrom="paragraph">
              <wp:align>top</wp:align>
            </wp:positionV>
            <wp:extent cx="1397000" cy="1009261"/>
            <wp:effectExtent l="0" t="0" r="0" b="635"/>
            <wp:wrapSquare wrapText="bothSides"/>
            <wp:docPr id="972489915" name="Picture 3" descr="A close 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89915" name="Picture 3" descr="A close up of a signa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7000" cy="1009261"/>
                    </a:xfrm>
                    <a:prstGeom prst="rect">
                      <a:avLst/>
                    </a:prstGeom>
                  </pic:spPr>
                </pic:pic>
              </a:graphicData>
            </a:graphic>
          </wp:anchor>
        </w:drawing>
      </w:r>
      <w:r w:rsidR="003A793F">
        <w:br w:type="textWrapping" w:clear="all"/>
      </w:r>
    </w:p>
    <w:p w14:paraId="35DA5F94" w14:textId="02BECA6D" w:rsidR="00B77F0D" w:rsidRPr="002E540C" w:rsidRDefault="00B77F0D" w:rsidP="00B77F0D"/>
    <w:p w14:paraId="4A975A02" w14:textId="24955753" w:rsidR="00035BCC" w:rsidRDefault="00035BCC">
      <w:pPr>
        <w:spacing w:after="160" w:line="300" w:lineRule="auto"/>
        <w:jc w:val="left"/>
      </w:pPr>
      <w:r>
        <w:br w:type="page"/>
      </w:r>
    </w:p>
    <w:p w14:paraId="4A9924BC" w14:textId="6424C88A" w:rsidR="00EE026D" w:rsidRPr="003B380C" w:rsidRDefault="00C55557" w:rsidP="003B380C">
      <w:pPr>
        <w:pStyle w:val="Heading1"/>
      </w:pPr>
      <w:bookmarkStart w:id="5" w:name="_Toc309662881"/>
      <w:bookmarkStart w:id="6" w:name="_Toc200207133"/>
      <w:r w:rsidRPr="003B380C">
        <w:lastRenderedPageBreak/>
        <w:t>E</w:t>
      </w:r>
      <w:r w:rsidR="00EE026D" w:rsidRPr="003B380C">
        <w:t>xecutive summary</w:t>
      </w:r>
      <w:bookmarkEnd w:id="5"/>
      <w:bookmarkEnd w:id="6"/>
    </w:p>
    <w:p w14:paraId="768FC371" w14:textId="27E63BA7" w:rsidR="00D94D7D" w:rsidRPr="00D94D7D" w:rsidRDefault="00D94D7D" w:rsidP="00BA35F1">
      <w:pPr>
        <w:spacing w:after="160" w:line="300" w:lineRule="auto"/>
      </w:pPr>
      <w:r w:rsidRPr="00D94D7D">
        <w:t xml:space="preserve">This project focuses on designing a smart, data-driven employee–project matching system to support staffing decisions at scale. In large organizations like Canon EMEA, where roles are highly specialized and projects vary greatly in scope and skill requirements, </w:t>
      </w:r>
      <w:r>
        <w:t xml:space="preserve">optimally matching resources to projects is vital for </w:t>
      </w:r>
      <w:r w:rsidR="00652E8A">
        <w:t xml:space="preserve">maximizing </w:t>
      </w:r>
      <w:r>
        <w:t>efficiency and</w:t>
      </w:r>
      <w:r w:rsidR="00652E8A">
        <w:t xml:space="preserve"> enhancing delivery.</w:t>
      </w:r>
      <w:r>
        <w:t xml:space="preserve"> </w:t>
      </w:r>
      <w:r w:rsidRPr="00D94D7D">
        <w:t>The goal is to assist project managers and HR teams in identifying the most suitable employees for a given project by evaluating multiple dimensions of fit, thereby reducing manual effort, bias, and inefficiency in the resource allocation process.</w:t>
      </w:r>
    </w:p>
    <w:p w14:paraId="0449AC55" w14:textId="45D50FE1" w:rsidR="00D94D7D" w:rsidRPr="00D94D7D" w:rsidRDefault="00D94D7D" w:rsidP="00BA35F1">
      <w:pPr>
        <w:spacing w:after="160" w:line="300" w:lineRule="auto"/>
      </w:pPr>
      <w:r w:rsidRPr="00D94D7D">
        <w:t>Traditional project staffing often relies on intu</w:t>
      </w:r>
      <w:r w:rsidR="00652E8A">
        <w:t>ition</w:t>
      </w:r>
      <w:r w:rsidRPr="00D94D7D">
        <w:t>, making it difficult to objectively assess candidate suitability — especially when evaluating large teams or highly specialized roles. To address this, our system uses structured and unstructured data to score employees based on their alignment with project requirements.</w:t>
      </w:r>
    </w:p>
    <w:p w14:paraId="1964EA1C" w14:textId="3FE4A933" w:rsidR="00D94D7D" w:rsidRPr="00D94D7D" w:rsidRDefault="00D94D7D" w:rsidP="00BA35F1">
      <w:pPr>
        <w:spacing w:after="160" w:line="300" w:lineRule="auto"/>
      </w:pPr>
      <w:r w:rsidRPr="00D94D7D">
        <w:t xml:space="preserve">We simulated realistic employee and project datasets using thematically aligned roles, summaries, and domain-specific pools for skills, products, certifications, and languages. These were based on industry research and job descriptions inspired by Canon EMEA's organizational structure. </w:t>
      </w:r>
      <w:r w:rsidR="00652E8A" w:rsidRPr="00652E8A">
        <w:t>This thematic structure helped ensure that the matching logic made practical sense — for example, you would</w:t>
      </w:r>
      <w:r w:rsidR="003E3FD0">
        <w:t xml:space="preserve"> not</w:t>
      </w:r>
      <w:r w:rsidR="00652E8A" w:rsidRPr="00652E8A">
        <w:t xml:space="preserve"> see a legal advisor matched to a cloud infrastructure rollout. </w:t>
      </w:r>
      <w:r w:rsidR="00652E8A">
        <w:t xml:space="preserve"> </w:t>
      </w:r>
      <w:r w:rsidRPr="00D94D7D">
        <w:t>Each employee and project record includes detailed features such as</w:t>
      </w:r>
      <w:r w:rsidR="003E3FD0">
        <w:t xml:space="preserve"> job descriptions, role summary,</w:t>
      </w:r>
      <w:r w:rsidRPr="00D94D7D">
        <w:t xml:space="preserve"> skills with proficiency levels, language fluency, certifications, availability, and soft skills like cultural awareness and leadership experience</w:t>
      </w:r>
      <w:r w:rsidR="003E3FD0">
        <w:t xml:space="preserve"> and more</w:t>
      </w:r>
      <w:r w:rsidR="00652E8A">
        <w:t>. We then define corresponding features from both tables for scoring purposes.</w:t>
      </w:r>
    </w:p>
    <w:p w14:paraId="544CF2A0" w14:textId="58DB872F" w:rsidR="0023146E" w:rsidRDefault="00D94D7D" w:rsidP="00BA35F1">
      <w:pPr>
        <w:tabs>
          <w:tab w:val="num" w:pos="720"/>
        </w:tabs>
        <w:spacing w:after="160" w:line="300" w:lineRule="auto"/>
      </w:pPr>
      <w:r w:rsidRPr="00D94D7D">
        <w:t>Matching is performed using a multi-criteria scoring framework. This includes</w:t>
      </w:r>
      <w:r w:rsidR="00652E8A" w:rsidRPr="0023146E">
        <w:t xml:space="preserve"> </w:t>
      </w:r>
      <w:r w:rsidR="00F5544C" w:rsidRPr="0023146E">
        <w:t xml:space="preserve">similarity scoring </w:t>
      </w:r>
      <w:r w:rsidRPr="00D94D7D">
        <w:t xml:space="preserve">between </w:t>
      </w:r>
      <w:r w:rsidR="00F5544C" w:rsidRPr="0023146E">
        <w:t>text-based features, f</w:t>
      </w:r>
      <w:r w:rsidRPr="00D94D7D">
        <w:t>uzzy matching for fields with human-written inputs (e.g., skills, locations, languages)</w:t>
      </w:r>
      <w:r w:rsidR="00F5544C" w:rsidRPr="0023146E">
        <w:t xml:space="preserve">, </w:t>
      </w:r>
      <w:r w:rsidR="00022889" w:rsidRPr="0023146E">
        <w:t xml:space="preserve">keyword overlap for list-based features multi-step </w:t>
      </w:r>
      <w:r w:rsidR="00F5544C" w:rsidRPr="0023146E">
        <w:t>statistical</w:t>
      </w:r>
      <w:r w:rsidRPr="00D94D7D">
        <w:t xml:space="preserve"> scoring </w:t>
      </w:r>
      <w:r w:rsidR="00F5544C" w:rsidRPr="0023146E">
        <w:t>algorithms for numeric fields and</w:t>
      </w:r>
      <w:r w:rsidR="00022889" w:rsidRPr="0023146E">
        <w:t xml:space="preserve"> some additional bonus scores for employee values and characteristics.</w:t>
      </w:r>
      <w:r w:rsidR="0023146E">
        <w:t xml:space="preserve"> </w:t>
      </w:r>
      <w:r w:rsidR="0023146E" w:rsidRPr="0023146E">
        <w:t>We also incorporated logic for filtering out employees who are</w:t>
      </w:r>
      <w:r w:rsidR="0023146E">
        <w:t xml:space="preserve"> not</w:t>
      </w:r>
      <w:r w:rsidR="0023146E" w:rsidRPr="0023146E">
        <w:t xml:space="preserve"> available within a project’s timeline.</w:t>
      </w:r>
      <w:r w:rsidR="00022889" w:rsidRPr="0023146E">
        <w:t xml:space="preserve"> </w:t>
      </w:r>
    </w:p>
    <w:p w14:paraId="661D5C6E" w14:textId="02360793" w:rsidR="00D94D7D" w:rsidRPr="00D94D7D" w:rsidRDefault="00A57B65" w:rsidP="00BA35F1">
      <w:pPr>
        <w:tabs>
          <w:tab w:val="num" w:pos="720"/>
        </w:tabs>
        <w:spacing w:after="160" w:line="300" w:lineRule="auto"/>
      </w:pPr>
      <w:r w:rsidRPr="0023146E">
        <w:t>All</w:t>
      </w:r>
      <w:r w:rsidR="0023146E" w:rsidRPr="0023146E">
        <w:t xml:space="preserve"> these scores are weighted — meaning decision-makers can prioritize what matters most (skills, availability, certifications, etc</w:t>
      </w:r>
      <w:r w:rsidR="00570FA5" w:rsidRPr="0023146E">
        <w:t>.)</w:t>
      </w:r>
      <w:r w:rsidR="0023146E" w:rsidRPr="0023146E">
        <w:t xml:space="preserve"> and rolled into a final score that ranks the top best-fit employees per project. The result is a flexible, interpretable, and fair system </w:t>
      </w:r>
      <w:r w:rsidR="0023146E">
        <w:t xml:space="preserve">that </w:t>
      </w:r>
      <w:r w:rsidR="0023146E" w:rsidRPr="00D94D7D">
        <w:t>offers a scalable foundation for intelligent workforce planning</w:t>
      </w:r>
      <w:r w:rsidR="0023146E">
        <w:t xml:space="preserve">. </w:t>
      </w:r>
    </w:p>
    <w:p w14:paraId="44E8C546" w14:textId="53D2F1C8" w:rsidR="003B6291" w:rsidRDefault="0023146E" w:rsidP="00BA35F1">
      <w:pPr>
        <w:spacing w:after="160" w:line="300" w:lineRule="auto"/>
        <w:rPr>
          <w:rFonts w:eastAsiaTheme="majorEastAsia" w:cstheme="majorBidi"/>
          <w:b/>
          <w:smallCaps/>
          <w:sz w:val="36"/>
          <w:szCs w:val="36"/>
        </w:rPr>
      </w:pPr>
      <w:r>
        <w:t>For demonstration purposes we implement the complete process in a Streamlit dashboard for interactively displaying top employees for</w:t>
      </w:r>
      <w:r w:rsidR="00A57B65">
        <w:t xml:space="preserve"> each</w:t>
      </w:r>
      <w:r>
        <w:t xml:space="preserve"> </w:t>
      </w:r>
      <w:r w:rsidR="00A57B65">
        <w:t>project</w:t>
      </w:r>
      <w:r>
        <w:t xml:space="preserve"> based on feature weightages and</w:t>
      </w:r>
      <w:r w:rsidR="00A57B65">
        <w:t xml:space="preserve"> a</w:t>
      </w:r>
      <w:r>
        <w:t xml:space="preserve"> detailed comparison </w:t>
      </w:r>
      <w:r w:rsidR="00A57B65">
        <w:t>and explanation for</w:t>
      </w:r>
      <w:r>
        <w:t xml:space="preserve"> each proposed </w:t>
      </w:r>
      <w:r w:rsidR="00A57B65">
        <w:t xml:space="preserve">employee </w:t>
      </w:r>
      <w:r>
        <w:t>ranking</w:t>
      </w:r>
      <w:r w:rsidR="00A57B65">
        <w:t xml:space="preserve">. </w:t>
      </w:r>
      <w:r>
        <w:t xml:space="preserve">  </w:t>
      </w:r>
      <w:r w:rsidR="003B6291">
        <w:rPr>
          <w:rFonts w:eastAsiaTheme="majorEastAsia" w:cstheme="majorBidi"/>
          <w:b/>
          <w:smallCaps/>
          <w:sz w:val="36"/>
          <w:szCs w:val="36"/>
        </w:rPr>
        <w:br w:type="page"/>
      </w:r>
    </w:p>
    <w:p w14:paraId="02A6B3D4" w14:textId="21BC03C1" w:rsidR="00EE026D" w:rsidRDefault="00EE026D" w:rsidP="003B380C">
      <w:pPr>
        <w:pStyle w:val="Heading1"/>
      </w:pPr>
      <w:bookmarkStart w:id="7" w:name="_Toc926306502"/>
      <w:bookmarkStart w:id="8" w:name="_Toc200207134"/>
      <w:r>
        <w:lastRenderedPageBreak/>
        <w:t>Acknowledgements or dedications</w:t>
      </w:r>
      <w:bookmarkEnd w:id="7"/>
      <w:bookmarkEnd w:id="8"/>
    </w:p>
    <w:p w14:paraId="504D791F" w14:textId="509AAFF2" w:rsidR="00EE026D" w:rsidRDefault="00731770" w:rsidP="00BA35F1">
      <w:pPr>
        <w:spacing w:after="160" w:line="300" w:lineRule="auto"/>
      </w:pPr>
      <w:r>
        <w:t xml:space="preserve">I would like to pay my gratitude to Professor </w:t>
      </w:r>
      <w:r w:rsidRPr="00731770">
        <w:t>Gábor Békés</w:t>
      </w:r>
      <w:r>
        <w:t xml:space="preserve"> and Professor </w:t>
      </w:r>
      <w:r w:rsidRPr="00731770">
        <w:t>Eduardo Arino de la Rubia</w:t>
      </w:r>
      <w:r>
        <w:t xml:space="preserve"> from CEU for their guidance. Special thanks to </w:t>
      </w:r>
      <w:r w:rsidRPr="00731770">
        <w:t>Martin Brueggemann</w:t>
      </w:r>
      <w:r>
        <w:t xml:space="preserve"> from Canon – EMEA for giving me the opportunity to work on this project and providing guidance throughout the course of its duration.</w:t>
      </w:r>
    </w:p>
    <w:p w14:paraId="011664CD" w14:textId="77777777" w:rsidR="00FB140B" w:rsidRDefault="00FB140B" w:rsidP="00FB140B">
      <w:pPr>
        <w:spacing w:after="160" w:line="300" w:lineRule="auto"/>
      </w:pPr>
      <w:r>
        <w:t>This journey would not have been possible without the unwavering support of my father, Saeed Joiya, and my mother, Naima Saeed, whose guidance and encouragement have been my foundation.</w:t>
      </w:r>
    </w:p>
    <w:p w14:paraId="5325CE8F" w14:textId="77777777" w:rsidR="00FB140B" w:rsidRDefault="00FB140B" w:rsidP="00FB140B">
      <w:pPr>
        <w:spacing w:after="160" w:line="300" w:lineRule="auto"/>
      </w:pPr>
      <w:r>
        <w:t>A heartfelt thank you to my wife, Mashal, for her constant support, patience, and belief in me throughout every step of this process.</w:t>
      </w:r>
    </w:p>
    <w:p w14:paraId="7C0035C3" w14:textId="77777777" w:rsidR="00F743B1" w:rsidRDefault="00F743B1" w:rsidP="00BA35F1">
      <w:pPr>
        <w:spacing w:after="160" w:line="300" w:lineRule="auto"/>
      </w:pPr>
    </w:p>
    <w:p w14:paraId="5D4D054C" w14:textId="77777777" w:rsidR="003B6291" w:rsidRDefault="003B6291">
      <w:pPr>
        <w:spacing w:after="160" w:line="300" w:lineRule="auto"/>
        <w:jc w:val="left"/>
      </w:pPr>
      <w:r>
        <w:br w:type="page"/>
      </w:r>
    </w:p>
    <w:sdt>
      <w:sdtPr>
        <w:rPr>
          <w:rFonts w:eastAsiaTheme="minorEastAsia" w:cstheme="minorBidi"/>
          <w:b w:val="0"/>
          <w:smallCaps w:val="0"/>
          <w:sz w:val="24"/>
          <w:szCs w:val="21"/>
        </w:rPr>
        <w:id w:val="2010165982"/>
        <w:docPartObj>
          <w:docPartGallery w:val="Table of Contents"/>
          <w:docPartUnique/>
        </w:docPartObj>
      </w:sdtPr>
      <w:sdtEndPr>
        <w:rPr>
          <w:bCs/>
          <w:noProof/>
        </w:rPr>
      </w:sdtEndPr>
      <w:sdtContent>
        <w:p w14:paraId="64CB0F81" w14:textId="2074A817" w:rsidR="00E43FFC" w:rsidRDefault="00E43FFC" w:rsidP="003B380C">
          <w:pPr>
            <w:pStyle w:val="TOCHeading"/>
          </w:pPr>
          <w:r>
            <w:t>Table of Contents</w:t>
          </w:r>
        </w:p>
        <w:p w14:paraId="130214C8" w14:textId="6F656226" w:rsidR="000B1744" w:rsidRDefault="00E43FFC">
          <w:pPr>
            <w:pStyle w:val="TOC1"/>
            <w:rPr>
              <w:noProof/>
              <w:kern w:val="2"/>
              <w:szCs w:val="24"/>
              <w14:ligatures w14:val="standardContextual"/>
            </w:rPr>
          </w:pPr>
          <w:r>
            <w:fldChar w:fldCharType="begin"/>
          </w:r>
          <w:r>
            <w:instrText xml:space="preserve"> TOC \o "1-3" \h \z \u </w:instrText>
          </w:r>
          <w:r>
            <w:fldChar w:fldCharType="separate"/>
          </w:r>
          <w:hyperlink w:anchor="_Toc200207131" w:history="1">
            <w:r w:rsidR="000B1744" w:rsidRPr="009C2DFF">
              <w:rPr>
                <w:rStyle w:val="Hyperlink"/>
                <w:noProof/>
              </w:rPr>
              <w:t>Copyright Notice</w:t>
            </w:r>
            <w:r w:rsidR="000B1744">
              <w:rPr>
                <w:noProof/>
                <w:webHidden/>
              </w:rPr>
              <w:tab/>
            </w:r>
            <w:r w:rsidR="000B1744">
              <w:rPr>
                <w:noProof/>
                <w:webHidden/>
              </w:rPr>
              <w:fldChar w:fldCharType="begin"/>
            </w:r>
            <w:r w:rsidR="000B1744">
              <w:rPr>
                <w:noProof/>
                <w:webHidden/>
              </w:rPr>
              <w:instrText xml:space="preserve"> PAGEREF _Toc200207131 \h </w:instrText>
            </w:r>
            <w:r w:rsidR="000B1744">
              <w:rPr>
                <w:noProof/>
                <w:webHidden/>
              </w:rPr>
            </w:r>
            <w:r w:rsidR="000B1744">
              <w:rPr>
                <w:noProof/>
                <w:webHidden/>
              </w:rPr>
              <w:fldChar w:fldCharType="separate"/>
            </w:r>
            <w:r w:rsidR="000B1744">
              <w:rPr>
                <w:noProof/>
                <w:webHidden/>
              </w:rPr>
              <w:t>ii</w:t>
            </w:r>
            <w:r w:rsidR="000B1744">
              <w:rPr>
                <w:noProof/>
                <w:webHidden/>
              </w:rPr>
              <w:fldChar w:fldCharType="end"/>
            </w:r>
          </w:hyperlink>
        </w:p>
        <w:p w14:paraId="51E3F826" w14:textId="212A093D" w:rsidR="000B1744" w:rsidRDefault="000B1744">
          <w:pPr>
            <w:pStyle w:val="TOC1"/>
            <w:rPr>
              <w:noProof/>
              <w:kern w:val="2"/>
              <w:szCs w:val="24"/>
              <w14:ligatures w14:val="standardContextual"/>
            </w:rPr>
          </w:pPr>
          <w:hyperlink w:anchor="_Toc200207132" w:history="1">
            <w:r w:rsidRPr="009C2DFF">
              <w:rPr>
                <w:rStyle w:val="Hyperlink"/>
                <w:noProof/>
              </w:rPr>
              <w:t>Author’s declaration</w:t>
            </w:r>
            <w:r>
              <w:rPr>
                <w:noProof/>
                <w:webHidden/>
              </w:rPr>
              <w:tab/>
            </w:r>
            <w:r>
              <w:rPr>
                <w:noProof/>
                <w:webHidden/>
              </w:rPr>
              <w:fldChar w:fldCharType="begin"/>
            </w:r>
            <w:r>
              <w:rPr>
                <w:noProof/>
                <w:webHidden/>
              </w:rPr>
              <w:instrText xml:space="preserve"> PAGEREF _Toc200207132 \h </w:instrText>
            </w:r>
            <w:r>
              <w:rPr>
                <w:noProof/>
                <w:webHidden/>
              </w:rPr>
            </w:r>
            <w:r>
              <w:rPr>
                <w:noProof/>
                <w:webHidden/>
              </w:rPr>
              <w:fldChar w:fldCharType="separate"/>
            </w:r>
            <w:r>
              <w:rPr>
                <w:noProof/>
                <w:webHidden/>
              </w:rPr>
              <w:t>iii</w:t>
            </w:r>
            <w:r>
              <w:rPr>
                <w:noProof/>
                <w:webHidden/>
              </w:rPr>
              <w:fldChar w:fldCharType="end"/>
            </w:r>
          </w:hyperlink>
        </w:p>
        <w:p w14:paraId="31B3AC30" w14:textId="7A650238" w:rsidR="000B1744" w:rsidRDefault="000B1744">
          <w:pPr>
            <w:pStyle w:val="TOC1"/>
            <w:rPr>
              <w:noProof/>
              <w:kern w:val="2"/>
              <w:szCs w:val="24"/>
              <w14:ligatures w14:val="standardContextual"/>
            </w:rPr>
          </w:pPr>
          <w:hyperlink w:anchor="_Toc200207133" w:history="1">
            <w:r w:rsidRPr="009C2DFF">
              <w:rPr>
                <w:rStyle w:val="Hyperlink"/>
                <w:noProof/>
              </w:rPr>
              <w:t>Executive summary</w:t>
            </w:r>
            <w:r>
              <w:rPr>
                <w:noProof/>
                <w:webHidden/>
              </w:rPr>
              <w:tab/>
            </w:r>
            <w:r>
              <w:rPr>
                <w:noProof/>
                <w:webHidden/>
              </w:rPr>
              <w:fldChar w:fldCharType="begin"/>
            </w:r>
            <w:r>
              <w:rPr>
                <w:noProof/>
                <w:webHidden/>
              </w:rPr>
              <w:instrText xml:space="preserve"> PAGEREF _Toc200207133 \h </w:instrText>
            </w:r>
            <w:r>
              <w:rPr>
                <w:noProof/>
                <w:webHidden/>
              </w:rPr>
            </w:r>
            <w:r>
              <w:rPr>
                <w:noProof/>
                <w:webHidden/>
              </w:rPr>
              <w:fldChar w:fldCharType="separate"/>
            </w:r>
            <w:r>
              <w:rPr>
                <w:noProof/>
                <w:webHidden/>
              </w:rPr>
              <w:t>iv</w:t>
            </w:r>
            <w:r>
              <w:rPr>
                <w:noProof/>
                <w:webHidden/>
              </w:rPr>
              <w:fldChar w:fldCharType="end"/>
            </w:r>
          </w:hyperlink>
        </w:p>
        <w:p w14:paraId="54E173DF" w14:textId="4754205E" w:rsidR="000B1744" w:rsidRDefault="000B1744">
          <w:pPr>
            <w:pStyle w:val="TOC1"/>
            <w:rPr>
              <w:noProof/>
              <w:kern w:val="2"/>
              <w:szCs w:val="24"/>
              <w14:ligatures w14:val="standardContextual"/>
            </w:rPr>
          </w:pPr>
          <w:hyperlink w:anchor="_Toc200207134" w:history="1">
            <w:r w:rsidRPr="009C2DFF">
              <w:rPr>
                <w:rStyle w:val="Hyperlink"/>
                <w:noProof/>
              </w:rPr>
              <w:t>Acknowledgements or dedications</w:t>
            </w:r>
            <w:r>
              <w:rPr>
                <w:noProof/>
                <w:webHidden/>
              </w:rPr>
              <w:tab/>
            </w:r>
            <w:r>
              <w:rPr>
                <w:noProof/>
                <w:webHidden/>
              </w:rPr>
              <w:fldChar w:fldCharType="begin"/>
            </w:r>
            <w:r>
              <w:rPr>
                <w:noProof/>
                <w:webHidden/>
              </w:rPr>
              <w:instrText xml:space="preserve"> PAGEREF _Toc200207134 \h </w:instrText>
            </w:r>
            <w:r>
              <w:rPr>
                <w:noProof/>
                <w:webHidden/>
              </w:rPr>
            </w:r>
            <w:r>
              <w:rPr>
                <w:noProof/>
                <w:webHidden/>
              </w:rPr>
              <w:fldChar w:fldCharType="separate"/>
            </w:r>
            <w:r>
              <w:rPr>
                <w:noProof/>
                <w:webHidden/>
              </w:rPr>
              <w:t>v</w:t>
            </w:r>
            <w:r>
              <w:rPr>
                <w:noProof/>
                <w:webHidden/>
              </w:rPr>
              <w:fldChar w:fldCharType="end"/>
            </w:r>
          </w:hyperlink>
        </w:p>
        <w:p w14:paraId="682701F5" w14:textId="72E8AEA3" w:rsidR="000B1744" w:rsidRDefault="000B1744">
          <w:pPr>
            <w:pStyle w:val="TOC1"/>
            <w:rPr>
              <w:noProof/>
              <w:kern w:val="2"/>
              <w:szCs w:val="24"/>
              <w14:ligatures w14:val="standardContextual"/>
            </w:rPr>
          </w:pPr>
          <w:hyperlink w:anchor="_Toc200207135" w:history="1">
            <w:r w:rsidRPr="009C2DFF">
              <w:rPr>
                <w:rStyle w:val="Hyperlink"/>
                <w:noProof/>
              </w:rPr>
              <w:t>List of Figures, Tables, or Illustrations</w:t>
            </w:r>
            <w:r>
              <w:rPr>
                <w:noProof/>
                <w:webHidden/>
              </w:rPr>
              <w:tab/>
            </w:r>
            <w:r>
              <w:rPr>
                <w:noProof/>
                <w:webHidden/>
              </w:rPr>
              <w:fldChar w:fldCharType="begin"/>
            </w:r>
            <w:r>
              <w:rPr>
                <w:noProof/>
                <w:webHidden/>
              </w:rPr>
              <w:instrText xml:space="preserve"> PAGEREF _Toc200207135 \h </w:instrText>
            </w:r>
            <w:r>
              <w:rPr>
                <w:noProof/>
                <w:webHidden/>
              </w:rPr>
            </w:r>
            <w:r>
              <w:rPr>
                <w:noProof/>
                <w:webHidden/>
              </w:rPr>
              <w:fldChar w:fldCharType="separate"/>
            </w:r>
            <w:r>
              <w:rPr>
                <w:noProof/>
                <w:webHidden/>
              </w:rPr>
              <w:t>vii</w:t>
            </w:r>
            <w:r>
              <w:rPr>
                <w:noProof/>
                <w:webHidden/>
              </w:rPr>
              <w:fldChar w:fldCharType="end"/>
            </w:r>
          </w:hyperlink>
        </w:p>
        <w:p w14:paraId="3B830CF0" w14:textId="55E8212A" w:rsidR="000B1744" w:rsidRDefault="000B1744">
          <w:pPr>
            <w:pStyle w:val="TOC1"/>
            <w:rPr>
              <w:noProof/>
              <w:kern w:val="2"/>
              <w:szCs w:val="24"/>
              <w14:ligatures w14:val="standardContextual"/>
            </w:rPr>
          </w:pPr>
          <w:hyperlink w:anchor="_Toc200207136" w:history="1">
            <w:r w:rsidRPr="009C2DFF">
              <w:rPr>
                <w:rStyle w:val="Hyperlink"/>
                <w:noProof/>
              </w:rPr>
              <w:t>Chapter 1: Overview</w:t>
            </w:r>
            <w:r>
              <w:rPr>
                <w:noProof/>
                <w:webHidden/>
              </w:rPr>
              <w:tab/>
            </w:r>
            <w:r>
              <w:rPr>
                <w:noProof/>
                <w:webHidden/>
              </w:rPr>
              <w:fldChar w:fldCharType="begin"/>
            </w:r>
            <w:r>
              <w:rPr>
                <w:noProof/>
                <w:webHidden/>
              </w:rPr>
              <w:instrText xml:space="preserve"> PAGEREF _Toc200207136 \h </w:instrText>
            </w:r>
            <w:r>
              <w:rPr>
                <w:noProof/>
                <w:webHidden/>
              </w:rPr>
            </w:r>
            <w:r>
              <w:rPr>
                <w:noProof/>
                <w:webHidden/>
              </w:rPr>
              <w:fldChar w:fldCharType="separate"/>
            </w:r>
            <w:r>
              <w:rPr>
                <w:noProof/>
                <w:webHidden/>
              </w:rPr>
              <w:t>1</w:t>
            </w:r>
            <w:r>
              <w:rPr>
                <w:noProof/>
                <w:webHidden/>
              </w:rPr>
              <w:fldChar w:fldCharType="end"/>
            </w:r>
          </w:hyperlink>
        </w:p>
        <w:p w14:paraId="2D943379" w14:textId="3ABD4F48" w:rsidR="000B1744" w:rsidRDefault="000B1744">
          <w:pPr>
            <w:pStyle w:val="TOC1"/>
            <w:rPr>
              <w:noProof/>
              <w:kern w:val="2"/>
              <w:szCs w:val="24"/>
              <w14:ligatures w14:val="standardContextual"/>
            </w:rPr>
          </w:pPr>
          <w:hyperlink w:anchor="_Toc200207137" w:history="1">
            <w:r w:rsidRPr="009C2DFF">
              <w:rPr>
                <w:rStyle w:val="Hyperlink"/>
                <w:noProof/>
              </w:rPr>
              <w:t>Chapter 2: Mock Data Creation - Design and Strategy</w:t>
            </w:r>
            <w:r>
              <w:rPr>
                <w:noProof/>
                <w:webHidden/>
              </w:rPr>
              <w:tab/>
            </w:r>
            <w:r>
              <w:rPr>
                <w:noProof/>
                <w:webHidden/>
              </w:rPr>
              <w:fldChar w:fldCharType="begin"/>
            </w:r>
            <w:r>
              <w:rPr>
                <w:noProof/>
                <w:webHidden/>
              </w:rPr>
              <w:instrText xml:space="preserve"> PAGEREF _Toc200207137 \h </w:instrText>
            </w:r>
            <w:r>
              <w:rPr>
                <w:noProof/>
                <w:webHidden/>
              </w:rPr>
            </w:r>
            <w:r>
              <w:rPr>
                <w:noProof/>
                <w:webHidden/>
              </w:rPr>
              <w:fldChar w:fldCharType="separate"/>
            </w:r>
            <w:r>
              <w:rPr>
                <w:noProof/>
                <w:webHidden/>
              </w:rPr>
              <w:t>5</w:t>
            </w:r>
            <w:r>
              <w:rPr>
                <w:noProof/>
                <w:webHidden/>
              </w:rPr>
              <w:fldChar w:fldCharType="end"/>
            </w:r>
          </w:hyperlink>
        </w:p>
        <w:p w14:paraId="29876C18" w14:textId="467E76FE" w:rsidR="000B1744" w:rsidRDefault="000B1744">
          <w:pPr>
            <w:pStyle w:val="TOC1"/>
            <w:rPr>
              <w:noProof/>
              <w:kern w:val="2"/>
              <w:szCs w:val="24"/>
              <w14:ligatures w14:val="standardContextual"/>
            </w:rPr>
          </w:pPr>
          <w:hyperlink w:anchor="_Toc200207138" w:history="1">
            <w:r w:rsidRPr="009C2DFF">
              <w:rPr>
                <w:rStyle w:val="Hyperlink"/>
                <w:noProof/>
              </w:rPr>
              <w:t>Chapter 3: Required Data Tables and Features</w:t>
            </w:r>
            <w:r>
              <w:rPr>
                <w:noProof/>
                <w:webHidden/>
              </w:rPr>
              <w:tab/>
            </w:r>
            <w:r>
              <w:rPr>
                <w:noProof/>
                <w:webHidden/>
              </w:rPr>
              <w:fldChar w:fldCharType="begin"/>
            </w:r>
            <w:r>
              <w:rPr>
                <w:noProof/>
                <w:webHidden/>
              </w:rPr>
              <w:instrText xml:space="preserve"> PAGEREF _Toc200207138 \h </w:instrText>
            </w:r>
            <w:r>
              <w:rPr>
                <w:noProof/>
                <w:webHidden/>
              </w:rPr>
            </w:r>
            <w:r>
              <w:rPr>
                <w:noProof/>
                <w:webHidden/>
              </w:rPr>
              <w:fldChar w:fldCharType="separate"/>
            </w:r>
            <w:r>
              <w:rPr>
                <w:noProof/>
                <w:webHidden/>
              </w:rPr>
              <w:t>10</w:t>
            </w:r>
            <w:r>
              <w:rPr>
                <w:noProof/>
                <w:webHidden/>
              </w:rPr>
              <w:fldChar w:fldCharType="end"/>
            </w:r>
          </w:hyperlink>
        </w:p>
        <w:p w14:paraId="4B4AA4F7" w14:textId="4AD1BC6C" w:rsidR="000B1744" w:rsidRDefault="000B1744">
          <w:pPr>
            <w:pStyle w:val="TOC1"/>
            <w:rPr>
              <w:noProof/>
              <w:kern w:val="2"/>
              <w:szCs w:val="24"/>
              <w14:ligatures w14:val="standardContextual"/>
            </w:rPr>
          </w:pPr>
          <w:hyperlink w:anchor="_Toc200207139" w:history="1">
            <w:r w:rsidRPr="009C2DFF">
              <w:rPr>
                <w:rStyle w:val="Hyperlink"/>
                <w:noProof/>
              </w:rPr>
              <w:t>Chapter 4: Matching and Scoring Criteria</w:t>
            </w:r>
            <w:r>
              <w:rPr>
                <w:noProof/>
                <w:webHidden/>
              </w:rPr>
              <w:tab/>
            </w:r>
            <w:r>
              <w:rPr>
                <w:noProof/>
                <w:webHidden/>
              </w:rPr>
              <w:fldChar w:fldCharType="begin"/>
            </w:r>
            <w:r>
              <w:rPr>
                <w:noProof/>
                <w:webHidden/>
              </w:rPr>
              <w:instrText xml:space="preserve"> PAGEREF _Toc200207139 \h </w:instrText>
            </w:r>
            <w:r>
              <w:rPr>
                <w:noProof/>
                <w:webHidden/>
              </w:rPr>
            </w:r>
            <w:r>
              <w:rPr>
                <w:noProof/>
                <w:webHidden/>
              </w:rPr>
              <w:fldChar w:fldCharType="separate"/>
            </w:r>
            <w:r>
              <w:rPr>
                <w:noProof/>
                <w:webHidden/>
              </w:rPr>
              <w:t>14</w:t>
            </w:r>
            <w:r>
              <w:rPr>
                <w:noProof/>
                <w:webHidden/>
              </w:rPr>
              <w:fldChar w:fldCharType="end"/>
            </w:r>
          </w:hyperlink>
        </w:p>
        <w:p w14:paraId="09A7862E" w14:textId="2127EC05" w:rsidR="000B1744" w:rsidRDefault="000B1744">
          <w:pPr>
            <w:pStyle w:val="TOC1"/>
            <w:rPr>
              <w:noProof/>
              <w:kern w:val="2"/>
              <w:szCs w:val="24"/>
              <w14:ligatures w14:val="standardContextual"/>
            </w:rPr>
          </w:pPr>
          <w:hyperlink w:anchor="_Toc200207140" w:history="1">
            <w:r w:rsidRPr="009C2DFF">
              <w:rPr>
                <w:rStyle w:val="Hyperlink"/>
                <w:noProof/>
              </w:rPr>
              <w:t>Chapter 5: HR Mate AI Dashboard</w:t>
            </w:r>
            <w:r>
              <w:rPr>
                <w:noProof/>
                <w:webHidden/>
              </w:rPr>
              <w:tab/>
            </w:r>
            <w:r>
              <w:rPr>
                <w:noProof/>
                <w:webHidden/>
              </w:rPr>
              <w:fldChar w:fldCharType="begin"/>
            </w:r>
            <w:r>
              <w:rPr>
                <w:noProof/>
                <w:webHidden/>
              </w:rPr>
              <w:instrText xml:space="preserve"> PAGEREF _Toc200207140 \h </w:instrText>
            </w:r>
            <w:r>
              <w:rPr>
                <w:noProof/>
                <w:webHidden/>
              </w:rPr>
            </w:r>
            <w:r>
              <w:rPr>
                <w:noProof/>
                <w:webHidden/>
              </w:rPr>
              <w:fldChar w:fldCharType="separate"/>
            </w:r>
            <w:r>
              <w:rPr>
                <w:noProof/>
                <w:webHidden/>
              </w:rPr>
              <w:t>26</w:t>
            </w:r>
            <w:r>
              <w:rPr>
                <w:noProof/>
                <w:webHidden/>
              </w:rPr>
              <w:fldChar w:fldCharType="end"/>
            </w:r>
          </w:hyperlink>
        </w:p>
        <w:p w14:paraId="7AD33C25" w14:textId="081EEE31" w:rsidR="000B1744" w:rsidRDefault="000B1744">
          <w:pPr>
            <w:pStyle w:val="TOC1"/>
            <w:rPr>
              <w:noProof/>
              <w:kern w:val="2"/>
              <w:szCs w:val="24"/>
              <w14:ligatures w14:val="standardContextual"/>
            </w:rPr>
          </w:pPr>
          <w:hyperlink w:anchor="_Toc200207141" w:history="1">
            <w:r w:rsidRPr="009C2DFF">
              <w:rPr>
                <w:rStyle w:val="Hyperlink"/>
                <w:noProof/>
              </w:rPr>
              <w:t>Chapter 6: User Interface and Interaction: The HR Mate AI Dashboard</w:t>
            </w:r>
            <w:r>
              <w:rPr>
                <w:noProof/>
                <w:webHidden/>
              </w:rPr>
              <w:tab/>
            </w:r>
            <w:r>
              <w:rPr>
                <w:noProof/>
                <w:webHidden/>
              </w:rPr>
              <w:fldChar w:fldCharType="begin"/>
            </w:r>
            <w:r>
              <w:rPr>
                <w:noProof/>
                <w:webHidden/>
              </w:rPr>
              <w:instrText xml:space="preserve"> PAGEREF _Toc200207141 \h </w:instrText>
            </w:r>
            <w:r>
              <w:rPr>
                <w:noProof/>
                <w:webHidden/>
              </w:rPr>
            </w:r>
            <w:r>
              <w:rPr>
                <w:noProof/>
                <w:webHidden/>
              </w:rPr>
              <w:fldChar w:fldCharType="separate"/>
            </w:r>
            <w:r>
              <w:rPr>
                <w:noProof/>
                <w:webHidden/>
              </w:rPr>
              <w:t>33</w:t>
            </w:r>
            <w:r>
              <w:rPr>
                <w:noProof/>
                <w:webHidden/>
              </w:rPr>
              <w:fldChar w:fldCharType="end"/>
            </w:r>
          </w:hyperlink>
        </w:p>
        <w:p w14:paraId="14B74271" w14:textId="331D112C" w:rsidR="000B1744" w:rsidRDefault="000B1744">
          <w:pPr>
            <w:pStyle w:val="TOC1"/>
            <w:rPr>
              <w:noProof/>
              <w:kern w:val="2"/>
              <w:szCs w:val="24"/>
              <w14:ligatures w14:val="standardContextual"/>
            </w:rPr>
          </w:pPr>
          <w:hyperlink w:anchor="_Toc200207142" w:history="1">
            <w:r w:rsidRPr="009C2DFF">
              <w:rPr>
                <w:rStyle w:val="Hyperlink"/>
                <w:noProof/>
              </w:rPr>
              <w:t>Chapter 7: Deployment and Accessibility: The HR Mate AI Dashboard</w:t>
            </w:r>
            <w:r>
              <w:rPr>
                <w:noProof/>
                <w:webHidden/>
              </w:rPr>
              <w:tab/>
            </w:r>
            <w:r>
              <w:rPr>
                <w:noProof/>
                <w:webHidden/>
              </w:rPr>
              <w:fldChar w:fldCharType="begin"/>
            </w:r>
            <w:r>
              <w:rPr>
                <w:noProof/>
                <w:webHidden/>
              </w:rPr>
              <w:instrText xml:space="preserve"> PAGEREF _Toc200207142 \h </w:instrText>
            </w:r>
            <w:r>
              <w:rPr>
                <w:noProof/>
                <w:webHidden/>
              </w:rPr>
            </w:r>
            <w:r>
              <w:rPr>
                <w:noProof/>
                <w:webHidden/>
              </w:rPr>
              <w:fldChar w:fldCharType="separate"/>
            </w:r>
            <w:r>
              <w:rPr>
                <w:noProof/>
                <w:webHidden/>
              </w:rPr>
              <w:t>44</w:t>
            </w:r>
            <w:r>
              <w:rPr>
                <w:noProof/>
                <w:webHidden/>
              </w:rPr>
              <w:fldChar w:fldCharType="end"/>
            </w:r>
          </w:hyperlink>
        </w:p>
        <w:p w14:paraId="557CAB36" w14:textId="19E35C04" w:rsidR="000B1744" w:rsidRDefault="000B1744">
          <w:pPr>
            <w:pStyle w:val="TOC1"/>
            <w:rPr>
              <w:noProof/>
              <w:kern w:val="2"/>
              <w:szCs w:val="24"/>
              <w14:ligatures w14:val="standardContextual"/>
            </w:rPr>
          </w:pPr>
          <w:hyperlink w:anchor="_Toc200207143" w:history="1">
            <w:r w:rsidRPr="009C2DFF">
              <w:rPr>
                <w:rStyle w:val="Hyperlink"/>
                <w:noProof/>
              </w:rPr>
              <w:t>Chapter 8: Conclusion</w:t>
            </w:r>
            <w:r>
              <w:rPr>
                <w:noProof/>
                <w:webHidden/>
              </w:rPr>
              <w:tab/>
            </w:r>
            <w:r>
              <w:rPr>
                <w:noProof/>
                <w:webHidden/>
              </w:rPr>
              <w:fldChar w:fldCharType="begin"/>
            </w:r>
            <w:r>
              <w:rPr>
                <w:noProof/>
                <w:webHidden/>
              </w:rPr>
              <w:instrText xml:space="preserve"> PAGEREF _Toc200207143 \h </w:instrText>
            </w:r>
            <w:r>
              <w:rPr>
                <w:noProof/>
                <w:webHidden/>
              </w:rPr>
            </w:r>
            <w:r>
              <w:rPr>
                <w:noProof/>
                <w:webHidden/>
              </w:rPr>
              <w:fldChar w:fldCharType="separate"/>
            </w:r>
            <w:r>
              <w:rPr>
                <w:noProof/>
                <w:webHidden/>
              </w:rPr>
              <w:t>49</w:t>
            </w:r>
            <w:r>
              <w:rPr>
                <w:noProof/>
                <w:webHidden/>
              </w:rPr>
              <w:fldChar w:fldCharType="end"/>
            </w:r>
          </w:hyperlink>
        </w:p>
        <w:p w14:paraId="2AC11F5E" w14:textId="3EDE248B" w:rsidR="000B1744" w:rsidRDefault="000B1744">
          <w:pPr>
            <w:pStyle w:val="TOC1"/>
            <w:rPr>
              <w:noProof/>
              <w:kern w:val="2"/>
              <w:szCs w:val="24"/>
              <w14:ligatures w14:val="standardContextual"/>
            </w:rPr>
          </w:pPr>
          <w:hyperlink w:anchor="_Toc200207144" w:history="1">
            <w:r w:rsidRPr="009C2DFF">
              <w:rPr>
                <w:rStyle w:val="Hyperlink"/>
                <w:noProof/>
              </w:rPr>
              <w:t>Appendix</w:t>
            </w:r>
            <w:r>
              <w:rPr>
                <w:noProof/>
                <w:webHidden/>
              </w:rPr>
              <w:tab/>
            </w:r>
            <w:r>
              <w:rPr>
                <w:noProof/>
                <w:webHidden/>
              </w:rPr>
              <w:fldChar w:fldCharType="begin"/>
            </w:r>
            <w:r>
              <w:rPr>
                <w:noProof/>
                <w:webHidden/>
              </w:rPr>
              <w:instrText xml:space="preserve"> PAGEREF _Toc200207144 \h </w:instrText>
            </w:r>
            <w:r>
              <w:rPr>
                <w:noProof/>
                <w:webHidden/>
              </w:rPr>
            </w:r>
            <w:r>
              <w:rPr>
                <w:noProof/>
                <w:webHidden/>
              </w:rPr>
              <w:fldChar w:fldCharType="separate"/>
            </w:r>
            <w:r>
              <w:rPr>
                <w:noProof/>
                <w:webHidden/>
              </w:rPr>
              <w:t>52</w:t>
            </w:r>
            <w:r>
              <w:rPr>
                <w:noProof/>
                <w:webHidden/>
              </w:rPr>
              <w:fldChar w:fldCharType="end"/>
            </w:r>
          </w:hyperlink>
        </w:p>
        <w:p w14:paraId="4DDD3070" w14:textId="2C0912DE" w:rsidR="000B1744" w:rsidRDefault="000B1744">
          <w:pPr>
            <w:pStyle w:val="TOC1"/>
            <w:rPr>
              <w:noProof/>
              <w:kern w:val="2"/>
              <w:szCs w:val="24"/>
              <w14:ligatures w14:val="standardContextual"/>
            </w:rPr>
          </w:pPr>
          <w:hyperlink w:anchor="_Toc200207145" w:history="1">
            <w:r w:rsidRPr="009C2DFF">
              <w:rPr>
                <w:rStyle w:val="Hyperlink"/>
                <w:noProof/>
              </w:rPr>
              <w:t>Bibliography</w:t>
            </w:r>
            <w:r>
              <w:rPr>
                <w:noProof/>
                <w:webHidden/>
              </w:rPr>
              <w:tab/>
            </w:r>
            <w:r>
              <w:rPr>
                <w:noProof/>
                <w:webHidden/>
              </w:rPr>
              <w:fldChar w:fldCharType="begin"/>
            </w:r>
            <w:r>
              <w:rPr>
                <w:noProof/>
                <w:webHidden/>
              </w:rPr>
              <w:instrText xml:space="preserve"> PAGEREF _Toc200207145 \h </w:instrText>
            </w:r>
            <w:r>
              <w:rPr>
                <w:noProof/>
                <w:webHidden/>
              </w:rPr>
            </w:r>
            <w:r>
              <w:rPr>
                <w:noProof/>
                <w:webHidden/>
              </w:rPr>
              <w:fldChar w:fldCharType="separate"/>
            </w:r>
            <w:r>
              <w:rPr>
                <w:noProof/>
                <w:webHidden/>
              </w:rPr>
              <w:t>56</w:t>
            </w:r>
            <w:r>
              <w:rPr>
                <w:noProof/>
                <w:webHidden/>
              </w:rPr>
              <w:fldChar w:fldCharType="end"/>
            </w:r>
          </w:hyperlink>
        </w:p>
        <w:p w14:paraId="399829FB" w14:textId="05E31EEA" w:rsidR="000B1744" w:rsidRDefault="000B1744">
          <w:pPr>
            <w:pStyle w:val="TOC1"/>
            <w:rPr>
              <w:noProof/>
              <w:kern w:val="2"/>
              <w:szCs w:val="24"/>
              <w14:ligatures w14:val="standardContextual"/>
            </w:rPr>
          </w:pPr>
          <w:hyperlink w:anchor="_Toc200207146" w:history="1">
            <w:r w:rsidRPr="009C2DFF">
              <w:rPr>
                <w:rStyle w:val="Hyperlink"/>
                <w:noProof/>
              </w:rPr>
              <w:t>AI Disclaimer</w:t>
            </w:r>
            <w:r>
              <w:rPr>
                <w:noProof/>
                <w:webHidden/>
              </w:rPr>
              <w:tab/>
            </w:r>
            <w:r>
              <w:rPr>
                <w:noProof/>
                <w:webHidden/>
              </w:rPr>
              <w:fldChar w:fldCharType="begin"/>
            </w:r>
            <w:r>
              <w:rPr>
                <w:noProof/>
                <w:webHidden/>
              </w:rPr>
              <w:instrText xml:space="preserve"> PAGEREF _Toc200207146 \h </w:instrText>
            </w:r>
            <w:r>
              <w:rPr>
                <w:noProof/>
                <w:webHidden/>
              </w:rPr>
            </w:r>
            <w:r>
              <w:rPr>
                <w:noProof/>
                <w:webHidden/>
              </w:rPr>
              <w:fldChar w:fldCharType="separate"/>
            </w:r>
            <w:r>
              <w:rPr>
                <w:noProof/>
                <w:webHidden/>
              </w:rPr>
              <w:t>58</w:t>
            </w:r>
            <w:r>
              <w:rPr>
                <w:noProof/>
                <w:webHidden/>
              </w:rPr>
              <w:fldChar w:fldCharType="end"/>
            </w:r>
          </w:hyperlink>
        </w:p>
        <w:p w14:paraId="0916D1A3" w14:textId="1D8F4E3D" w:rsidR="003B6291" w:rsidRDefault="00E43FFC" w:rsidP="0099125C">
          <w:pPr>
            <w:spacing w:line="240" w:lineRule="auto"/>
          </w:pPr>
          <w:r>
            <w:rPr>
              <w:b/>
              <w:bCs/>
              <w:noProof/>
            </w:rPr>
            <w:fldChar w:fldCharType="end"/>
          </w:r>
        </w:p>
      </w:sdtContent>
    </w:sdt>
    <w:p w14:paraId="5B4DDBD2" w14:textId="77777777" w:rsidR="0099125C" w:rsidRDefault="0099125C">
      <w:pPr>
        <w:spacing w:after="160" w:line="300" w:lineRule="auto"/>
        <w:jc w:val="left"/>
        <w:rPr>
          <w:rFonts w:eastAsiaTheme="majorEastAsia" w:cstheme="majorBidi"/>
          <w:b/>
          <w:smallCaps/>
          <w:sz w:val="36"/>
          <w:szCs w:val="36"/>
        </w:rPr>
      </w:pPr>
      <w:bookmarkStart w:id="9" w:name="_Toc200826589"/>
      <w:r>
        <w:br w:type="page"/>
      </w:r>
    </w:p>
    <w:p w14:paraId="2EEF7BDB" w14:textId="5FF529B5" w:rsidR="00EE026D" w:rsidRPr="009A23CB" w:rsidRDefault="00EE026D" w:rsidP="003B380C">
      <w:pPr>
        <w:pStyle w:val="Heading1"/>
      </w:pPr>
      <w:bookmarkStart w:id="10" w:name="_Toc200207135"/>
      <w:r>
        <w:lastRenderedPageBreak/>
        <w:t xml:space="preserve">List of Figures, </w:t>
      </w:r>
      <w:r w:rsidR="003B6291">
        <w:t>T</w:t>
      </w:r>
      <w:r w:rsidR="009A23CB">
        <w:t>ables</w:t>
      </w:r>
      <w:r w:rsidR="003B6291">
        <w:t>,</w:t>
      </w:r>
      <w:r>
        <w:t xml:space="preserve"> or Illustrations</w:t>
      </w:r>
      <w:bookmarkEnd w:id="9"/>
      <w:bookmarkEnd w:id="10"/>
    </w:p>
    <w:p w14:paraId="5EF5FCD6" w14:textId="30CC7BED" w:rsidR="00FA6204" w:rsidRDefault="008D2B7B">
      <w:pPr>
        <w:pStyle w:val="TableofFigures"/>
        <w:tabs>
          <w:tab w:val="right" w:leader="dot" w:pos="9063"/>
        </w:tabs>
        <w:rPr>
          <w:noProof/>
          <w:kern w:val="2"/>
          <w:szCs w:val="24"/>
          <w14:ligatures w14:val="standardContextual"/>
        </w:rPr>
      </w:pPr>
      <w:r>
        <w:fldChar w:fldCharType="begin"/>
      </w:r>
      <w:r>
        <w:instrText xml:space="preserve"> TOC \h \z \c "Table" </w:instrText>
      </w:r>
      <w:r>
        <w:fldChar w:fldCharType="separate"/>
      </w:r>
      <w:hyperlink w:anchor="_Toc199886465" w:history="1">
        <w:r w:rsidR="00FA6204" w:rsidRPr="007468C0">
          <w:rPr>
            <w:rStyle w:val="Hyperlink"/>
            <w:noProof/>
          </w:rPr>
          <w:t>Table 1</w:t>
        </w:r>
        <w:r w:rsidR="00FA6204" w:rsidRPr="007468C0">
          <w:rPr>
            <w:rStyle w:val="Hyperlink"/>
            <w:b/>
            <w:noProof/>
          </w:rPr>
          <w:t>:</w:t>
        </w:r>
        <w:r w:rsidR="00FA6204" w:rsidRPr="007468C0">
          <w:rPr>
            <w:rStyle w:val="Hyperlink"/>
            <w:noProof/>
          </w:rPr>
          <w:t xml:space="preserve"> Pre-Requisites for the Project</w:t>
        </w:r>
        <w:r w:rsidR="00FA6204">
          <w:rPr>
            <w:noProof/>
            <w:webHidden/>
          </w:rPr>
          <w:tab/>
        </w:r>
        <w:r w:rsidR="00FA6204">
          <w:rPr>
            <w:noProof/>
            <w:webHidden/>
          </w:rPr>
          <w:fldChar w:fldCharType="begin"/>
        </w:r>
        <w:r w:rsidR="00FA6204">
          <w:rPr>
            <w:noProof/>
            <w:webHidden/>
          </w:rPr>
          <w:instrText xml:space="preserve"> PAGEREF _Toc199886465 \h </w:instrText>
        </w:r>
        <w:r w:rsidR="00FA6204">
          <w:rPr>
            <w:noProof/>
            <w:webHidden/>
          </w:rPr>
        </w:r>
        <w:r w:rsidR="00FA6204">
          <w:rPr>
            <w:noProof/>
            <w:webHidden/>
          </w:rPr>
          <w:fldChar w:fldCharType="separate"/>
        </w:r>
        <w:r w:rsidR="00FA6204">
          <w:rPr>
            <w:noProof/>
            <w:webHidden/>
          </w:rPr>
          <w:t>3</w:t>
        </w:r>
        <w:r w:rsidR="00FA6204">
          <w:rPr>
            <w:noProof/>
            <w:webHidden/>
          </w:rPr>
          <w:fldChar w:fldCharType="end"/>
        </w:r>
      </w:hyperlink>
    </w:p>
    <w:p w14:paraId="1DF17F9A" w14:textId="635DA310" w:rsidR="00FA6204" w:rsidRDefault="00FA6204">
      <w:pPr>
        <w:pStyle w:val="TableofFigures"/>
        <w:tabs>
          <w:tab w:val="right" w:leader="dot" w:pos="9063"/>
        </w:tabs>
        <w:rPr>
          <w:noProof/>
          <w:kern w:val="2"/>
          <w:szCs w:val="24"/>
          <w14:ligatures w14:val="standardContextual"/>
        </w:rPr>
      </w:pPr>
      <w:hyperlink w:anchor="_Toc199886466" w:history="1">
        <w:r w:rsidRPr="007468C0">
          <w:rPr>
            <w:rStyle w:val="Hyperlink"/>
            <w:noProof/>
          </w:rPr>
          <w:t>Table 2: Deliverables for the Project</w:t>
        </w:r>
        <w:r>
          <w:rPr>
            <w:noProof/>
            <w:webHidden/>
          </w:rPr>
          <w:tab/>
        </w:r>
        <w:r>
          <w:rPr>
            <w:noProof/>
            <w:webHidden/>
          </w:rPr>
          <w:fldChar w:fldCharType="begin"/>
        </w:r>
        <w:r>
          <w:rPr>
            <w:noProof/>
            <w:webHidden/>
          </w:rPr>
          <w:instrText xml:space="preserve"> PAGEREF _Toc199886466 \h </w:instrText>
        </w:r>
        <w:r>
          <w:rPr>
            <w:noProof/>
            <w:webHidden/>
          </w:rPr>
        </w:r>
        <w:r>
          <w:rPr>
            <w:noProof/>
            <w:webHidden/>
          </w:rPr>
          <w:fldChar w:fldCharType="separate"/>
        </w:r>
        <w:r>
          <w:rPr>
            <w:noProof/>
            <w:webHidden/>
          </w:rPr>
          <w:t>5</w:t>
        </w:r>
        <w:r>
          <w:rPr>
            <w:noProof/>
            <w:webHidden/>
          </w:rPr>
          <w:fldChar w:fldCharType="end"/>
        </w:r>
      </w:hyperlink>
    </w:p>
    <w:p w14:paraId="54B8F2F6" w14:textId="2B87B8CA" w:rsidR="00FA6204" w:rsidRDefault="00FA6204">
      <w:pPr>
        <w:pStyle w:val="TableofFigures"/>
        <w:tabs>
          <w:tab w:val="right" w:leader="dot" w:pos="9063"/>
        </w:tabs>
        <w:rPr>
          <w:noProof/>
          <w:kern w:val="2"/>
          <w:szCs w:val="24"/>
          <w14:ligatures w14:val="standardContextual"/>
        </w:rPr>
      </w:pPr>
      <w:hyperlink w:anchor="_Toc199886467" w:history="1">
        <w:r w:rsidRPr="007468C0">
          <w:rPr>
            <w:rStyle w:val="Hyperlink"/>
            <w:noProof/>
          </w:rPr>
          <w:t>Table 3: Generic Pool Features</w:t>
        </w:r>
        <w:r>
          <w:rPr>
            <w:noProof/>
            <w:webHidden/>
          </w:rPr>
          <w:tab/>
        </w:r>
        <w:r>
          <w:rPr>
            <w:noProof/>
            <w:webHidden/>
          </w:rPr>
          <w:fldChar w:fldCharType="begin"/>
        </w:r>
        <w:r>
          <w:rPr>
            <w:noProof/>
            <w:webHidden/>
          </w:rPr>
          <w:instrText xml:space="preserve"> PAGEREF _Toc199886467 \h </w:instrText>
        </w:r>
        <w:r>
          <w:rPr>
            <w:noProof/>
            <w:webHidden/>
          </w:rPr>
        </w:r>
        <w:r>
          <w:rPr>
            <w:noProof/>
            <w:webHidden/>
          </w:rPr>
          <w:fldChar w:fldCharType="separate"/>
        </w:r>
        <w:r>
          <w:rPr>
            <w:noProof/>
            <w:webHidden/>
          </w:rPr>
          <w:t>8</w:t>
        </w:r>
        <w:r>
          <w:rPr>
            <w:noProof/>
            <w:webHidden/>
          </w:rPr>
          <w:fldChar w:fldCharType="end"/>
        </w:r>
      </w:hyperlink>
    </w:p>
    <w:p w14:paraId="564DB429" w14:textId="24A5495D" w:rsidR="00FA6204" w:rsidRDefault="00FA6204">
      <w:pPr>
        <w:pStyle w:val="TableofFigures"/>
        <w:tabs>
          <w:tab w:val="right" w:leader="dot" w:pos="9063"/>
        </w:tabs>
        <w:rPr>
          <w:noProof/>
          <w:kern w:val="2"/>
          <w:szCs w:val="24"/>
          <w14:ligatures w14:val="standardContextual"/>
        </w:rPr>
      </w:pPr>
      <w:hyperlink w:anchor="_Toc199886468" w:history="1">
        <w:r w:rsidRPr="007468C0">
          <w:rPr>
            <w:rStyle w:val="Hyperlink"/>
            <w:noProof/>
          </w:rPr>
          <w:t>Table 4: Scalar Features</w:t>
        </w:r>
        <w:r>
          <w:rPr>
            <w:noProof/>
            <w:webHidden/>
          </w:rPr>
          <w:tab/>
        </w:r>
        <w:r>
          <w:rPr>
            <w:noProof/>
            <w:webHidden/>
          </w:rPr>
          <w:fldChar w:fldCharType="begin"/>
        </w:r>
        <w:r>
          <w:rPr>
            <w:noProof/>
            <w:webHidden/>
          </w:rPr>
          <w:instrText xml:space="preserve"> PAGEREF _Toc199886468 \h </w:instrText>
        </w:r>
        <w:r>
          <w:rPr>
            <w:noProof/>
            <w:webHidden/>
          </w:rPr>
        </w:r>
        <w:r>
          <w:rPr>
            <w:noProof/>
            <w:webHidden/>
          </w:rPr>
          <w:fldChar w:fldCharType="separate"/>
        </w:r>
        <w:r>
          <w:rPr>
            <w:noProof/>
            <w:webHidden/>
          </w:rPr>
          <w:t>10</w:t>
        </w:r>
        <w:r>
          <w:rPr>
            <w:noProof/>
            <w:webHidden/>
          </w:rPr>
          <w:fldChar w:fldCharType="end"/>
        </w:r>
      </w:hyperlink>
    </w:p>
    <w:p w14:paraId="7E057F34" w14:textId="5EEC2645" w:rsidR="00FA6204" w:rsidRDefault="00FA6204">
      <w:pPr>
        <w:pStyle w:val="TableofFigures"/>
        <w:tabs>
          <w:tab w:val="right" w:leader="dot" w:pos="9063"/>
        </w:tabs>
        <w:rPr>
          <w:noProof/>
          <w:kern w:val="2"/>
          <w:szCs w:val="24"/>
          <w14:ligatures w14:val="standardContextual"/>
        </w:rPr>
      </w:pPr>
      <w:hyperlink w:anchor="_Toc199886469" w:history="1">
        <w:r w:rsidRPr="007468C0">
          <w:rPr>
            <w:rStyle w:val="Hyperlink"/>
            <w:noProof/>
          </w:rPr>
          <w:t>Table 5: Project Dataset Details</w:t>
        </w:r>
        <w:r>
          <w:rPr>
            <w:noProof/>
            <w:webHidden/>
          </w:rPr>
          <w:tab/>
        </w:r>
        <w:r>
          <w:rPr>
            <w:noProof/>
            <w:webHidden/>
          </w:rPr>
          <w:fldChar w:fldCharType="begin"/>
        </w:r>
        <w:r>
          <w:rPr>
            <w:noProof/>
            <w:webHidden/>
          </w:rPr>
          <w:instrText xml:space="preserve"> PAGEREF _Toc199886469 \h </w:instrText>
        </w:r>
        <w:r>
          <w:rPr>
            <w:noProof/>
            <w:webHidden/>
          </w:rPr>
        </w:r>
        <w:r>
          <w:rPr>
            <w:noProof/>
            <w:webHidden/>
          </w:rPr>
          <w:fldChar w:fldCharType="separate"/>
        </w:r>
        <w:r>
          <w:rPr>
            <w:noProof/>
            <w:webHidden/>
          </w:rPr>
          <w:t>13</w:t>
        </w:r>
        <w:r>
          <w:rPr>
            <w:noProof/>
            <w:webHidden/>
          </w:rPr>
          <w:fldChar w:fldCharType="end"/>
        </w:r>
      </w:hyperlink>
    </w:p>
    <w:p w14:paraId="33EDE6D3" w14:textId="58FC9858" w:rsidR="00FA6204" w:rsidRDefault="00FA6204">
      <w:pPr>
        <w:pStyle w:val="TableofFigures"/>
        <w:tabs>
          <w:tab w:val="right" w:leader="dot" w:pos="9063"/>
        </w:tabs>
        <w:rPr>
          <w:noProof/>
          <w:kern w:val="2"/>
          <w:szCs w:val="24"/>
          <w14:ligatures w14:val="standardContextual"/>
        </w:rPr>
      </w:pPr>
      <w:hyperlink w:anchor="_Toc199886470" w:history="1">
        <w:r w:rsidRPr="007468C0">
          <w:rPr>
            <w:rStyle w:val="Hyperlink"/>
            <w:noProof/>
          </w:rPr>
          <w:t>Table 6: Employee Dataset Details</w:t>
        </w:r>
        <w:r>
          <w:rPr>
            <w:noProof/>
            <w:webHidden/>
          </w:rPr>
          <w:tab/>
        </w:r>
        <w:r>
          <w:rPr>
            <w:noProof/>
            <w:webHidden/>
          </w:rPr>
          <w:fldChar w:fldCharType="begin"/>
        </w:r>
        <w:r>
          <w:rPr>
            <w:noProof/>
            <w:webHidden/>
          </w:rPr>
          <w:instrText xml:space="preserve"> PAGEREF _Toc199886470 \h </w:instrText>
        </w:r>
        <w:r>
          <w:rPr>
            <w:noProof/>
            <w:webHidden/>
          </w:rPr>
        </w:r>
        <w:r>
          <w:rPr>
            <w:noProof/>
            <w:webHidden/>
          </w:rPr>
          <w:fldChar w:fldCharType="separate"/>
        </w:r>
        <w:r>
          <w:rPr>
            <w:noProof/>
            <w:webHidden/>
          </w:rPr>
          <w:t>15</w:t>
        </w:r>
        <w:r>
          <w:rPr>
            <w:noProof/>
            <w:webHidden/>
          </w:rPr>
          <w:fldChar w:fldCharType="end"/>
        </w:r>
      </w:hyperlink>
    </w:p>
    <w:p w14:paraId="48BD0D16" w14:textId="43EFEAFC" w:rsidR="00FA6204" w:rsidRDefault="00FA6204">
      <w:pPr>
        <w:pStyle w:val="TableofFigures"/>
        <w:tabs>
          <w:tab w:val="right" w:leader="dot" w:pos="9063"/>
        </w:tabs>
        <w:rPr>
          <w:noProof/>
          <w:kern w:val="2"/>
          <w:szCs w:val="24"/>
          <w14:ligatures w14:val="standardContextual"/>
        </w:rPr>
      </w:pPr>
      <w:hyperlink w:anchor="_Toc199886471" w:history="1">
        <w:r w:rsidRPr="007468C0">
          <w:rPr>
            <w:rStyle w:val="Hyperlink"/>
            <w:noProof/>
          </w:rPr>
          <w:t>Table 7: Matching and Scoring Criteria</w:t>
        </w:r>
        <w:r>
          <w:rPr>
            <w:noProof/>
            <w:webHidden/>
          </w:rPr>
          <w:tab/>
        </w:r>
        <w:r>
          <w:rPr>
            <w:noProof/>
            <w:webHidden/>
          </w:rPr>
          <w:fldChar w:fldCharType="begin"/>
        </w:r>
        <w:r>
          <w:rPr>
            <w:noProof/>
            <w:webHidden/>
          </w:rPr>
          <w:instrText xml:space="preserve"> PAGEREF _Toc199886471 \h </w:instrText>
        </w:r>
        <w:r>
          <w:rPr>
            <w:noProof/>
            <w:webHidden/>
          </w:rPr>
        </w:r>
        <w:r>
          <w:rPr>
            <w:noProof/>
            <w:webHidden/>
          </w:rPr>
          <w:fldChar w:fldCharType="separate"/>
        </w:r>
        <w:r>
          <w:rPr>
            <w:noProof/>
            <w:webHidden/>
          </w:rPr>
          <w:t>17</w:t>
        </w:r>
        <w:r>
          <w:rPr>
            <w:noProof/>
            <w:webHidden/>
          </w:rPr>
          <w:fldChar w:fldCharType="end"/>
        </w:r>
      </w:hyperlink>
    </w:p>
    <w:p w14:paraId="17ABD611" w14:textId="7CF6C068" w:rsidR="00FA6204" w:rsidRDefault="00FA6204">
      <w:pPr>
        <w:pStyle w:val="TableofFigures"/>
        <w:tabs>
          <w:tab w:val="right" w:leader="dot" w:pos="9063"/>
        </w:tabs>
        <w:rPr>
          <w:noProof/>
          <w:kern w:val="2"/>
          <w:szCs w:val="24"/>
          <w14:ligatures w14:val="standardContextual"/>
        </w:rPr>
      </w:pPr>
      <w:hyperlink w:anchor="_Toc199886472" w:history="1">
        <w:r w:rsidRPr="007468C0">
          <w:rPr>
            <w:rStyle w:val="Hyperlink"/>
            <w:noProof/>
          </w:rPr>
          <w:t>Table 8: Job Description Score calculation</w:t>
        </w:r>
        <w:r>
          <w:rPr>
            <w:noProof/>
            <w:webHidden/>
          </w:rPr>
          <w:tab/>
        </w:r>
        <w:r>
          <w:rPr>
            <w:noProof/>
            <w:webHidden/>
          </w:rPr>
          <w:fldChar w:fldCharType="begin"/>
        </w:r>
        <w:r>
          <w:rPr>
            <w:noProof/>
            <w:webHidden/>
          </w:rPr>
          <w:instrText xml:space="preserve"> PAGEREF _Toc199886472 \h </w:instrText>
        </w:r>
        <w:r>
          <w:rPr>
            <w:noProof/>
            <w:webHidden/>
          </w:rPr>
        </w:r>
        <w:r>
          <w:rPr>
            <w:noProof/>
            <w:webHidden/>
          </w:rPr>
          <w:fldChar w:fldCharType="separate"/>
        </w:r>
        <w:r>
          <w:rPr>
            <w:noProof/>
            <w:webHidden/>
          </w:rPr>
          <w:t>19</w:t>
        </w:r>
        <w:r>
          <w:rPr>
            <w:noProof/>
            <w:webHidden/>
          </w:rPr>
          <w:fldChar w:fldCharType="end"/>
        </w:r>
      </w:hyperlink>
    </w:p>
    <w:p w14:paraId="12B46816" w14:textId="3640122F" w:rsidR="00B3288B" w:rsidRDefault="008D2B7B">
      <w:pPr>
        <w:spacing w:after="160" w:line="300" w:lineRule="auto"/>
        <w:jc w:val="left"/>
      </w:pPr>
      <w:r>
        <w:fldChar w:fldCharType="end"/>
      </w:r>
    </w:p>
    <w:p w14:paraId="6FB8803E" w14:textId="716C5067" w:rsidR="00DA4C12" w:rsidRDefault="00FA6204">
      <w:pPr>
        <w:pStyle w:val="TableofFigures"/>
        <w:tabs>
          <w:tab w:val="right" w:leader="dot" w:pos="9063"/>
        </w:tabs>
        <w:rPr>
          <w:noProof/>
          <w:kern w:val="2"/>
          <w:szCs w:val="24"/>
          <w14:ligatures w14:val="standardContextual"/>
        </w:rPr>
      </w:pPr>
      <w:r>
        <w:fldChar w:fldCharType="begin"/>
      </w:r>
      <w:r>
        <w:instrText xml:space="preserve"> TOC \h \z \c "Figure" </w:instrText>
      </w:r>
      <w:r>
        <w:fldChar w:fldCharType="separate"/>
      </w:r>
      <w:hyperlink w:anchor="_Toc199886731" w:history="1">
        <w:r w:rsidR="00DA4C12" w:rsidRPr="007B69DE">
          <w:rPr>
            <w:rStyle w:val="Hyperlink"/>
            <w:noProof/>
          </w:rPr>
          <w:t>Figure 1: Project and Employee Table Features</w:t>
        </w:r>
        <w:r w:rsidR="00DA4C12">
          <w:rPr>
            <w:noProof/>
            <w:webHidden/>
          </w:rPr>
          <w:tab/>
        </w:r>
        <w:r w:rsidR="00DA4C12">
          <w:rPr>
            <w:noProof/>
            <w:webHidden/>
          </w:rPr>
          <w:fldChar w:fldCharType="begin"/>
        </w:r>
        <w:r w:rsidR="00DA4C12">
          <w:rPr>
            <w:noProof/>
            <w:webHidden/>
          </w:rPr>
          <w:instrText xml:space="preserve"> PAGEREF _Toc199886731 \h </w:instrText>
        </w:r>
        <w:r w:rsidR="00DA4C12">
          <w:rPr>
            <w:noProof/>
            <w:webHidden/>
          </w:rPr>
        </w:r>
        <w:r w:rsidR="00DA4C12">
          <w:rPr>
            <w:noProof/>
            <w:webHidden/>
          </w:rPr>
          <w:fldChar w:fldCharType="separate"/>
        </w:r>
        <w:r w:rsidR="003B380C">
          <w:rPr>
            <w:noProof/>
            <w:webHidden/>
          </w:rPr>
          <w:t>10</w:t>
        </w:r>
        <w:r w:rsidR="00DA4C12">
          <w:rPr>
            <w:noProof/>
            <w:webHidden/>
          </w:rPr>
          <w:fldChar w:fldCharType="end"/>
        </w:r>
      </w:hyperlink>
    </w:p>
    <w:p w14:paraId="141CC170" w14:textId="2CB34B01" w:rsidR="00DA4C12" w:rsidRDefault="00DA4C12">
      <w:pPr>
        <w:pStyle w:val="TableofFigures"/>
        <w:tabs>
          <w:tab w:val="right" w:leader="dot" w:pos="9063"/>
        </w:tabs>
        <w:rPr>
          <w:noProof/>
          <w:kern w:val="2"/>
          <w:szCs w:val="24"/>
          <w14:ligatures w14:val="standardContextual"/>
        </w:rPr>
      </w:pPr>
      <w:hyperlink w:anchor="_Toc199886732" w:history="1">
        <w:r w:rsidRPr="007B69DE">
          <w:rPr>
            <w:rStyle w:val="Hyperlink"/>
            <w:noProof/>
          </w:rPr>
          <w:t>Figure 2: Job Description Match Score using Vector Embeddings and Cosine similarity</w:t>
        </w:r>
        <w:r>
          <w:rPr>
            <w:noProof/>
            <w:webHidden/>
          </w:rPr>
          <w:tab/>
        </w:r>
        <w:r>
          <w:rPr>
            <w:noProof/>
            <w:webHidden/>
          </w:rPr>
          <w:fldChar w:fldCharType="begin"/>
        </w:r>
        <w:r>
          <w:rPr>
            <w:noProof/>
            <w:webHidden/>
          </w:rPr>
          <w:instrText xml:space="preserve"> PAGEREF _Toc199886732 \h </w:instrText>
        </w:r>
        <w:r>
          <w:rPr>
            <w:noProof/>
            <w:webHidden/>
          </w:rPr>
        </w:r>
        <w:r>
          <w:rPr>
            <w:noProof/>
            <w:webHidden/>
          </w:rPr>
          <w:fldChar w:fldCharType="separate"/>
        </w:r>
        <w:r w:rsidR="003B380C">
          <w:rPr>
            <w:noProof/>
            <w:webHidden/>
          </w:rPr>
          <w:t>16</w:t>
        </w:r>
        <w:r>
          <w:rPr>
            <w:noProof/>
            <w:webHidden/>
          </w:rPr>
          <w:fldChar w:fldCharType="end"/>
        </w:r>
      </w:hyperlink>
    </w:p>
    <w:p w14:paraId="2E35A35B" w14:textId="576832A3" w:rsidR="00DA4C12" w:rsidRDefault="00DA4C12">
      <w:pPr>
        <w:pStyle w:val="TableofFigures"/>
        <w:tabs>
          <w:tab w:val="right" w:leader="dot" w:pos="9063"/>
        </w:tabs>
        <w:rPr>
          <w:noProof/>
          <w:kern w:val="2"/>
          <w:szCs w:val="24"/>
          <w14:ligatures w14:val="standardContextual"/>
        </w:rPr>
      </w:pPr>
      <w:hyperlink w:anchor="_Toc199886733" w:history="1">
        <w:r w:rsidRPr="007B69DE">
          <w:rPr>
            <w:rStyle w:val="Hyperlink"/>
            <w:noProof/>
          </w:rPr>
          <w:t>Figure 3: Certification or Expertise Match Score using category similarity coverage (without fuzzy match)</w:t>
        </w:r>
        <w:r>
          <w:rPr>
            <w:noProof/>
            <w:webHidden/>
          </w:rPr>
          <w:tab/>
        </w:r>
        <w:r>
          <w:rPr>
            <w:noProof/>
            <w:webHidden/>
          </w:rPr>
          <w:fldChar w:fldCharType="begin"/>
        </w:r>
        <w:r>
          <w:rPr>
            <w:noProof/>
            <w:webHidden/>
          </w:rPr>
          <w:instrText xml:space="preserve"> PAGEREF _Toc199886733 \h </w:instrText>
        </w:r>
        <w:r>
          <w:rPr>
            <w:noProof/>
            <w:webHidden/>
          </w:rPr>
        </w:r>
        <w:r>
          <w:rPr>
            <w:noProof/>
            <w:webHidden/>
          </w:rPr>
          <w:fldChar w:fldCharType="separate"/>
        </w:r>
        <w:r w:rsidR="003B380C">
          <w:rPr>
            <w:noProof/>
            <w:webHidden/>
          </w:rPr>
          <w:t>17</w:t>
        </w:r>
        <w:r>
          <w:rPr>
            <w:noProof/>
            <w:webHidden/>
          </w:rPr>
          <w:fldChar w:fldCharType="end"/>
        </w:r>
      </w:hyperlink>
    </w:p>
    <w:p w14:paraId="5AC8A057" w14:textId="62DFD259" w:rsidR="00DA4C12" w:rsidRDefault="00DA4C12">
      <w:pPr>
        <w:pStyle w:val="TableofFigures"/>
        <w:tabs>
          <w:tab w:val="right" w:leader="dot" w:pos="9063"/>
        </w:tabs>
        <w:rPr>
          <w:noProof/>
          <w:kern w:val="2"/>
          <w:szCs w:val="24"/>
          <w14:ligatures w14:val="standardContextual"/>
        </w:rPr>
      </w:pPr>
      <w:hyperlink w:anchor="_Toc199886734" w:history="1">
        <w:r w:rsidRPr="007B69DE">
          <w:rPr>
            <w:rStyle w:val="Hyperlink"/>
            <w:noProof/>
          </w:rPr>
          <w:t>Figure 4: Product or Industry Match Score using category similarity coverage (with fuzzy match)</w:t>
        </w:r>
        <w:r>
          <w:rPr>
            <w:noProof/>
            <w:webHidden/>
          </w:rPr>
          <w:tab/>
        </w:r>
        <w:r>
          <w:rPr>
            <w:noProof/>
            <w:webHidden/>
          </w:rPr>
          <w:fldChar w:fldCharType="begin"/>
        </w:r>
        <w:r>
          <w:rPr>
            <w:noProof/>
            <w:webHidden/>
          </w:rPr>
          <w:instrText xml:space="preserve"> PAGEREF _Toc199886734 \h </w:instrText>
        </w:r>
        <w:r>
          <w:rPr>
            <w:noProof/>
            <w:webHidden/>
          </w:rPr>
        </w:r>
        <w:r>
          <w:rPr>
            <w:noProof/>
            <w:webHidden/>
          </w:rPr>
          <w:fldChar w:fldCharType="separate"/>
        </w:r>
        <w:r w:rsidR="003B380C">
          <w:rPr>
            <w:noProof/>
            <w:webHidden/>
          </w:rPr>
          <w:t>18</w:t>
        </w:r>
        <w:r>
          <w:rPr>
            <w:noProof/>
            <w:webHidden/>
          </w:rPr>
          <w:fldChar w:fldCharType="end"/>
        </w:r>
      </w:hyperlink>
    </w:p>
    <w:p w14:paraId="5DBC11FB" w14:textId="299496CB" w:rsidR="00DA4C12" w:rsidRDefault="00DA4C12">
      <w:pPr>
        <w:pStyle w:val="TableofFigures"/>
        <w:tabs>
          <w:tab w:val="right" w:leader="dot" w:pos="9063"/>
        </w:tabs>
        <w:rPr>
          <w:noProof/>
          <w:kern w:val="2"/>
          <w:szCs w:val="24"/>
          <w14:ligatures w14:val="standardContextual"/>
        </w:rPr>
      </w:pPr>
      <w:hyperlink w:anchor="_Toc199886735" w:history="1">
        <w:r w:rsidRPr="007B69DE">
          <w:rPr>
            <w:rStyle w:val="Hyperlink"/>
            <w:noProof/>
          </w:rPr>
          <w:t>Figure 5:  Skill or Lang</w:t>
        </w:r>
        <w:r w:rsidRPr="007B69DE">
          <w:rPr>
            <w:rStyle w:val="Hyperlink"/>
            <w:noProof/>
          </w:rPr>
          <w:t>u</w:t>
        </w:r>
        <w:r w:rsidRPr="007B69DE">
          <w:rPr>
            <w:rStyle w:val="Hyperlink"/>
            <w:noProof/>
          </w:rPr>
          <w:t>age Match Score using category similarity coverage (with fuzzy match) with Proficiency Fit</w:t>
        </w:r>
        <w:r>
          <w:rPr>
            <w:noProof/>
            <w:webHidden/>
          </w:rPr>
          <w:tab/>
        </w:r>
        <w:r>
          <w:rPr>
            <w:noProof/>
            <w:webHidden/>
          </w:rPr>
          <w:fldChar w:fldCharType="begin"/>
        </w:r>
        <w:r>
          <w:rPr>
            <w:noProof/>
            <w:webHidden/>
          </w:rPr>
          <w:instrText xml:space="preserve"> PAGEREF _Toc199886735 \h </w:instrText>
        </w:r>
        <w:r>
          <w:rPr>
            <w:noProof/>
            <w:webHidden/>
          </w:rPr>
        </w:r>
        <w:r>
          <w:rPr>
            <w:noProof/>
            <w:webHidden/>
          </w:rPr>
          <w:fldChar w:fldCharType="separate"/>
        </w:r>
        <w:r w:rsidR="003B380C">
          <w:rPr>
            <w:noProof/>
            <w:webHidden/>
          </w:rPr>
          <w:t>20</w:t>
        </w:r>
        <w:r>
          <w:rPr>
            <w:noProof/>
            <w:webHidden/>
          </w:rPr>
          <w:fldChar w:fldCharType="end"/>
        </w:r>
      </w:hyperlink>
    </w:p>
    <w:p w14:paraId="130AA500" w14:textId="033FD5CB" w:rsidR="00DA4C12" w:rsidRDefault="00DA4C12">
      <w:pPr>
        <w:pStyle w:val="TableofFigures"/>
        <w:tabs>
          <w:tab w:val="right" w:leader="dot" w:pos="9063"/>
        </w:tabs>
        <w:rPr>
          <w:noProof/>
          <w:kern w:val="2"/>
          <w:szCs w:val="24"/>
          <w14:ligatures w14:val="standardContextual"/>
        </w:rPr>
      </w:pPr>
      <w:hyperlink w:anchor="_Toc199886736" w:history="1">
        <w:r w:rsidRPr="007B69DE">
          <w:rPr>
            <w:rStyle w:val="Hyperlink"/>
            <w:noProof/>
          </w:rPr>
          <w:t>Figure 6: Location Match Score using a rule-based approach</w:t>
        </w:r>
        <w:r>
          <w:rPr>
            <w:noProof/>
            <w:webHidden/>
          </w:rPr>
          <w:tab/>
        </w:r>
        <w:r>
          <w:rPr>
            <w:noProof/>
            <w:webHidden/>
          </w:rPr>
          <w:fldChar w:fldCharType="begin"/>
        </w:r>
        <w:r>
          <w:rPr>
            <w:noProof/>
            <w:webHidden/>
          </w:rPr>
          <w:instrText xml:space="preserve"> PAGEREF _Toc199886736 \h </w:instrText>
        </w:r>
        <w:r>
          <w:rPr>
            <w:noProof/>
            <w:webHidden/>
          </w:rPr>
        </w:r>
        <w:r>
          <w:rPr>
            <w:noProof/>
            <w:webHidden/>
          </w:rPr>
          <w:fldChar w:fldCharType="separate"/>
        </w:r>
        <w:r w:rsidR="003B380C">
          <w:rPr>
            <w:noProof/>
            <w:webHidden/>
          </w:rPr>
          <w:t>21</w:t>
        </w:r>
        <w:r>
          <w:rPr>
            <w:noProof/>
            <w:webHidden/>
          </w:rPr>
          <w:fldChar w:fldCharType="end"/>
        </w:r>
      </w:hyperlink>
    </w:p>
    <w:p w14:paraId="1A68AA2C" w14:textId="766A9614" w:rsidR="00DA4C12" w:rsidRDefault="00DA4C12">
      <w:pPr>
        <w:pStyle w:val="TableofFigures"/>
        <w:tabs>
          <w:tab w:val="right" w:leader="dot" w:pos="9063"/>
        </w:tabs>
        <w:rPr>
          <w:noProof/>
          <w:kern w:val="2"/>
          <w:szCs w:val="24"/>
          <w14:ligatures w14:val="standardContextual"/>
        </w:rPr>
      </w:pPr>
      <w:hyperlink w:anchor="_Toc199886737" w:history="1">
        <w:r w:rsidRPr="007B69DE">
          <w:rPr>
            <w:rStyle w:val="Hyperlink"/>
            <w:noProof/>
          </w:rPr>
          <w:t>Figure 7: Availability Score using a statistical approach</w:t>
        </w:r>
        <w:r>
          <w:rPr>
            <w:noProof/>
            <w:webHidden/>
          </w:rPr>
          <w:tab/>
        </w:r>
        <w:r>
          <w:rPr>
            <w:noProof/>
            <w:webHidden/>
          </w:rPr>
          <w:fldChar w:fldCharType="begin"/>
        </w:r>
        <w:r>
          <w:rPr>
            <w:noProof/>
            <w:webHidden/>
          </w:rPr>
          <w:instrText xml:space="preserve"> PAGEREF _Toc199886737 \h </w:instrText>
        </w:r>
        <w:r>
          <w:rPr>
            <w:noProof/>
            <w:webHidden/>
          </w:rPr>
        </w:r>
        <w:r>
          <w:rPr>
            <w:noProof/>
            <w:webHidden/>
          </w:rPr>
          <w:fldChar w:fldCharType="separate"/>
        </w:r>
        <w:r w:rsidR="003B380C">
          <w:rPr>
            <w:noProof/>
            <w:webHidden/>
          </w:rPr>
          <w:t>23</w:t>
        </w:r>
        <w:r>
          <w:rPr>
            <w:noProof/>
            <w:webHidden/>
          </w:rPr>
          <w:fldChar w:fldCharType="end"/>
        </w:r>
      </w:hyperlink>
    </w:p>
    <w:p w14:paraId="3C55242A" w14:textId="77E987C6" w:rsidR="00DA4C12" w:rsidRDefault="00DA4C12">
      <w:pPr>
        <w:pStyle w:val="TableofFigures"/>
        <w:tabs>
          <w:tab w:val="right" w:leader="dot" w:pos="9063"/>
        </w:tabs>
        <w:rPr>
          <w:noProof/>
          <w:kern w:val="2"/>
          <w:szCs w:val="24"/>
          <w14:ligatures w14:val="standardContextual"/>
        </w:rPr>
      </w:pPr>
      <w:hyperlink w:anchor="_Toc199886738" w:history="1">
        <w:r w:rsidRPr="007B69DE">
          <w:rPr>
            <w:rStyle w:val="Hyperlink"/>
            <w:noProof/>
          </w:rPr>
          <w:t>Figure 8: Bonus Scores</w:t>
        </w:r>
        <w:r>
          <w:rPr>
            <w:noProof/>
            <w:webHidden/>
          </w:rPr>
          <w:tab/>
        </w:r>
        <w:r>
          <w:rPr>
            <w:noProof/>
            <w:webHidden/>
          </w:rPr>
          <w:fldChar w:fldCharType="begin"/>
        </w:r>
        <w:r>
          <w:rPr>
            <w:noProof/>
            <w:webHidden/>
          </w:rPr>
          <w:instrText xml:space="preserve"> PAGEREF _Toc199886738 \h </w:instrText>
        </w:r>
        <w:r>
          <w:rPr>
            <w:noProof/>
            <w:webHidden/>
          </w:rPr>
        </w:r>
        <w:r>
          <w:rPr>
            <w:noProof/>
            <w:webHidden/>
          </w:rPr>
          <w:fldChar w:fldCharType="separate"/>
        </w:r>
        <w:r w:rsidR="003B380C">
          <w:rPr>
            <w:noProof/>
            <w:webHidden/>
          </w:rPr>
          <w:t>24</w:t>
        </w:r>
        <w:r>
          <w:rPr>
            <w:noProof/>
            <w:webHidden/>
          </w:rPr>
          <w:fldChar w:fldCharType="end"/>
        </w:r>
      </w:hyperlink>
    </w:p>
    <w:p w14:paraId="2959325B" w14:textId="7EEC6CBA" w:rsidR="00DA4C12" w:rsidRDefault="00DA4C12">
      <w:pPr>
        <w:pStyle w:val="TableofFigures"/>
        <w:tabs>
          <w:tab w:val="right" w:leader="dot" w:pos="9063"/>
        </w:tabs>
        <w:rPr>
          <w:noProof/>
          <w:kern w:val="2"/>
          <w:szCs w:val="24"/>
          <w14:ligatures w14:val="standardContextual"/>
        </w:rPr>
      </w:pPr>
      <w:hyperlink w:anchor="_Toc199886739" w:history="1">
        <w:r w:rsidRPr="007B69DE">
          <w:rPr>
            <w:rStyle w:val="Hyperlink"/>
            <w:noProof/>
          </w:rPr>
          <w:t>Figure 9: Employee Rank Calculation per Project</w:t>
        </w:r>
        <w:r>
          <w:rPr>
            <w:noProof/>
            <w:webHidden/>
          </w:rPr>
          <w:tab/>
        </w:r>
        <w:r>
          <w:rPr>
            <w:noProof/>
            <w:webHidden/>
          </w:rPr>
          <w:fldChar w:fldCharType="begin"/>
        </w:r>
        <w:r>
          <w:rPr>
            <w:noProof/>
            <w:webHidden/>
          </w:rPr>
          <w:instrText xml:space="preserve"> PAGEREF _Toc199886739 \h </w:instrText>
        </w:r>
        <w:r>
          <w:rPr>
            <w:noProof/>
            <w:webHidden/>
          </w:rPr>
        </w:r>
        <w:r>
          <w:rPr>
            <w:noProof/>
            <w:webHidden/>
          </w:rPr>
          <w:fldChar w:fldCharType="separate"/>
        </w:r>
        <w:r w:rsidR="003B380C">
          <w:rPr>
            <w:noProof/>
            <w:webHidden/>
          </w:rPr>
          <w:t>25</w:t>
        </w:r>
        <w:r>
          <w:rPr>
            <w:noProof/>
            <w:webHidden/>
          </w:rPr>
          <w:fldChar w:fldCharType="end"/>
        </w:r>
      </w:hyperlink>
    </w:p>
    <w:p w14:paraId="5DED9164" w14:textId="31BCE05C" w:rsidR="00DA4C12" w:rsidRDefault="00DA4C12">
      <w:pPr>
        <w:pStyle w:val="TableofFigures"/>
        <w:tabs>
          <w:tab w:val="right" w:leader="dot" w:pos="9063"/>
        </w:tabs>
        <w:rPr>
          <w:noProof/>
          <w:kern w:val="2"/>
          <w:szCs w:val="24"/>
          <w14:ligatures w14:val="standardContextual"/>
        </w:rPr>
      </w:pPr>
      <w:hyperlink w:anchor="_Toc199886740" w:history="1">
        <w:r w:rsidRPr="007B69DE">
          <w:rPr>
            <w:rStyle w:val="Hyperlink"/>
            <w:noProof/>
          </w:rPr>
          <w:t>Figure 10: Dashboard Architecture – HR Mate AI</w:t>
        </w:r>
        <w:r>
          <w:rPr>
            <w:noProof/>
            <w:webHidden/>
          </w:rPr>
          <w:tab/>
        </w:r>
        <w:r>
          <w:rPr>
            <w:noProof/>
            <w:webHidden/>
          </w:rPr>
          <w:fldChar w:fldCharType="begin"/>
        </w:r>
        <w:r>
          <w:rPr>
            <w:noProof/>
            <w:webHidden/>
          </w:rPr>
          <w:instrText xml:space="preserve"> PAGEREF _Toc199886740 \h </w:instrText>
        </w:r>
        <w:r>
          <w:rPr>
            <w:noProof/>
            <w:webHidden/>
          </w:rPr>
        </w:r>
        <w:r>
          <w:rPr>
            <w:noProof/>
            <w:webHidden/>
          </w:rPr>
          <w:fldChar w:fldCharType="separate"/>
        </w:r>
        <w:r w:rsidR="003B380C">
          <w:rPr>
            <w:noProof/>
            <w:webHidden/>
          </w:rPr>
          <w:t>27</w:t>
        </w:r>
        <w:r>
          <w:rPr>
            <w:noProof/>
            <w:webHidden/>
          </w:rPr>
          <w:fldChar w:fldCharType="end"/>
        </w:r>
      </w:hyperlink>
    </w:p>
    <w:p w14:paraId="7DEF9C57" w14:textId="1F3D4ECE" w:rsidR="00DA4C12" w:rsidRDefault="00DA4C12">
      <w:pPr>
        <w:pStyle w:val="TableofFigures"/>
        <w:tabs>
          <w:tab w:val="right" w:leader="dot" w:pos="9063"/>
        </w:tabs>
        <w:rPr>
          <w:noProof/>
          <w:kern w:val="2"/>
          <w:szCs w:val="24"/>
          <w14:ligatures w14:val="standardContextual"/>
        </w:rPr>
      </w:pPr>
      <w:hyperlink w:anchor="_Toc199886741" w:history="1">
        <w:r w:rsidRPr="007B69DE">
          <w:rPr>
            <w:rStyle w:val="Hyperlink"/>
            <w:noProof/>
          </w:rPr>
          <w:t>Figure 11: Detailed Data Flow Process– HR Mate AI</w:t>
        </w:r>
        <w:r>
          <w:rPr>
            <w:noProof/>
            <w:webHidden/>
          </w:rPr>
          <w:tab/>
        </w:r>
        <w:r>
          <w:rPr>
            <w:noProof/>
            <w:webHidden/>
          </w:rPr>
          <w:fldChar w:fldCharType="begin"/>
        </w:r>
        <w:r>
          <w:rPr>
            <w:noProof/>
            <w:webHidden/>
          </w:rPr>
          <w:instrText xml:space="preserve"> PAGEREF _Toc199886741 \h </w:instrText>
        </w:r>
        <w:r>
          <w:rPr>
            <w:noProof/>
            <w:webHidden/>
          </w:rPr>
        </w:r>
        <w:r>
          <w:rPr>
            <w:noProof/>
            <w:webHidden/>
          </w:rPr>
          <w:fldChar w:fldCharType="separate"/>
        </w:r>
        <w:r w:rsidR="003B380C">
          <w:rPr>
            <w:noProof/>
            <w:webHidden/>
          </w:rPr>
          <w:t>32</w:t>
        </w:r>
        <w:r>
          <w:rPr>
            <w:noProof/>
            <w:webHidden/>
          </w:rPr>
          <w:fldChar w:fldCharType="end"/>
        </w:r>
      </w:hyperlink>
    </w:p>
    <w:p w14:paraId="6C4DAED6" w14:textId="04958221" w:rsidR="00DA4C12" w:rsidRDefault="00DA4C12">
      <w:pPr>
        <w:pStyle w:val="TableofFigures"/>
        <w:tabs>
          <w:tab w:val="right" w:leader="dot" w:pos="9063"/>
        </w:tabs>
        <w:rPr>
          <w:noProof/>
          <w:kern w:val="2"/>
          <w:szCs w:val="24"/>
          <w14:ligatures w14:val="standardContextual"/>
        </w:rPr>
      </w:pPr>
      <w:hyperlink w:anchor="_Toc199886742" w:history="1">
        <w:r w:rsidRPr="007B69DE">
          <w:rPr>
            <w:rStyle w:val="Hyperlink"/>
            <w:noProof/>
          </w:rPr>
          <w:t>Figure 12: Dashboard Homepage View – HR Mate AI</w:t>
        </w:r>
        <w:r>
          <w:rPr>
            <w:noProof/>
            <w:webHidden/>
          </w:rPr>
          <w:tab/>
        </w:r>
        <w:r>
          <w:rPr>
            <w:noProof/>
            <w:webHidden/>
          </w:rPr>
          <w:fldChar w:fldCharType="begin"/>
        </w:r>
        <w:r>
          <w:rPr>
            <w:noProof/>
            <w:webHidden/>
          </w:rPr>
          <w:instrText xml:space="preserve"> PAGEREF _Toc199886742 \h </w:instrText>
        </w:r>
        <w:r>
          <w:rPr>
            <w:noProof/>
            <w:webHidden/>
          </w:rPr>
        </w:r>
        <w:r>
          <w:rPr>
            <w:noProof/>
            <w:webHidden/>
          </w:rPr>
          <w:fldChar w:fldCharType="separate"/>
        </w:r>
        <w:r w:rsidR="003B380C">
          <w:rPr>
            <w:noProof/>
            <w:webHidden/>
          </w:rPr>
          <w:t>34</w:t>
        </w:r>
        <w:r>
          <w:rPr>
            <w:noProof/>
            <w:webHidden/>
          </w:rPr>
          <w:fldChar w:fldCharType="end"/>
        </w:r>
      </w:hyperlink>
    </w:p>
    <w:p w14:paraId="7B39440C" w14:textId="55D4C295" w:rsidR="00DA4C12" w:rsidRDefault="00DA4C12">
      <w:pPr>
        <w:pStyle w:val="TableofFigures"/>
        <w:tabs>
          <w:tab w:val="right" w:leader="dot" w:pos="9063"/>
        </w:tabs>
        <w:rPr>
          <w:noProof/>
          <w:kern w:val="2"/>
          <w:szCs w:val="24"/>
          <w14:ligatures w14:val="standardContextual"/>
        </w:rPr>
      </w:pPr>
      <w:hyperlink w:anchor="_Toc199886743" w:history="1">
        <w:r w:rsidRPr="007B69DE">
          <w:rPr>
            <w:rStyle w:val="Hyperlink"/>
            <w:noProof/>
          </w:rPr>
          <w:t xml:space="preserve"> Figure 13: Ranked Employee List View– HR Mate AI</w:t>
        </w:r>
        <w:r>
          <w:rPr>
            <w:noProof/>
            <w:webHidden/>
          </w:rPr>
          <w:tab/>
        </w:r>
        <w:r>
          <w:rPr>
            <w:noProof/>
            <w:webHidden/>
          </w:rPr>
          <w:fldChar w:fldCharType="begin"/>
        </w:r>
        <w:r>
          <w:rPr>
            <w:noProof/>
            <w:webHidden/>
          </w:rPr>
          <w:instrText xml:space="preserve"> PAGEREF _Toc199886743 \h </w:instrText>
        </w:r>
        <w:r>
          <w:rPr>
            <w:noProof/>
            <w:webHidden/>
          </w:rPr>
        </w:r>
        <w:r>
          <w:rPr>
            <w:noProof/>
            <w:webHidden/>
          </w:rPr>
          <w:fldChar w:fldCharType="separate"/>
        </w:r>
        <w:r w:rsidR="003B380C">
          <w:rPr>
            <w:noProof/>
            <w:webHidden/>
          </w:rPr>
          <w:t>36</w:t>
        </w:r>
        <w:r>
          <w:rPr>
            <w:noProof/>
            <w:webHidden/>
          </w:rPr>
          <w:fldChar w:fldCharType="end"/>
        </w:r>
      </w:hyperlink>
    </w:p>
    <w:p w14:paraId="5EF46762" w14:textId="20EFD889" w:rsidR="00DA4C12" w:rsidRDefault="00DA4C12">
      <w:pPr>
        <w:pStyle w:val="TableofFigures"/>
        <w:tabs>
          <w:tab w:val="right" w:leader="dot" w:pos="9063"/>
        </w:tabs>
        <w:rPr>
          <w:noProof/>
          <w:kern w:val="2"/>
          <w:szCs w:val="24"/>
          <w14:ligatures w14:val="standardContextual"/>
        </w:rPr>
      </w:pPr>
      <w:hyperlink w:anchor="_Toc199886744" w:history="1">
        <w:r w:rsidRPr="007B69DE">
          <w:rPr>
            <w:rStyle w:val="Hyperlink"/>
            <w:noProof/>
          </w:rPr>
          <w:t>Figure 14: Weightages and Filters on Sidebar – HR Mate AI</w:t>
        </w:r>
        <w:r>
          <w:rPr>
            <w:noProof/>
            <w:webHidden/>
          </w:rPr>
          <w:tab/>
        </w:r>
        <w:r>
          <w:rPr>
            <w:noProof/>
            <w:webHidden/>
          </w:rPr>
          <w:fldChar w:fldCharType="begin"/>
        </w:r>
        <w:r>
          <w:rPr>
            <w:noProof/>
            <w:webHidden/>
          </w:rPr>
          <w:instrText xml:space="preserve"> PAGEREF _Toc199886744 \h </w:instrText>
        </w:r>
        <w:r>
          <w:rPr>
            <w:noProof/>
            <w:webHidden/>
          </w:rPr>
        </w:r>
        <w:r>
          <w:rPr>
            <w:noProof/>
            <w:webHidden/>
          </w:rPr>
          <w:fldChar w:fldCharType="separate"/>
        </w:r>
        <w:r w:rsidR="003B380C">
          <w:rPr>
            <w:noProof/>
            <w:webHidden/>
          </w:rPr>
          <w:t>37</w:t>
        </w:r>
        <w:r>
          <w:rPr>
            <w:noProof/>
            <w:webHidden/>
          </w:rPr>
          <w:fldChar w:fldCharType="end"/>
        </w:r>
      </w:hyperlink>
    </w:p>
    <w:p w14:paraId="612F1183" w14:textId="11DEBCD5" w:rsidR="00DA4C12" w:rsidRDefault="00DA4C12">
      <w:pPr>
        <w:pStyle w:val="TableofFigures"/>
        <w:tabs>
          <w:tab w:val="right" w:leader="dot" w:pos="9063"/>
        </w:tabs>
        <w:rPr>
          <w:noProof/>
          <w:kern w:val="2"/>
          <w:szCs w:val="24"/>
          <w14:ligatures w14:val="standardContextual"/>
        </w:rPr>
      </w:pPr>
      <w:hyperlink w:anchor="_Toc199886745" w:history="1">
        <w:r w:rsidRPr="007B69DE">
          <w:rPr>
            <w:rStyle w:val="Hyperlink"/>
            <w:noProof/>
          </w:rPr>
          <w:t>Figure 15: Employee Scoring Detail – HR Mate AI</w:t>
        </w:r>
        <w:r>
          <w:rPr>
            <w:noProof/>
            <w:webHidden/>
          </w:rPr>
          <w:tab/>
        </w:r>
        <w:r>
          <w:rPr>
            <w:noProof/>
            <w:webHidden/>
          </w:rPr>
          <w:fldChar w:fldCharType="begin"/>
        </w:r>
        <w:r>
          <w:rPr>
            <w:noProof/>
            <w:webHidden/>
          </w:rPr>
          <w:instrText xml:space="preserve"> PAGEREF _Toc199886745 \h </w:instrText>
        </w:r>
        <w:r>
          <w:rPr>
            <w:noProof/>
            <w:webHidden/>
          </w:rPr>
        </w:r>
        <w:r>
          <w:rPr>
            <w:noProof/>
            <w:webHidden/>
          </w:rPr>
          <w:fldChar w:fldCharType="separate"/>
        </w:r>
        <w:r w:rsidR="003B380C">
          <w:rPr>
            <w:noProof/>
            <w:webHidden/>
          </w:rPr>
          <w:t>39</w:t>
        </w:r>
        <w:r>
          <w:rPr>
            <w:noProof/>
            <w:webHidden/>
          </w:rPr>
          <w:fldChar w:fldCharType="end"/>
        </w:r>
      </w:hyperlink>
    </w:p>
    <w:p w14:paraId="65BFB28B" w14:textId="25DBE290" w:rsidR="00DA4C12" w:rsidRDefault="00DA4C12">
      <w:pPr>
        <w:pStyle w:val="TableofFigures"/>
        <w:tabs>
          <w:tab w:val="right" w:leader="dot" w:pos="9063"/>
        </w:tabs>
        <w:rPr>
          <w:noProof/>
          <w:kern w:val="2"/>
          <w:szCs w:val="24"/>
          <w14:ligatures w14:val="standardContextual"/>
        </w:rPr>
      </w:pPr>
      <w:hyperlink w:anchor="_Toc199886746" w:history="1">
        <w:r w:rsidRPr="007B69DE">
          <w:rPr>
            <w:rStyle w:val="Hyperlink"/>
            <w:noProof/>
          </w:rPr>
          <w:t>Figure 16: Employee Scoring Detail Attribute Comparison – HR Mate AI</w:t>
        </w:r>
        <w:r>
          <w:rPr>
            <w:noProof/>
            <w:webHidden/>
          </w:rPr>
          <w:tab/>
        </w:r>
        <w:r>
          <w:rPr>
            <w:noProof/>
            <w:webHidden/>
          </w:rPr>
          <w:fldChar w:fldCharType="begin"/>
        </w:r>
        <w:r>
          <w:rPr>
            <w:noProof/>
            <w:webHidden/>
          </w:rPr>
          <w:instrText xml:space="preserve"> PAGEREF _Toc199886746 \h </w:instrText>
        </w:r>
        <w:r>
          <w:rPr>
            <w:noProof/>
            <w:webHidden/>
          </w:rPr>
        </w:r>
        <w:r>
          <w:rPr>
            <w:noProof/>
            <w:webHidden/>
          </w:rPr>
          <w:fldChar w:fldCharType="separate"/>
        </w:r>
        <w:r w:rsidR="003B380C">
          <w:rPr>
            <w:noProof/>
            <w:webHidden/>
          </w:rPr>
          <w:t>40</w:t>
        </w:r>
        <w:r>
          <w:rPr>
            <w:noProof/>
            <w:webHidden/>
          </w:rPr>
          <w:fldChar w:fldCharType="end"/>
        </w:r>
      </w:hyperlink>
    </w:p>
    <w:p w14:paraId="0631642D" w14:textId="29CB3816" w:rsidR="00DA4C12" w:rsidRDefault="00DA4C12">
      <w:pPr>
        <w:pStyle w:val="TableofFigures"/>
        <w:tabs>
          <w:tab w:val="right" w:leader="dot" w:pos="9063"/>
        </w:tabs>
        <w:rPr>
          <w:noProof/>
          <w:kern w:val="2"/>
          <w:szCs w:val="24"/>
          <w14:ligatures w14:val="standardContextual"/>
        </w:rPr>
      </w:pPr>
      <w:hyperlink w:anchor="_Toc199886747" w:history="1">
        <w:r w:rsidRPr="007B69DE">
          <w:rPr>
            <w:rStyle w:val="Hyperlink"/>
            <w:noProof/>
          </w:rPr>
          <w:t>Figure 17: Employee Scoring Detailed S</w:t>
        </w:r>
        <w:r w:rsidRPr="007B69DE">
          <w:rPr>
            <w:rStyle w:val="Hyperlink"/>
            <w:noProof/>
          </w:rPr>
          <w:t>c</w:t>
        </w:r>
        <w:r w:rsidRPr="007B69DE">
          <w:rPr>
            <w:rStyle w:val="Hyperlink"/>
            <w:noProof/>
          </w:rPr>
          <w:t>ores Breakdown – HR Mate AI</w:t>
        </w:r>
        <w:r>
          <w:rPr>
            <w:noProof/>
            <w:webHidden/>
          </w:rPr>
          <w:tab/>
        </w:r>
        <w:r>
          <w:rPr>
            <w:noProof/>
            <w:webHidden/>
          </w:rPr>
          <w:fldChar w:fldCharType="begin"/>
        </w:r>
        <w:r>
          <w:rPr>
            <w:noProof/>
            <w:webHidden/>
          </w:rPr>
          <w:instrText xml:space="preserve"> PAGEREF _Toc199886747 \h </w:instrText>
        </w:r>
        <w:r>
          <w:rPr>
            <w:noProof/>
            <w:webHidden/>
          </w:rPr>
        </w:r>
        <w:r>
          <w:rPr>
            <w:noProof/>
            <w:webHidden/>
          </w:rPr>
          <w:fldChar w:fldCharType="separate"/>
        </w:r>
        <w:r w:rsidR="003B380C">
          <w:rPr>
            <w:noProof/>
            <w:webHidden/>
          </w:rPr>
          <w:t>41</w:t>
        </w:r>
        <w:r>
          <w:rPr>
            <w:noProof/>
            <w:webHidden/>
          </w:rPr>
          <w:fldChar w:fldCharType="end"/>
        </w:r>
      </w:hyperlink>
    </w:p>
    <w:p w14:paraId="2FDCD87B" w14:textId="08375181" w:rsidR="00DA4C12" w:rsidRDefault="00DA4C12">
      <w:pPr>
        <w:pStyle w:val="TableofFigures"/>
        <w:tabs>
          <w:tab w:val="right" w:leader="dot" w:pos="9063"/>
        </w:tabs>
        <w:rPr>
          <w:noProof/>
          <w:kern w:val="2"/>
          <w:szCs w:val="24"/>
          <w14:ligatures w14:val="standardContextual"/>
        </w:rPr>
      </w:pPr>
      <w:hyperlink w:anchor="_Toc199886748" w:history="1">
        <w:r w:rsidRPr="007B69DE">
          <w:rPr>
            <w:rStyle w:val="Hyperlink"/>
            <w:noProof/>
          </w:rPr>
          <w:t>Figure 18: Employee Rank Sorting O</w:t>
        </w:r>
        <w:r w:rsidRPr="007B69DE">
          <w:rPr>
            <w:rStyle w:val="Hyperlink"/>
            <w:noProof/>
          </w:rPr>
          <w:t>p</w:t>
        </w:r>
        <w:r w:rsidRPr="007B69DE">
          <w:rPr>
            <w:rStyle w:val="Hyperlink"/>
            <w:noProof/>
          </w:rPr>
          <w:t>tion – HR Mate AI</w:t>
        </w:r>
        <w:r>
          <w:rPr>
            <w:noProof/>
            <w:webHidden/>
          </w:rPr>
          <w:tab/>
        </w:r>
        <w:r>
          <w:rPr>
            <w:noProof/>
            <w:webHidden/>
          </w:rPr>
          <w:fldChar w:fldCharType="begin"/>
        </w:r>
        <w:r>
          <w:rPr>
            <w:noProof/>
            <w:webHidden/>
          </w:rPr>
          <w:instrText xml:space="preserve"> PAGEREF _Toc199886748 \h </w:instrText>
        </w:r>
        <w:r>
          <w:rPr>
            <w:noProof/>
            <w:webHidden/>
          </w:rPr>
        </w:r>
        <w:r>
          <w:rPr>
            <w:noProof/>
            <w:webHidden/>
          </w:rPr>
          <w:fldChar w:fldCharType="separate"/>
        </w:r>
        <w:r w:rsidR="003B380C">
          <w:rPr>
            <w:noProof/>
            <w:webHidden/>
          </w:rPr>
          <w:t>42</w:t>
        </w:r>
        <w:r>
          <w:rPr>
            <w:noProof/>
            <w:webHidden/>
          </w:rPr>
          <w:fldChar w:fldCharType="end"/>
        </w:r>
      </w:hyperlink>
    </w:p>
    <w:p w14:paraId="6773CC5A" w14:textId="4669C11F" w:rsidR="00CD7731" w:rsidRDefault="00FA6204" w:rsidP="003B380C">
      <w:pPr>
        <w:pStyle w:val="Heading1"/>
        <w:sectPr w:rsidR="00CD7731" w:rsidSect="00901FB8">
          <w:footerReference w:type="default" r:id="rId13"/>
          <w:pgSz w:w="11907" w:h="16839" w:code="9"/>
          <w:pgMar w:top="1417" w:right="1417" w:bottom="1417" w:left="1417" w:header="720" w:footer="720" w:gutter="0"/>
          <w:pgNumType w:fmt="lowerRoman" w:start="1"/>
          <w:cols w:space="720"/>
          <w:titlePg/>
          <w:docGrid w:linePitch="360"/>
        </w:sectPr>
      </w:pPr>
      <w:r>
        <w:fldChar w:fldCharType="end"/>
      </w:r>
    </w:p>
    <w:p w14:paraId="2FBC4647" w14:textId="4C9EF170" w:rsidR="007409DB" w:rsidRPr="007409DB" w:rsidRDefault="007409DB" w:rsidP="003B380C">
      <w:pPr>
        <w:pStyle w:val="Heading1"/>
      </w:pPr>
      <w:bookmarkStart w:id="11" w:name="_Toc194397850"/>
      <w:bookmarkStart w:id="12" w:name="_Toc569185472"/>
      <w:bookmarkStart w:id="13" w:name="_Toc200207136"/>
      <w:bookmarkEnd w:id="0"/>
      <w:r>
        <w:lastRenderedPageBreak/>
        <w:t xml:space="preserve">Chapter </w:t>
      </w:r>
      <w:r w:rsidR="00E43FFC">
        <w:t>1</w:t>
      </w:r>
      <w:r>
        <w:t xml:space="preserve">: </w:t>
      </w:r>
      <w:bookmarkEnd w:id="11"/>
      <w:bookmarkEnd w:id="12"/>
      <w:r w:rsidR="00A23E9F">
        <w:t>Overview</w:t>
      </w:r>
      <w:bookmarkEnd w:id="13"/>
    </w:p>
    <w:p w14:paraId="24902DA1" w14:textId="77777777" w:rsidR="00B4394E" w:rsidRDefault="00A23E9F" w:rsidP="00316E78">
      <w:pPr>
        <w:rPr>
          <w:b/>
        </w:rPr>
      </w:pPr>
      <w:r w:rsidRPr="0085562C">
        <w:rPr>
          <w:b/>
        </w:rPr>
        <w:t>Partner</w:t>
      </w:r>
      <w:r>
        <w:rPr>
          <w:b/>
        </w:rPr>
        <w:br/>
      </w:r>
      <w:r w:rsidR="00316E78">
        <w:rPr>
          <w:bCs/>
        </w:rPr>
        <w:t xml:space="preserve">The partner for our Capstone project is </w:t>
      </w:r>
      <w:r w:rsidRPr="0085562C">
        <w:rPr>
          <w:bCs/>
        </w:rPr>
        <w:t>Canon – Europe Middle East and Africa</w:t>
      </w:r>
      <w:r w:rsidR="00316E78">
        <w:rPr>
          <w:b/>
        </w:rPr>
        <w:t xml:space="preserve">. </w:t>
      </w:r>
      <w:r w:rsidRPr="00C711FA">
        <w:rPr>
          <w:bCs/>
        </w:rPr>
        <w:t>Founded in 1937, Canon provides state-of-the-art imaging solutions to its clients which are spread over a vast array of domains. Canon develops industry-leading technology supporting future demands of photographers, videographers, office workers, professional printers, medical imaging experts and more.</w:t>
      </w:r>
      <w:r>
        <w:rPr>
          <w:bCs/>
        </w:rPr>
        <w:t xml:space="preserve"> </w:t>
      </w:r>
      <w:r w:rsidRPr="00C711FA">
        <w:rPr>
          <w:bCs/>
        </w:rPr>
        <w:t>It has around 150,000 employees across the globe with 15,000 working for Canon EMEA.</w:t>
      </w:r>
    </w:p>
    <w:p w14:paraId="37B46B09" w14:textId="4170EF11" w:rsidR="006E39D0" w:rsidRDefault="00A23E9F" w:rsidP="00316E78">
      <w:pPr>
        <w:rPr>
          <w:b/>
        </w:rPr>
      </w:pPr>
      <w:r>
        <w:rPr>
          <w:b/>
        </w:rPr>
        <w:br/>
      </w:r>
      <w:r w:rsidRPr="0085562C">
        <w:rPr>
          <w:b/>
        </w:rPr>
        <w:t>Pr</w:t>
      </w:r>
      <w:r>
        <w:rPr>
          <w:b/>
        </w:rPr>
        <w:t>oblem Statement</w:t>
      </w:r>
    </w:p>
    <w:p w14:paraId="265E2704" w14:textId="7AE83BB1" w:rsidR="006E39D0" w:rsidRDefault="00A23E9F" w:rsidP="00316E78">
      <w:pPr>
        <w:rPr>
          <w:bCs/>
        </w:rPr>
      </w:pPr>
      <w:r w:rsidRPr="0085562C">
        <w:rPr>
          <w:bCs/>
        </w:rPr>
        <w:t xml:space="preserve">Currently, HR of Canon EMEA uses a manual process to match suitable employees for incoming projects. This process is not optimal considering time, effort, scalability and human errors. </w:t>
      </w:r>
      <w:r>
        <w:rPr>
          <w:bCs/>
        </w:rPr>
        <w:t xml:space="preserve">Moreover, an organized </w:t>
      </w:r>
      <w:r w:rsidRPr="0085562C">
        <w:rPr>
          <w:bCs/>
        </w:rPr>
        <w:t xml:space="preserve">framework for </w:t>
      </w:r>
      <w:r>
        <w:rPr>
          <w:bCs/>
        </w:rPr>
        <w:t xml:space="preserve">projects and employee </w:t>
      </w:r>
      <w:r w:rsidRPr="0085562C">
        <w:rPr>
          <w:bCs/>
        </w:rPr>
        <w:t>data collection is also currently absent</w:t>
      </w:r>
      <w:r>
        <w:rPr>
          <w:bCs/>
        </w:rPr>
        <w:t xml:space="preserve">. There is a need for creating a proof of concept that streamlines end to end data collection from feature list to feature data types, utilizes this data to create a framework of scoring employees against projects and interactively presents these results to the user. </w:t>
      </w:r>
    </w:p>
    <w:p w14:paraId="4E67D1A4" w14:textId="77777777" w:rsidR="006E39D0" w:rsidRPr="006E39D0" w:rsidRDefault="006E39D0" w:rsidP="00316E78">
      <w:pPr>
        <w:rPr>
          <w:bCs/>
        </w:rPr>
      </w:pPr>
    </w:p>
    <w:p w14:paraId="2174EE3D" w14:textId="77777777" w:rsidR="006E39D0" w:rsidRDefault="00A23E9F" w:rsidP="00316E78">
      <w:pPr>
        <w:rPr>
          <w:b/>
        </w:rPr>
      </w:pPr>
      <w:r w:rsidRPr="0085562C">
        <w:rPr>
          <w:b/>
        </w:rPr>
        <w:t>Project Motivation</w:t>
      </w:r>
    </w:p>
    <w:p w14:paraId="5288683E" w14:textId="20E326BA" w:rsidR="006E39D0" w:rsidRDefault="00A23E9F" w:rsidP="00316E78">
      <w:pPr>
        <w:rPr>
          <w:bCs/>
        </w:rPr>
      </w:pPr>
      <w:r w:rsidRPr="0085562C">
        <w:rPr>
          <w:bCs/>
        </w:rPr>
        <w:t>For an organization of Canon’s size and stature it becomes imperative to optimally match employees and projects to maximize efficiency and enhance delivery.</w:t>
      </w:r>
      <w:r>
        <w:rPr>
          <w:bCs/>
        </w:rPr>
        <w:t xml:space="preserve"> </w:t>
      </w:r>
      <w:r w:rsidRPr="0085562C">
        <w:rPr>
          <w:bCs/>
        </w:rPr>
        <w:t xml:space="preserve">This project would reduce a lot of </w:t>
      </w:r>
      <w:proofErr w:type="gramStart"/>
      <w:r w:rsidR="00693F97" w:rsidRPr="0085562C">
        <w:rPr>
          <w:bCs/>
        </w:rPr>
        <w:t>work</w:t>
      </w:r>
      <w:r w:rsidR="00693F97">
        <w:rPr>
          <w:bCs/>
        </w:rPr>
        <w:t>load</w:t>
      </w:r>
      <w:proofErr w:type="gramEnd"/>
      <w:r w:rsidRPr="0085562C">
        <w:rPr>
          <w:bCs/>
        </w:rPr>
        <w:t xml:space="preserve"> from HR and other managers who can easily find the best employees for different project needs</w:t>
      </w:r>
      <w:r>
        <w:rPr>
          <w:bCs/>
        </w:rPr>
        <w:t xml:space="preserve">. Moreover, we can enhance the quality of employee allocation by </w:t>
      </w:r>
      <w:r>
        <w:rPr>
          <w:bCs/>
        </w:rPr>
        <w:lastRenderedPageBreak/>
        <w:t xml:space="preserve">more </w:t>
      </w:r>
      <w:r w:rsidRPr="007E55F3">
        <w:rPr>
          <w:bCs/>
        </w:rPr>
        <w:t>accurate and consistent recommendations based on matching features. This system can be improved over time with innovations as th</w:t>
      </w:r>
      <w:r w:rsidR="000C64DC">
        <w:rPr>
          <w:bCs/>
        </w:rPr>
        <w:t>ere has been</w:t>
      </w:r>
      <w:r w:rsidRPr="007E55F3">
        <w:rPr>
          <w:bCs/>
        </w:rPr>
        <w:t xml:space="preserve"> less prior work done in this regard.</w:t>
      </w:r>
    </w:p>
    <w:p w14:paraId="60943D8B" w14:textId="77777777" w:rsidR="00B4394E" w:rsidRPr="006E39D0" w:rsidRDefault="00B4394E" w:rsidP="00316E78">
      <w:pPr>
        <w:rPr>
          <w:bCs/>
        </w:rPr>
      </w:pPr>
    </w:p>
    <w:p w14:paraId="5F383F3B" w14:textId="77777777" w:rsidR="006E39D0" w:rsidRDefault="00316E78" w:rsidP="00316E78">
      <w:pPr>
        <w:rPr>
          <w:bCs/>
        </w:rPr>
      </w:pPr>
      <w:r w:rsidRPr="0085562C">
        <w:rPr>
          <w:b/>
        </w:rPr>
        <w:t>Project</w:t>
      </w:r>
      <w:r w:rsidR="006E39D0">
        <w:rPr>
          <w:b/>
        </w:rPr>
        <w:t xml:space="preserve"> </w:t>
      </w:r>
      <w:r>
        <w:rPr>
          <w:b/>
        </w:rPr>
        <w:t>A</w:t>
      </w:r>
      <w:r w:rsidRPr="0085562C">
        <w:rPr>
          <w:b/>
        </w:rPr>
        <w:t>im</w:t>
      </w:r>
    </w:p>
    <w:p w14:paraId="05207B81" w14:textId="00D50434" w:rsidR="006E39D0" w:rsidRDefault="00316E78" w:rsidP="00F41305">
      <w:pPr>
        <w:rPr>
          <w:bCs/>
        </w:rPr>
      </w:pPr>
      <w:r>
        <w:rPr>
          <w:bCs/>
        </w:rPr>
        <w:t>Our aim for this project is to c</w:t>
      </w:r>
      <w:r w:rsidRPr="007D5EFB">
        <w:rPr>
          <w:bCs/>
        </w:rPr>
        <w:t xml:space="preserve">reate </w:t>
      </w:r>
      <w:r w:rsidR="000C64DC" w:rsidRPr="007D5EFB">
        <w:rPr>
          <w:bCs/>
        </w:rPr>
        <w:t>proof</w:t>
      </w:r>
      <w:r w:rsidRPr="007D5EFB">
        <w:rPr>
          <w:bCs/>
        </w:rPr>
        <w:t xml:space="preserve"> of concept that provides a comprehensive solution streamlining the complete process from data collection to optimal employee allocation</w:t>
      </w:r>
      <w:r>
        <w:rPr>
          <w:bCs/>
        </w:rPr>
        <w:t>. Ideally, this system would be dynamic enough to incorporate future changes and mature over time with additional data.</w:t>
      </w:r>
    </w:p>
    <w:p w14:paraId="7E9B067F" w14:textId="77777777" w:rsidR="006E39D0" w:rsidRDefault="006E39D0" w:rsidP="00F41305">
      <w:pPr>
        <w:rPr>
          <w:bCs/>
        </w:rPr>
      </w:pPr>
    </w:p>
    <w:p w14:paraId="3DAC88AD" w14:textId="4A2EC07B" w:rsidR="006E39D0" w:rsidRPr="006E39D0" w:rsidRDefault="008834D0" w:rsidP="00F41305">
      <w:pPr>
        <w:rPr>
          <w:bCs/>
        </w:rPr>
      </w:pPr>
      <w:r>
        <w:rPr>
          <w:b/>
          <w:bCs/>
        </w:rPr>
        <w:t>Ap</w:t>
      </w:r>
      <w:r w:rsidR="00F41305">
        <w:rPr>
          <w:b/>
          <w:bCs/>
        </w:rPr>
        <w:t>proach</w:t>
      </w:r>
    </w:p>
    <w:p w14:paraId="6681A474" w14:textId="32400D6C" w:rsidR="00F41305" w:rsidRDefault="008834D0" w:rsidP="00793969">
      <w:r>
        <w:t>For this project, we did not have access to real world data. Hence, we d</w:t>
      </w:r>
      <w:r w:rsidRPr="007E55F3">
        <w:t>efine</w:t>
      </w:r>
      <w:r>
        <w:t xml:space="preserve">d </w:t>
      </w:r>
      <w:r w:rsidRPr="007E55F3">
        <w:t>the feature</w:t>
      </w:r>
      <w:r>
        <w:t xml:space="preserve"> space</w:t>
      </w:r>
      <w:r w:rsidRPr="007E55F3">
        <w:t xml:space="preserve"> </w:t>
      </w:r>
      <w:r>
        <w:t>for</w:t>
      </w:r>
      <w:r w:rsidRPr="007E55F3">
        <w:t xml:space="preserve"> both the employees and projects table</w:t>
      </w:r>
      <w:r>
        <w:t xml:space="preserve">. This was done in collaboration with Canon. This </w:t>
      </w:r>
      <w:r w:rsidRPr="007E55F3">
        <w:t>mock data with relevant data format</w:t>
      </w:r>
      <w:r>
        <w:t xml:space="preserve"> and values</w:t>
      </w:r>
      <w:r w:rsidRPr="007E55F3">
        <w:t xml:space="preserve"> mimic</w:t>
      </w:r>
      <w:r>
        <w:t>ked</w:t>
      </w:r>
      <w:r w:rsidRPr="007E55F3">
        <w:t xml:space="preserve"> real world data closely</w:t>
      </w:r>
      <w:r>
        <w:t>.</w:t>
      </w:r>
      <w:r>
        <w:tab/>
        <w:t>For</w:t>
      </w:r>
      <w:r w:rsidR="00F41305">
        <w:t xml:space="preserve"> </w:t>
      </w:r>
      <w:r>
        <w:t xml:space="preserve">calculating the matching scores for different employees, matching </w:t>
      </w:r>
      <w:r w:rsidRPr="007E55F3">
        <w:t>features</w:t>
      </w:r>
      <w:r>
        <w:t xml:space="preserve"> from both feature spaces</w:t>
      </w:r>
      <w:r w:rsidRPr="007E55F3">
        <w:t xml:space="preserve"> </w:t>
      </w:r>
      <w:r>
        <w:t xml:space="preserve">were </w:t>
      </w:r>
      <w:r w:rsidR="00F41305">
        <w:t>outlined</w:t>
      </w:r>
      <w:r>
        <w:t xml:space="preserve"> and different matching techniques based </w:t>
      </w:r>
      <w:r w:rsidR="00F41305">
        <w:t>on data</w:t>
      </w:r>
      <w:r>
        <w:t xml:space="preserve"> types of </w:t>
      </w:r>
      <w:r w:rsidR="00F41305">
        <w:t>the features involved</w:t>
      </w:r>
      <w:r>
        <w:t xml:space="preserve"> were used. This allowed for</w:t>
      </w:r>
      <w:r w:rsidRPr="007E55F3">
        <w:t xml:space="preserve"> optimal generat</w:t>
      </w:r>
      <w:r>
        <w:t xml:space="preserve">ion of </w:t>
      </w:r>
      <w:r w:rsidRPr="007E55F3">
        <w:t xml:space="preserve">scores for </w:t>
      </w:r>
      <w:r>
        <w:t>different feature</w:t>
      </w:r>
      <w:r w:rsidRPr="007E55F3">
        <w:t xml:space="preserve"> subgroups</w:t>
      </w:r>
      <w:r>
        <w:t>. Additionally various weightages were defined for each feature sub</w:t>
      </w:r>
      <w:r w:rsidRPr="007E55F3">
        <w:t>group</w:t>
      </w:r>
      <w:r>
        <w:t xml:space="preserve"> to generate</w:t>
      </w:r>
      <w:r w:rsidRPr="007E55F3">
        <w:t xml:space="preserve"> final scoring</w:t>
      </w:r>
      <w:r>
        <w:t xml:space="preserve">. Moreover, some features were used in </w:t>
      </w:r>
      <w:r w:rsidRPr="007E55F3">
        <w:t>post processing for filtering</w:t>
      </w:r>
      <w:r>
        <w:t xml:space="preserve"> optimal employees.</w:t>
      </w:r>
      <w:r w:rsidR="00F41305">
        <w:t xml:space="preserve"> </w:t>
      </w:r>
      <w:r w:rsidR="0064422B">
        <w:t>To</w:t>
      </w:r>
      <w:r>
        <w:t xml:space="preserve"> demonstrate our results, Streamlit app was leveraged that presented the top employees for each selected project while giving the user control over feature weights and filters. </w:t>
      </w:r>
    </w:p>
    <w:p w14:paraId="54AB9092" w14:textId="77777777" w:rsidR="002831BB" w:rsidRDefault="002831BB" w:rsidP="00793969"/>
    <w:tbl>
      <w:tblPr>
        <w:tblW w:w="8254" w:type="dxa"/>
        <w:tblInd w:w="535" w:type="dxa"/>
        <w:tblCellMar>
          <w:left w:w="0" w:type="dxa"/>
          <w:right w:w="0" w:type="dxa"/>
        </w:tblCellMar>
        <w:tblLook w:val="0600" w:firstRow="0" w:lastRow="0" w:firstColumn="0" w:lastColumn="0" w:noHBand="1" w:noVBand="1"/>
      </w:tblPr>
      <w:tblGrid>
        <w:gridCol w:w="4127"/>
        <w:gridCol w:w="4127"/>
      </w:tblGrid>
      <w:tr w:rsidR="008834D0" w:rsidRPr="0058310C" w14:paraId="0273817D" w14:textId="77777777" w:rsidTr="00840C18">
        <w:trPr>
          <w:trHeight w:val="340"/>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1512F9" w14:textId="316947BA" w:rsidR="008834D0" w:rsidRPr="008834D0" w:rsidRDefault="008834D0" w:rsidP="00864842">
            <w:pPr>
              <w:spacing w:after="0" w:line="240" w:lineRule="auto"/>
              <w:rPr>
                <w:rFonts w:cstheme="minorHAnsi"/>
                <w:szCs w:val="24"/>
              </w:rPr>
            </w:pPr>
            <w:r w:rsidRPr="008834D0">
              <w:rPr>
                <w:rFonts w:cstheme="minorHAnsi"/>
                <w:b/>
                <w:bCs/>
                <w:szCs w:val="24"/>
              </w:rPr>
              <w:lastRenderedPageBreak/>
              <w:t>Pre-Requisites for Project</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C85C216" w14:textId="73893AC5" w:rsidR="008834D0" w:rsidRPr="008834D0" w:rsidRDefault="008834D0" w:rsidP="00864842">
            <w:pPr>
              <w:spacing w:after="0" w:line="240" w:lineRule="auto"/>
              <w:rPr>
                <w:rFonts w:cstheme="minorHAnsi"/>
                <w:b/>
                <w:bCs/>
                <w:szCs w:val="24"/>
              </w:rPr>
            </w:pPr>
            <w:r w:rsidRPr="008834D0">
              <w:rPr>
                <w:rFonts w:cstheme="minorHAnsi"/>
                <w:b/>
                <w:bCs/>
                <w:szCs w:val="24"/>
              </w:rPr>
              <w:t>Source for Pre-requisite</w:t>
            </w:r>
          </w:p>
        </w:tc>
      </w:tr>
      <w:tr w:rsidR="008834D0" w:rsidRPr="0058310C" w14:paraId="3821F7A5" w14:textId="77777777" w:rsidTr="00840C18">
        <w:trPr>
          <w:trHeight w:val="312"/>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43B546E" w14:textId="77777777" w:rsidR="008834D0" w:rsidRPr="008834D0" w:rsidRDefault="008834D0" w:rsidP="00864842">
            <w:pPr>
              <w:spacing w:after="0" w:line="240" w:lineRule="auto"/>
              <w:rPr>
                <w:rFonts w:cstheme="minorHAnsi"/>
                <w:szCs w:val="24"/>
              </w:rPr>
            </w:pPr>
            <w:r w:rsidRPr="008834D0">
              <w:rPr>
                <w:rFonts w:cstheme="minorHAnsi"/>
                <w:szCs w:val="24"/>
              </w:rPr>
              <w:t>Employees Data</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322C666" w14:textId="77777777" w:rsidR="008834D0" w:rsidRPr="008834D0" w:rsidRDefault="008834D0" w:rsidP="00864842">
            <w:pPr>
              <w:spacing w:after="0" w:line="240" w:lineRule="auto"/>
              <w:rPr>
                <w:rFonts w:cstheme="minorHAnsi"/>
                <w:szCs w:val="24"/>
              </w:rPr>
            </w:pPr>
            <w:r w:rsidRPr="008834D0">
              <w:rPr>
                <w:rFonts w:cstheme="minorHAnsi"/>
                <w:szCs w:val="24"/>
              </w:rPr>
              <w:t>Mock data creation based on client recommendation</w:t>
            </w:r>
          </w:p>
        </w:tc>
      </w:tr>
      <w:tr w:rsidR="008834D0" w:rsidRPr="0058310C" w14:paraId="5D53E3BD" w14:textId="77777777" w:rsidTr="00840C18">
        <w:trPr>
          <w:trHeight w:val="340"/>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263E73" w14:textId="77777777" w:rsidR="008834D0" w:rsidRPr="008834D0" w:rsidRDefault="008834D0" w:rsidP="00864842">
            <w:pPr>
              <w:spacing w:after="0" w:line="240" w:lineRule="auto"/>
              <w:rPr>
                <w:rFonts w:cstheme="minorHAnsi"/>
                <w:szCs w:val="24"/>
              </w:rPr>
            </w:pPr>
            <w:r w:rsidRPr="008834D0">
              <w:rPr>
                <w:rFonts w:cstheme="minorHAnsi"/>
                <w:szCs w:val="24"/>
              </w:rPr>
              <w:t>Projects Data</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8367C85" w14:textId="77777777" w:rsidR="008834D0" w:rsidRPr="008834D0" w:rsidRDefault="008834D0" w:rsidP="00864842">
            <w:pPr>
              <w:spacing w:after="0" w:line="240" w:lineRule="auto"/>
              <w:rPr>
                <w:rFonts w:cstheme="minorHAnsi"/>
                <w:szCs w:val="24"/>
              </w:rPr>
            </w:pPr>
            <w:r w:rsidRPr="008834D0">
              <w:rPr>
                <w:rFonts w:cstheme="minorHAnsi"/>
                <w:szCs w:val="24"/>
              </w:rPr>
              <w:t>Mock data creation based on client recommendation</w:t>
            </w:r>
          </w:p>
        </w:tc>
      </w:tr>
      <w:tr w:rsidR="008834D0" w:rsidRPr="0058310C" w14:paraId="7FCF3498" w14:textId="77777777" w:rsidTr="00840C18">
        <w:trPr>
          <w:trHeight w:val="340"/>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54B960" w14:textId="77777777" w:rsidR="008834D0" w:rsidRPr="008834D0" w:rsidRDefault="008834D0" w:rsidP="00864842">
            <w:pPr>
              <w:spacing w:after="0" w:line="240" w:lineRule="auto"/>
              <w:rPr>
                <w:rFonts w:cstheme="minorHAnsi"/>
                <w:szCs w:val="24"/>
              </w:rPr>
            </w:pPr>
            <w:r w:rsidRPr="008834D0">
              <w:rPr>
                <w:rFonts w:cstheme="minorHAnsi"/>
                <w:szCs w:val="24"/>
              </w:rPr>
              <w:t>Data Fields for both tables</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589169" w14:textId="77777777" w:rsidR="008834D0" w:rsidRPr="008834D0" w:rsidRDefault="008834D0" w:rsidP="00864842">
            <w:pPr>
              <w:spacing w:after="0" w:line="240" w:lineRule="auto"/>
              <w:rPr>
                <w:rFonts w:cstheme="minorHAnsi"/>
                <w:szCs w:val="24"/>
              </w:rPr>
            </w:pPr>
            <w:r w:rsidRPr="008834D0">
              <w:rPr>
                <w:rFonts w:cstheme="minorHAnsi"/>
                <w:szCs w:val="24"/>
              </w:rPr>
              <w:t>Project Sponsor from Canon</w:t>
            </w:r>
          </w:p>
        </w:tc>
      </w:tr>
      <w:tr w:rsidR="008834D0" w:rsidRPr="0058310C" w14:paraId="4E0C0355" w14:textId="77777777" w:rsidTr="00840C18">
        <w:trPr>
          <w:trHeight w:val="340"/>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21A80D" w14:textId="77777777" w:rsidR="008834D0" w:rsidRPr="008834D0" w:rsidRDefault="008834D0" w:rsidP="00864842">
            <w:pPr>
              <w:spacing w:after="0" w:line="240" w:lineRule="auto"/>
              <w:rPr>
                <w:rFonts w:cstheme="minorHAnsi"/>
                <w:szCs w:val="24"/>
              </w:rPr>
            </w:pPr>
            <w:r w:rsidRPr="008834D0">
              <w:rPr>
                <w:rFonts w:cstheme="minorHAnsi"/>
                <w:szCs w:val="24"/>
              </w:rPr>
              <w:t>Data Types for all features</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538C5E0" w14:textId="77777777" w:rsidR="008834D0" w:rsidRPr="008834D0" w:rsidRDefault="008834D0" w:rsidP="00864842">
            <w:pPr>
              <w:spacing w:after="0" w:line="240" w:lineRule="auto"/>
              <w:rPr>
                <w:rFonts w:cstheme="minorHAnsi"/>
                <w:szCs w:val="24"/>
              </w:rPr>
            </w:pPr>
            <w:r w:rsidRPr="008834D0">
              <w:rPr>
                <w:rFonts w:cstheme="minorHAnsi"/>
                <w:szCs w:val="24"/>
              </w:rPr>
              <w:t>Project Sponsor from Canon</w:t>
            </w:r>
          </w:p>
        </w:tc>
      </w:tr>
      <w:tr w:rsidR="008834D0" w:rsidRPr="0058310C" w14:paraId="681AE3EF" w14:textId="77777777" w:rsidTr="00840C18">
        <w:trPr>
          <w:trHeight w:val="340"/>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E8AF5E" w14:textId="77777777" w:rsidR="008834D0" w:rsidRPr="008834D0" w:rsidRDefault="008834D0" w:rsidP="00864842">
            <w:pPr>
              <w:spacing w:after="0" w:line="240" w:lineRule="auto"/>
              <w:rPr>
                <w:rFonts w:cstheme="minorHAnsi"/>
                <w:szCs w:val="24"/>
              </w:rPr>
            </w:pPr>
            <w:r w:rsidRPr="008834D0">
              <w:rPr>
                <w:rFonts w:cstheme="minorHAnsi"/>
                <w:szCs w:val="24"/>
              </w:rPr>
              <w:t>Relevant values for features in both tables</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9C7AAC" w14:textId="77777777" w:rsidR="008834D0" w:rsidRPr="008834D0" w:rsidRDefault="008834D0" w:rsidP="00864842">
            <w:pPr>
              <w:spacing w:after="0" w:line="240" w:lineRule="auto"/>
              <w:rPr>
                <w:rFonts w:cstheme="minorHAnsi"/>
                <w:szCs w:val="24"/>
              </w:rPr>
            </w:pPr>
            <w:r w:rsidRPr="008834D0">
              <w:rPr>
                <w:rFonts w:cstheme="minorHAnsi"/>
                <w:szCs w:val="24"/>
              </w:rPr>
              <w:t>Online research</w:t>
            </w:r>
          </w:p>
        </w:tc>
      </w:tr>
      <w:tr w:rsidR="008834D0" w:rsidRPr="0058310C" w14:paraId="1131A84B" w14:textId="77777777" w:rsidTr="00840C18">
        <w:trPr>
          <w:trHeight w:val="340"/>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AA744A7" w14:textId="77777777" w:rsidR="008834D0" w:rsidRPr="008834D0" w:rsidRDefault="008834D0" w:rsidP="00864842">
            <w:pPr>
              <w:spacing w:after="0" w:line="240" w:lineRule="auto"/>
              <w:rPr>
                <w:rFonts w:cstheme="minorHAnsi"/>
                <w:szCs w:val="24"/>
              </w:rPr>
            </w:pPr>
            <w:r w:rsidRPr="008834D0">
              <w:rPr>
                <w:rFonts w:cstheme="minorHAnsi"/>
                <w:szCs w:val="24"/>
              </w:rPr>
              <w:t xml:space="preserve">Algorithm for matching relevant fields </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E01AC09" w14:textId="77777777" w:rsidR="008834D0" w:rsidRPr="008834D0" w:rsidRDefault="008834D0" w:rsidP="00864842">
            <w:pPr>
              <w:spacing w:after="0" w:line="240" w:lineRule="auto"/>
              <w:rPr>
                <w:rFonts w:cstheme="minorHAnsi"/>
                <w:szCs w:val="24"/>
              </w:rPr>
            </w:pPr>
            <w:r w:rsidRPr="008834D0">
              <w:rPr>
                <w:rFonts w:cstheme="minorHAnsi"/>
                <w:szCs w:val="24"/>
              </w:rPr>
              <w:t xml:space="preserve">Algorithms research </w:t>
            </w:r>
          </w:p>
        </w:tc>
      </w:tr>
      <w:tr w:rsidR="008834D0" w:rsidRPr="0058310C" w14:paraId="74E704B1" w14:textId="77777777" w:rsidTr="00840C18">
        <w:trPr>
          <w:trHeight w:val="340"/>
        </w:trPr>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912029D" w14:textId="77777777" w:rsidR="008834D0" w:rsidRPr="008834D0" w:rsidRDefault="008834D0" w:rsidP="00864842">
            <w:pPr>
              <w:spacing w:after="0" w:line="240" w:lineRule="auto"/>
              <w:rPr>
                <w:rFonts w:cstheme="minorHAnsi"/>
                <w:szCs w:val="24"/>
              </w:rPr>
            </w:pPr>
            <w:r w:rsidRPr="008834D0">
              <w:rPr>
                <w:rFonts w:cstheme="minorHAnsi"/>
                <w:szCs w:val="24"/>
              </w:rPr>
              <w:t>Feedback on match scores</w:t>
            </w:r>
          </w:p>
        </w:tc>
        <w:tc>
          <w:tcPr>
            <w:tcW w:w="41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FB11D0" w14:textId="77777777" w:rsidR="008834D0" w:rsidRPr="008834D0" w:rsidRDefault="008834D0" w:rsidP="00864842">
            <w:pPr>
              <w:spacing w:after="0" w:line="240" w:lineRule="auto"/>
              <w:rPr>
                <w:rFonts w:cstheme="minorHAnsi"/>
                <w:szCs w:val="24"/>
              </w:rPr>
            </w:pPr>
            <w:r w:rsidRPr="008834D0">
              <w:rPr>
                <w:rFonts w:cstheme="minorHAnsi"/>
                <w:szCs w:val="24"/>
              </w:rPr>
              <w:t>Arena Approach (collaboration with project sponsor)</w:t>
            </w:r>
          </w:p>
        </w:tc>
      </w:tr>
    </w:tbl>
    <w:p w14:paraId="282E8C44" w14:textId="77777777" w:rsidR="008834D0" w:rsidRDefault="008834D0" w:rsidP="008834D0">
      <w:pPr>
        <w:pStyle w:val="Caption"/>
        <w:rPr>
          <w:b/>
          <w:bCs w:val="0"/>
        </w:rPr>
      </w:pPr>
      <w:r>
        <w:rPr>
          <w:b/>
          <w:bCs w:val="0"/>
        </w:rPr>
        <w:t xml:space="preserve">          </w:t>
      </w:r>
    </w:p>
    <w:p w14:paraId="3FEEE070" w14:textId="4A3333C8" w:rsidR="00A23E9F" w:rsidRDefault="00586BE9" w:rsidP="00B4394E">
      <w:pPr>
        <w:pStyle w:val="Caption"/>
      </w:pPr>
      <w:bookmarkStart w:id="14" w:name="_Toc199886465"/>
      <w:r>
        <w:t xml:space="preserve">Table </w:t>
      </w:r>
      <w:fldSimple w:instr=" SEQ Table \* ARABIC ">
        <w:r w:rsidR="008D2B7B">
          <w:rPr>
            <w:noProof/>
          </w:rPr>
          <w:t>1</w:t>
        </w:r>
      </w:fldSimple>
      <w:r w:rsidRPr="00906E39">
        <w:rPr>
          <w:b/>
          <w:bCs w:val="0"/>
        </w:rPr>
        <w:t>:</w:t>
      </w:r>
      <w:r>
        <w:t xml:space="preserve"> Pre-Requisites for the Project</w:t>
      </w:r>
      <w:bookmarkEnd w:id="14"/>
    </w:p>
    <w:p w14:paraId="7285D9DB" w14:textId="77777777" w:rsidR="00B4394E" w:rsidRPr="00B4394E" w:rsidRDefault="00B4394E" w:rsidP="00B4394E"/>
    <w:p w14:paraId="47D4A45B" w14:textId="77777777" w:rsidR="006F1245" w:rsidRDefault="006F1245" w:rsidP="006F1245">
      <w:r w:rsidRPr="000370B7">
        <w:rPr>
          <w:b/>
          <w:bCs/>
        </w:rPr>
        <w:t>Limitations</w:t>
      </w:r>
    </w:p>
    <w:p w14:paraId="40F25088" w14:textId="5606D7D4" w:rsidR="006E39D0" w:rsidRDefault="000C64DC" w:rsidP="00B05449">
      <w:r>
        <w:t>There was no</w:t>
      </w:r>
      <w:r w:rsidR="006F1245">
        <w:t xml:space="preserve"> historic data </w:t>
      </w:r>
      <w:r>
        <w:t>provided for the project due to accessibility issues. Mock data was</w:t>
      </w:r>
      <w:r w:rsidR="006F1245">
        <w:t xml:space="preserve"> create</w:t>
      </w:r>
      <w:r>
        <w:t>d</w:t>
      </w:r>
      <w:r w:rsidR="006F1245">
        <w:t xml:space="preserve"> based on the feature set</w:t>
      </w:r>
      <w:r>
        <w:t xml:space="preserve">s </w:t>
      </w:r>
      <w:r w:rsidR="006F1245">
        <w:t xml:space="preserve">recommended by the client. </w:t>
      </w:r>
      <w:r w:rsidR="00095F9D">
        <w:t>This require</w:t>
      </w:r>
      <w:r>
        <w:t>d</w:t>
      </w:r>
      <w:r w:rsidR="00095F9D">
        <w:t xml:space="preserve"> research on </w:t>
      </w:r>
      <w:r w:rsidR="00693F97">
        <w:t>the respective</w:t>
      </w:r>
      <w:r w:rsidR="00095F9D">
        <w:t xml:space="preserve"> features values in context to the job offerings and projects at Canon. </w:t>
      </w:r>
      <w:r w:rsidR="006F1245">
        <w:t xml:space="preserve">Moreover, due to the absence </w:t>
      </w:r>
      <w:r w:rsidR="00095F9D">
        <w:t>of any</w:t>
      </w:r>
      <w:r w:rsidR="006F1245">
        <w:t xml:space="preserve"> true labels ML model</w:t>
      </w:r>
      <w:r w:rsidR="00794EEA">
        <w:t>s could not be trained</w:t>
      </w:r>
      <w:r w:rsidR="006F1245">
        <w:t xml:space="preserve">, </w:t>
      </w:r>
      <w:r w:rsidR="00794EEA">
        <w:t>so the reliance was mainly</w:t>
      </w:r>
      <w:r w:rsidR="006F1245">
        <w:t xml:space="preserve"> on statistical approaches. Moreover, the validity of </w:t>
      </w:r>
      <w:r w:rsidR="00794EEA">
        <w:t xml:space="preserve">the implemented </w:t>
      </w:r>
      <w:r w:rsidR="006F1245">
        <w:t>algorithm’s output scores would be based on project sponsors’ judgement. Furthermore, h</w:t>
      </w:r>
      <w:r w:rsidR="006F1245" w:rsidRPr="0058310C">
        <w:t>uman errors can be present during data collection</w:t>
      </w:r>
      <w:r w:rsidR="006F1245">
        <w:t xml:space="preserve"> for projects table</w:t>
      </w:r>
      <w:r w:rsidR="006F1245" w:rsidRPr="0058310C">
        <w:t xml:space="preserve"> as </w:t>
      </w:r>
      <w:r w:rsidR="006F1245">
        <w:t xml:space="preserve">some </w:t>
      </w:r>
      <w:r w:rsidR="006F1245" w:rsidRPr="0058310C">
        <w:t>of the data fields are hand filled by humans.</w:t>
      </w:r>
      <w:r w:rsidR="006F1245">
        <w:t xml:space="preserve"> We cater to this in our algorithm during matching and scoring.</w:t>
      </w:r>
      <w:r w:rsidR="006F1245" w:rsidRPr="0058310C">
        <w:t xml:space="preserve"> </w:t>
      </w:r>
      <w:r w:rsidR="006F1245">
        <w:t>Together with this</w:t>
      </w:r>
      <w:r w:rsidR="006F1245" w:rsidRPr="0058310C">
        <w:t xml:space="preserve"> perception bias can also skew results</w:t>
      </w:r>
      <w:r w:rsidR="006F1245">
        <w:t xml:space="preserve"> in real life during data entry</w:t>
      </w:r>
      <w:r w:rsidR="006F1245" w:rsidRPr="0058310C">
        <w:t>.</w:t>
      </w:r>
      <w:r w:rsidR="006F1245">
        <w:t xml:space="preserve"> HR needs to be made aware of these consequences and trained to be mindful while filling out the project forms.</w:t>
      </w:r>
    </w:p>
    <w:p w14:paraId="769AB44F" w14:textId="77777777" w:rsidR="006E39D0" w:rsidRDefault="006E39D0" w:rsidP="00B05449"/>
    <w:p w14:paraId="46A619A1" w14:textId="77777777" w:rsidR="006E39D0" w:rsidRDefault="00B05449" w:rsidP="00B05449">
      <w:r w:rsidRPr="000370B7">
        <w:rPr>
          <w:b/>
          <w:bCs/>
        </w:rPr>
        <w:lastRenderedPageBreak/>
        <w:t>Advantages</w:t>
      </w:r>
      <w:r>
        <w:rPr>
          <w:b/>
          <w:bCs/>
        </w:rPr>
        <w:t xml:space="preserve"> of our approach</w:t>
      </w:r>
    </w:p>
    <w:p w14:paraId="0C4D359A" w14:textId="2FCA0796" w:rsidR="006E39D0" w:rsidRDefault="00B05449" w:rsidP="00B05449">
      <w:r>
        <w:t>The approach implemented is highly interpretable. It is easy to grasp even for people with non-technical backgrounds. W</w:t>
      </w:r>
      <w:r w:rsidR="00794EEA">
        <w:t>eights were used</w:t>
      </w:r>
      <w:r>
        <w:t xml:space="preserve"> as needed to control which </w:t>
      </w:r>
      <w:r w:rsidR="00215BA1">
        <w:t>features</w:t>
      </w:r>
      <w:r>
        <w:t xml:space="preserve"> contribute more than others to the final score</w:t>
      </w:r>
      <w:r w:rsidR="002831BB">
        <w:t xml:space="preserve"> and ranking</w:t>
      </w:r>
      <w:r>
        <w:t xml:space="preserve">. This method does not have the usual limitations of a Machine Learning model, making it highly dynamic and extendable. </w:t>
      </w:r>
      <w:r w:rsidR="00794EEA">
        <w:t>Moreover, it provided the</w:t>
      </w:r>
      <w:r>
        <w:t xml:space="preserve"> leverage to tweak the model based on client expectations. For example, more features can be added over time</w:t>
      </w:r>
      <w:r w:rsidR="00215BA1">
        <w:t>, fuzzy thresholds can be tweaked and scoring functions can be easily updated</w:t>
      </w:r>
      <w:r>
        <w:t xml:space="preserve">. </w:t>
      </w:r>
      <w:r w:rsidR="00215BA1">
        <w:t xml:space="preserve"> </w:t>
      </w:r>
    </w:p>
    <w:p w14:paraId="351C8951" w14:textId="77777777" w:rsidR="006E39D0" w:rsidRPr="006E39D0" w:rsidRDefault="006E39D0" w:rsidP="00B05449"/>
    <w:p w14:paraId="2375D8BA" w14:textId="77777777" w:rsidR="006E39D0" w:rsidRDefault="002D537F" w:rsidP="002D537F">
      <w:pPr>
        <w:rPr>
          <w:b/>
          <w:bCs/>
        </w:rPr>
      </w:pPr>
      <w:r>
        <w:rPr>
          <w:b/>
          <w:bCs/>
        </w:rPr>
        <w:t xml:space="preserve">Project Delivery </w:t>
      </w:r>
    </w:p>
    <w:p w14:paraId="2CFCA87E" w14:textId="02A91802" w:rsidR="006E39D0" w:rsidRPr="006E39D0" w:rsidRDefault="002D537F" w:rsidP="002D537F">
      <w:r>
        <w:t xml:space="preserve">For easy reproducibility and </w:t>
      </w:r>
      <w:r w:rsidR="006E39D0">
        <w:t>collaboration,</w:t>
      </w:r>
      <w:r>
        <w:t xml:space="preserve"> </w:t>
      </w:r>
      <w:r w:rsidR="00794EEA">
        <w:t>the following were</w:t>
      </w:r>
      <w:r>
        <w:t xml:space="preserve"> generate</w:t>
      </w:r>
      <w:r w:rsidR="00794EEA">
        <w:t>d</w:t>
      </w:r>
      <w:r>
        <w:t xml:space="preserve"> for this project:</w:t>
      </w:r>
    </w:p>
    <w:tbl>
      <w:tblPr>
        <w:tblStyle w:val="TableGrid"/>
        <w:tblW w:w="0" w:type="auto"/>
        <w:tblLook w:val="04A0" w:firstRow="1" w:lastRow="0" w:firstColumn="1" w:lastColumn="0" w:noHBand="0" w:noVBand="1"/>
      </w:tblPr>
      <w:tblGrid>
        <w:gridCol w:w="4531"/>
        <w:gridCol w:w="4532"/>
      </w:tblGrid>
      <w:tr w:rsidR="003B6F55" w14:paraId="276F100E" w14:textId="77777777" w:rsidTr="003B6F55">
        <w:tc>
          <w:tcPr>
            <w:tcW w:w="4531" w:type="dxa"/>
          </w:tcPr>
          <w:p w14:paraId="66064852" w14:textId="213C383F" w:rsidR="003B6F55" w:rsidRDefault="003B6F55" w:rsidP="002D2BAA">
            <w:pPr>
              <w:spacing w:after="0" w:line="240" w:lineRule="auto"/>
              <w:jc w:val="center"/>
              <w:rPr>
                <w:b/>
                <w:bCs/>
              </w:rPr>
            </w:pPr>
            <w:r>
              <w:rPr>
                <w:b/>
                <w:bCs/>
              </w:rPr>
              <w:t>Artifact</w:t>
            </w:r>
          </w:p>
        </w:tc>
        <w:tc>
          <w:tcPr>
            <w:tcW w:w="4532" w:type="dxa"/>
          </w:tcPr>
          <w:p w14:paraId="1A115ED0" w14:textId="50945D3F" w:rsidR="003B6F55" w:rsidRDefault="003B6F55" w:rsidP="002D2BAA">
            <w:pPr>
              <w:spacing w:after="0" w:line="240" w:lineRule="auto"/>
              <w:jc w:val="center"/>
              <w:rPr>
                <w:b/>
                <w:bCs/>
              </w:rPr>
            </w:pPr>
            <w:r>
              <w:rPr>
                <w:b/>
                <w:bCs/>
              </w:rPr>
              <w:t>Purpose</w:t>
            </w:r>
          </w:p>
        </w:tc>
      </w:tr>
      <w:tr w:rsidR="003B6F55" w14:paraId="5B58329A" w14:textId="77777777" w:rsidTr="003B6F55">
        <w:tc>
          <w:tcPr>
            <w:tcW w:w="4531" w:type="dxa"/>
          </w:tcPr>
          <w:p w14:paraId="6AC7AF4B" w14:textId="5CCDD483" w:rsidR="003B6F55" w:rsidRPr="003B6F55" w:rsidRDefault="003B6F55" w:rsidP="002D2BAA">
            <w:pPr>
              <w:spacing w:after="0" w:line="240" w:lineRule="auto"/>
              <w:jc w:val="center"/>
            </w:pPr>
            <w:r w:rsidRPr="003B6F55">
              <w:t>Capstone Report</w:t>
            </w:r>
          </w:p>
        </w:tc>
        <w:tc>
          <w:tcPr>
            <w:tcW w:w="4532" w:type="dxa"/>
          </w:tcPr>
          <w:p w14:paraId="099CB1A8" w14:textId="05DB4CD2" w:rsidR="003B6F55" w:rsidRDefault="003B6F55" w:rsidP="002D2BAA">
            <w:pPr>
              <w:spacing w:after="0" w:line="240" w:lineRule="auto"/>
              <w:rPr>
                <w:b/>
                <w:bCs/>
              </w:rPr>
            </w:pPr>
            <w:r w:rsidRPr="0058310C">
              <w:t>Contains project details, complete overview of data, matching and scoring mechanism and additional information</w:t>
            </w:r>
          </w:p>
        </w:tc>
      </w:tr>
      <w:tr w:rsidR="003B6F55" w14:paraId="7CDEFCED" w14:textId="77777777" w:rsidTr="003B6F55">
        <w:tc>
          <w:tcPr>
            <w:tcW w:w="4531" w:type="dxa"/>
          </w:tcPr>
          <w:p w14:paraId="619A1D1A" w14:textId="146F7BA3" w:rsidR="003B6F55" w:rsidRPr="003B6F55" w:rsidRDefault="003B6F55" w:rsidP="002D2BAA">
            <w:pPr>
              <w:tabs>
                <w:tab w:val="left" w:pos="1217"/>
              </w:tabs>
              <w:spacing w:after="0" w:line="240" w:lineRule="auto"/>
              <w:jc w:val="center"/>
            </w:pPr>
            <w:r w:rsidRPr="003B6F55">
              <w:t>Jupyter Notebook</w:t>
            </w:r>
          </w:p>
        </w:tc>
        <w:tc>
          <w:tcPr>
            <w:tcW w:w="4532" w:type="dxa"/>
          </w:tcPr>
          <w:p w14:paraId="705B6282" w14:textId="44CF3643" w:rsidR="003B6F55" w:rsidRPr="003B6F55" w:rsidRDefault="003B6F55" w:rsidP="002D2BAA">
            <w:pPr>
              <w:spacing w:after="0" w:line="240" w:lineRule="auto"/>
            </w:pPr>
            <w:r>
              <w:t>Proof of concept of the c</w:t>
            </w:r>
            <w:r w:rsidRPr="0058310C">
              <w:t xml:space="preserve">omplete process from </w:t>
            </w:r>
            <w:r>
              <w:t>d</w:t>
            </w:r>
            <w:r w:rsidRPr="0058310C">
              <w:t xml:space="preserve">ata </w:t>
            </w:r>
            <w:r>
              <w:t>c</w:t>
            </w:r>
            <w:r w:rsidRPr="0058310C">
              <w:t xml:space="preserve">reation to </w:t>
            </w:r>
            <w:r>
              <w:t>f</w:t>
            </w:r>
            <w:r w:rsidRPr="0058310C">
              <w:t xml:space="preserve">inal </w:t>
            </w:r>
            <w:r>
              <w:t>s</w:t>
            </w:r>
            <w:r w:rsidRPr="0058310C">
              <w:t xml:space="preserve">coring would be implemented in a </w:t>
            </w:r>
            <w:r>
              <w:t>J</w:t>
            </w:r>
            <w:r w:rsidRPr="0058310C">
              <w:t>upyter notebook containing all dependencies and explanations</w:t>
            </w:r>
          </w:p>
        </w:tc>
      </w:tr>
      <w:tr w:rsidR="003B6F55" w14:paraId="2A790451" w14:textId="77777777" w:rsidTr="003B6F55">
        <w:tc>
          <w:tcPr>
            <w:tcW w:w="4531" w:type="dxa"/>
          </w:tcPr>
          <w:p w14:paraId="1199F8ED" w14:textId="231EC688" w:rsidR="003B6F55" w:rsidRPr="003B6F55" w:rsidRDefault="003B6F55" w:rsidP="002D2BAA">
            <w:pPr>
              <w:spacing w:after="0" w:line="240" w:lineRule="auto"/>
              <w:jc w:val="center"/>
            </w:pPr>
            <w:r w:rsidRPr="003B6F55">
              <w:t>StreamLit App</w:t>
            </w:r>
          </w:p>
        </w:tc>
        <w:tc>
          <w:tcPr>
            <w:tcW w:w="4532" w:type="dxa"/>
          </w:tcPr>
          <w:p w14:paraId="5AEF5411" w14:textId="54870F2C" w:rsidR="003B6F55" w:rsidRDefault="003B6F55" w:rsidP="002D2BAA">
            <w:pPr>
              <w:spacing w:after="0" w:line="240" w:lineRule="auto"/>
              <w:rPr>
                <w:b/>
                <w:bCs/>
              </w:rPr>
            </w:pPr>
            <w:r>
              <w:t>A Streamlit app would be deployed on a VM and be publicly accessible for demonstration purposes. The code for the complete dashboard including all processes (including those in proof of concept) is provided in a shared repository</w:t>
            </w:r>
          </w:p>
        </w:tc>
      </w:tr>
      <w:tr w:rsidR="003B6F55" w14:paraId="384AE4DA" w14:textId="77777777" w:rsidTr="003B6F55">
        <w:tc>
          <w:tcPr>
            <w:tcW w:w="4531" w:type="dxa"/>
          </w:tcPr>
          <w:p w14:paraId="7FA75FBA" w14:textId="615B7D8B" w:rsidR="003B6F55" w:rsidRPr="003B6F55" w:rsidRDefault="003B6F55" w:rsidP="002D2BAA">
            <w:pPr>
              <w:spacing w:after="0" w:line="240" w:lineRule="auto"/>
              <w:jc w:val="center"/>
            </w:pPr>
            <w:r w:rsidRPr="003B6F55">
              <w:t>GitHub Repository</w:t>
            </w:r>
            <w:r w:rsidR="002831BB">
              <w:rPr>
                <w:rStyle w:val="FootnoteReference"/>
              </w:rPr>
              <w:footnoteReference w:id="2"/>
            </w:r>
          </w:p>
        </w:tc>
        <w:tc>
          <w:tcPr>
            <w:tcW w:w="4532" w:type="dxa"/>
          </w:tcPr>
          <w:p w14:paraId="1C044DD0" w14:textId="4CD4E811" w:rsidR="003B6F55" w:rsidRDefault="003B6F55" w:rsidP="002D2BAA">
            <w:pPr>
              <w:spacing w:after="0" w:line="240" w:lineRule="auto"/>
            </w:pPr>
            <w:r w:rsidRPr="0058310C">
              <w:t>All</w:t>
            </w:r>
            <w:r>
              <w:t xml:space="preserve"> artifacts are uploaded </w:t>
            </w:r>
            <w:r w:rsidRPr="0058310C">
              <w:t>in a</w:t>
            </w:r>
            <w:r>
              <w:t xml:space="preserve"> public</w:t>
            </w:r>
            <w:r w:rsidRPr="0058310C">
              <w:t xml:space="preserve"> GitHub repository, shared with the project sponsor</w:t>
            </w:r>
          </w:p>
          <w:p w14:paraId="53106DA3" w14:textId="77777777" w:rsidR="003B6F55" w:rsidRDefault="003B6F55" w:rsidP="002D2BAA">
            <w:pPr>
              <w:spacing w:after="0" w:line="240" w:lineRule="auto"/>
              <w:rPr>
                <w:b/>
                <w:bCs/>
              </w:rPr>
            </w:pPr>
          </w:p>
        </w:tc>
      </w:tr>
    </w:tbl>
    <w:p w14:paraId="167D5FD0" w14:textId="647F5D21" w:rsidR="00512A6C" w:rsidRDefault="00586BE9" w:rsidP="00462B41">
      <w:pPr>
        <w:pStyle w:val="Caption"/>
        <w:keepNext/>
      </w:pPr>
      <w:bookmarkStart w:id="15" w:name="_Toc199886466"/>
      <w:r>
        <w:t xml:space="preserve">Table </w:t>
      </w:r>
      <w:fldSimple w:instr=" SEQ Table \* ARABIC ">
        <w:r w:rsidR="008D2B7B">
          <w:rPr>
            <w:noProof/>
          </w:rPr>
          <w:t>2</w:t>
        </w:r>
      </w:fldSimple>
      <w:r>
        <w:t>: Deliverables for the Project</w:t>
      </w:r>
      <w:bookmarkEnd w:id="15"/>
    </w:p>
    <w:p w14:paraId="6CA13ECF" w14:textId="77777777" w:rsidR="00462B41" w:rsidRDefault="00462B41">
      <w:pPr>
        <w:spacing w:after="160" w:line="300" w:lineRule="auto"/>
        <w:jc w:val="left"/>
        <w:rPr>
          <w:rFonts w:eastAsiaTheme="majorEastAsia" w:cstheme="majorBidi"/>
          <w:b/>
          <w:smallCaps/>
          <w:sz w:val="36"/>
          <w:szCs w:val="36"/>
        </w:rPr>
      </w:pPr>
      <w:r>
        <w:br w:type="page"/>
      </w:r>
    </w:p>
    <w:p w14:paraId="7D349EF2" w14:textId="0524B786" w:rsidR="003B0171" w:rsidRPr="00D71B88" w:rsidRDefault="003B0171" w:rsidP="003B380C">
      <w:pPr>
        <w:pStyle w:val="Heading1"/>
      </w:pPr>
      <w:bookmarkStart w:id="16" w:name="_Toc200207137"/>
      <w:r>
        <w:lastRenderedPageBreak/>
        <w:t xml:space="preserve">Chapter 2: </w:t>
      </w:r>
      <w:r w:rsidRPr="00D71B88">
        <w:t>Mock Data Creation</w:t>
      </w:r>
      <w:r>
        <w:t xml:space="preserve"> - Design and Strategy</w:t>
      </w:r>
      <w:bookmarkEnd w:id="16"/>
    </w:p>
    <w:p w14:paraId="2079B8F5" w14:textId="78B9465F" w:rsidR="00DC3EAB" w:rsidRPr="00FC3108" w:rsidRDefault="003B0171" w:rsidP="003B0171">
      <w:r w:rsidRPr="00D71B88">
        <w:t>To build a robust, realistic project-to-employee matching system, a structured approach</w:t>
      </w:r>
      <w:r w:rsidR="00FC3108">
        <w:t xml:space="preserve"> was implemented</w:t>
      </w:r>
      <w:r w:rsidRPr="00D71B88">
        <w:t xml:space="preserve"> for generating mock data that mimics real-world conditions at a company like Canon EMEA. This data serves as the foundation for testing our feature-matching algorithms and scoring logic.</w:t>
      </w:r>
    </w:p>
    <w:p w14:paraId="4CB40F63" w14:textId="78929422" w:rsidR="003B0171" w:rsidRPr="00D71B88" w:rsidRDefault="003B0171" w:rsidP="003B0171">
      <w:pPr>
        <w:rPr>
          <w:b/>
          <w:bCs/>
        </w:rPr>
      </w:pPr>
      <w:r w:rsidRPr="00D71B88">
        <w:rPr>
          <w:b/>
          <w:bCs/>
        </w:rPr>
        <w:t>Goal</w:t>
      </w:r>
    </w:p>
    <w:p w14:paraId="32BF2C19" w14:textId="2E233F87" w:rsidR="003B0171" w:rsidRPr="00D71B88" w:rsidRDefault="0083591F" w:rsidP="003B0171">
      <w:r>
        <w:t xml:space="preserve">The goal </w:t>
      </w:r>
      <w:r w:rsidR="00FC3108">
        <w:t>wa</w:t>
      </w:r>
      <w:r>
        <w:t>s to g</w:t>
      </w:r>
      <w:r w:rsidR="003B0171" w:rsidRPr="00D71B88">
        <w:t>enerate two high-quality datasets:</w:t>
      </w:r>
    </w:p>
    <w:p w14:paraId="6B0B7A78" w14:textId="77777777" w:rsidR="003B0171" w:rsidRPr="00D71B88" w:rsidRDefault="003B0171">
      <w:pPr>
        <w:numPr>
          <w:ilvl w:val="0"/>
          <w:numId w:val="1"/>
        </w:numPr>
        <w:spacing w:after="160" w:line="278" w:lineRule="auto"/>
        <w:jc w:val="left"/>
      </w:pPr>
      <w:r w:rsidRPr="00D71B88">
        <w:t>Projects Table: Represents incoming client projects Canon may handle</w:t>
      </w:r>
    </w:p>
    <w:p w14:paraId="3266410F" w14:textId="77777777" w:rsidR="003B0171" w:rsidRPr="00D71B88" w:rsidRDefault="003B0171">
      <w:pPr>
        <w:numPr>
          <w:ilvl w:val="0"/>
          <w:numId w:val="1"/>
        </w:numPr>
        <w:spacing w:after="160" w:line="278" w:lineRule="auto"/>
        <w:jc w:val="left"/>
      </w:pPr>
      <w:r w:rsidRPr="00D71B88">
        <w:t>Employees Table: Represents internal talent pool with skillsets and preferences</w:t>
      </w:r>
    </w:p>
    <w:p w14:paraId="15EB4672" w14:textId="377F9FB4" w:rsidR="003B0171" w:rsidRPr="002D5E2B" w:rsidRDefault="003B0171" w:rsidP="003B0171">
      <w:r w:rsidRPr="00D71B88">
        <w:t>Each row in both datasets is rich in features relevant to HR and resource allocation.</w:t>
      </w:r>
    </w:p>
    <w:p w14:paraId="567F9C0D" w14:textId="77777777" w:rsidR="002D5E2B" w:rsidRDefault="002D5E2B" w:rsidP="003B0171">
      <w:pPr>
        <w:rPr>
          <w:b/>
          <w:bCs/>
        </w:rPr>
      </w:pPr>
    </w:p>
    <w:p w14:paraId="3E47867C" w14:textId="77777777" w:rsidR="006E39D0" w:rsidRDefault="003B0171" w:rsidP="003B0171">
      <w:pPr>
        <w:rPr>
          <w:b/>
          <w:bCs/>
        </w:rPr>
      </w:pPr>
      <w:r w:rsidRPr="00D71B88">
        <w:rPr>
          <w:b/>
          <w:bCs/>
        </w:rPr>
        <w:t>Realism and Consistency</w:t>
      </w:r>
    </w:p>
    <w:p w14:paraId="6D36353D" w14:textId="1F70E2F6" w:rsidR="003B0171" w:rsidRPr="00D71B88" w:rsidRDefault="003B0171" w:rsidP="003B0171">
      <w:r w:rsidRPr="00D71B88">
        <w:t>To avoid random or inconsistent data, several real-world design constraints</w:t>
      </w:r>
      <w:r w:rsidR="00FC3108">
        <w:t xml:space="preserve"> were imposed</w:t>
      </w:r>
      <w:r w:rsidR="00B7146C">
        <w:t xml:space="preserve"> while mock data creation</w:t>
      </w:r>
      <w:r>
        <w:t xml:space="preserve">. </w:t>
      </w:r>
      <w:r w:rsidR="00FC3108">
        <w:t>This was</w:t>
      </w:r>
      <w:r>
        <w:t xml:space="preserve"> </w:t>
      </w:r>
      <w:r w:rsidR="00FC3108">
        <w:t>labelled as</w:t>
      </w:r>
      <w:r>
        <w:t xml:space="preserve"> </w:t>
      </w:r>
      <w:r w:rsidRPr="00D71B88">
        <w:t>Thematic Control</w:t>
      </w:r>
      <w:r>
        <w:t>. This is done to ensure internal consistency between fields of the same project/employee. For example, if the project requires a person from HR, required skills would have values such as Talent Management and required certifications would have values such as PMP. Whereas, if a technical resource is required the skills might include Data Analysis, cloud services etc. and required certifications would have values such as Microsoft Azure Certification.</w:t>
      </w:r>
      <w:r w:rsidR="00FC3108">
        <w:t xml:space="preserve"> This approach brought i</w:t>
      </w:r>
      <w:r>
        <w:t xml:space="preserve">nternal consistency and realism </w:t>
      </w:r>
      <w:r w:rsidR="00FC3108">
        <w:t>into the implementation</w:t>
      </w:r>
      <w:r>
        <w:t xml:space="preserve">.  </w:t>
      </w:r>
    </w:p>
    <w:p w14:paraId="53A556E7" w14:textId="77777777" w:rsidR="003B0171" w:rsidRPr="00D71B88" w:rsidRDefault="003B0171" w:rsidP="003B0171">
      <w:r w:rsidRPr="00D71B88">
        <w:t>We categorized all roles and projects under six high-level business themes:</w:t>
      </w:r>
    </w:p>
    <w:p w14:paraId="0903AB92" w14:textId="77777777" w:rsidR="003B0171" w:rsidRPr="00D71B88" w:rsidRDefault="003B0171">
      <w:pPr>
        <w:numPr>
          <w:ilvl w:val="0"/>
          <w:numId w:val="2"/>
        </w:numPr>
        <w:spacing w:after="160" w:line="278" w:lineRule="auto"/>
        <w:jc w:val="left"/>
      </w:pPr>
      <w:r w:rsidRPr="00D71B88">
        <w:lastRenderedPageBreak/>
        <w:t>Technical</w:t>
      </w:r>
    </w:p>
    <w:p w14:paraId="6CD9B6BC" w14:textId="77777777" w:rsidR="003B0171" w:rsidRPr="00D71B88" w:rsidRDefault="003B0171">
      <w:pPr>
        <w:numPr>
          <w:ilvl w:val="0"/>
          <w:numId w:val="2"/>
        </w:numPr>
        <w:spacing w:after="160" w:line="278" w:lineRule="auto"/>
        <w:jc w:val="left"/>
      </w:pPr>
      <w:r w:rsidRPr="00D71B88">
        <w:t>Sales</w:t>
      </w:r>
    </w:p>
    <w:p w14:paraId="77443B10" w14:textId="77777777" w:rsidR="003B0171" w:rsidRPr="00D71B88" w:rsidRDefault="003B0171">
      <w:pPr>
        <w:numPr>
          <w:ilvl w:val="0"/>
          <w:numId w:val="2"/>
        </w:numPr>
        <w:spacing w:after="160" w:line="278" w:lineRule="auto"/>
        <w:jc w:val="left"/>
      </w:pPr>
      <w:r w:rsidRPr="00D71B88">
        <w:t>Marketing</w:t>
      </w:r>
    </w:p>
    <w:p w14:paraId="0F9ABCE4" w14:textId="77777777" w:rsidR="003B0171" w:rsidRPr="00D71B88" w:rsidRDefault="003B0171">
      <w:pPr>
        <w:numPr>
          <w:ilvl w:val="0"/>
          <w:numId w:val="2"/>
        </w:numPr>
        <w:spacing w:after="160" w:line="278" w:lineRule="auto"/>
        <w:jc w:val="left"/>
      </w:pPr>
      <w:r w:rsidRPr="00D71B88">
        <w:t>HR</w:t>
      </w:r>
    </w:p>
    <w:p w14:paraId="3E4D35D8" w14:textId="77777777" w:rsidR="003B0171" w:rsidRPr="00D71B88" w:rsidRDefault="003B0171">
      <w:pPr>
        <w:numPr>
          <w:ilvl w:val="0"/>
          <w:numId w:val="2"/>
        </w:numPr>
        <w:spacing w:after="160" w:line="278" w:lineRule="auto"/>
        <w:jc w:val="left"/>
      </w:pPr>
      <w:r w:rsidRPr="00D71B88">
        <w:t>Legal</w:t>
      </w:r>
    </w:p>
    <w:p w14:paraId="33177018" w14:textId="77777777" w:rsidR="003B0171" w:rsidRPr="00D71B88" w:rsidRDefault="003B0171">
      <w:pPr>
        <w:numPr>
          <w:ilvl w:val="0"/>
          <w:numId w:val="2"/>
        </w:numPr>
        <w:spacing w:after="160" w:line="278" w:lineRule="auto"/>
        <w:jc w:val="left"/>
      </w:pPr>
      <w:r w:rsidRPr="00D71B88">
        <w:t>Consulting</w:t>
      </w:r>
    </w:p>
    <w:p w14:paraId="25340D48" w14:textId="77777777" w:rsidR="003B0171" w:rsidRPr="00D71B88" w:rsidRDefault="003B0171" w:rsidP="003B0171">
      <w:r w:rsidRPr="00D71B88">
        <w:t>This ensured internal consistency between:</w:t>
      </w:r>
    </w:p>
    <w:p w14:paraId="58EE3E59" w14:textId="77777777" w:rsidR="003B0171" w:rsidRPr="00D71B88" w:rsidRDefault="003B0171">
      <w:pPr>
        <w:numPr>
          <w:ilvl w:val="0"/>
          <w:numId w:val="3"/>
        </w:numPr>
        <w:spacing w:after="160" w:line="278" w:lineRule="auto"/>
        <w:jc w:val="left"/>
      </w:pPr>
      <w:r w:rsidRPr="00D71B88">
        <w:t>Products involved</w:t>
      </w:r>
    </w:p>
    <w:p w14:paraId="46DAC934" w14:textId="77777777" w:rsidR="003B0171" w:rsidRPr="00D71B88" w:rsidRDefault="003B0171">
      <w:pPr>
        <w:numPr>
          <w:ilvl w:val="0"/>
          <w:numId w:val="3"/>
        </w:numPr>
        <w:spacing w:after="160" w:line="278" w:lineRule="auto"/>
        <w:jc w:val="left"/>
      </w:pPr>
      <w:r w:rsidRPr="00D71B88">
        <w:t>Required skills</w:t>
      </w:r>
      <w:r>
        <w:t xml:space="preserve"> and Expertise</w:t>
      </w:r>
    </w:p>
    <w:p w14:paraId="5265A6CF" w14:textId="77777777" w:rsidR="003B0171" w:rsidRPr="00EB1A28" w:rsidRDefault="003B0171">
      <w:pPr>
        <w:numPr>
          <w:ilvl w:val="0"/>
          <w:numId w:val="3"/>
        </w:numPr>
        <w:spacing w:after="160" w:line="278" w:lineRule="auto"/>
        <w:jc w:val="left"/>
      </w:pPr>
      <w:r w:rsidRPr="00EB1A28">
        <w:t>Customer Preferences (Certifications)</w:t>
      </w:r>
    </w:p>
    <w:p w14:paraId="20BD21A7" w14:textId="77777777" w:rsidR="003B0171" w:rsidRPr="00D71B88" w:rsidRDefault="003B0171">
      <w:pPr>
        <w:numPr>
          <w:ilvl w:val="0"/>
          <w:numId w:val="3"/>
        </w:numPr>
        <w:spacing w:after="160" w:line="278" w:lineRule="auto"/>
        <w:jc w:val="left"/>
      </w:pPr>
      <w:r w:rsidRPr="00EB1A28">
        <w:t>Integration Requirements (Expertise Areas)</w:t>
      </w:r>
    </w:p>
    <w:p w14:paraId="12C0BDF7" w14:textId="77777777" w:rsidR="003B0171" w:rsidRDefault="003B0171">
      <w:pPr>
        <w:numPr>
          <w:ilvl w:val="0"/>
          <w:numId w:val="3"/>
        </w:numPr>
        <w:spacing w:after="160" w:line="278" w:lineRule="auto"/>
        <w:jc w:val="left"/>
      </w:pPr>
      <w:r>
        <w:t xml:space="preserve">Project Summary </w:t>
      </w:r>
    </w:p>
    <w:p w14:paraId="07446C59" w14:textId="77777777" w:rsidR="003B0171" w:rsidRPr="00D71B88" w:rsidRDefault="003B0171">
      <w:pPr>
        <w:numPr>
          <w:ilvl w:val="0"/>
          <w:numId w:val="3"/>
        </w:numPr>
        <w:spacing w:after="160" w:line="278" w:lineRule="auto"/>
        <w:jc w:val="left"/>
      </w:pPr>
      <w:r>
        <w:t>Scope and Deliverables</w:t>
      </w:r>
    </w:p>
    <w:p w14:paraId="66FD4DF9" w14:textId="77777777" w:rsidR="003B0171" w:rsidRDefault="003B0171" w:rsidP="003B0171">
      <w:r w:rsidRPr="00D71B88">
        <w:t>Each theme had predefined pools of realistic values.</w:t>
      </w:r>
    </w:p>
    <w:p w14:paraId="0688366D" w14:textId="77777777" w:rsidR="00D6146F" w:rsidRDefault="003B0171" w:rsidP="0083591F">
      <w:pPr>
        <w:rPr>
          <w:b/>
          <w:bCs/>
          <w:i/>
          <w:iCs/>
          <w:u w:val="single"/>
        </w:rPr>
      </w:pPr>
      <w:r w:rsidRPr="00D36621">
        <w:rPr>
          <w:b/>
          <w:bCs/>
          <w:i/>
          <w:iCs/>
        </w:rPr>
        <w:t>Note</w:t>
      </w:r>
      <w:r w:rsidRPr="00D36621">
        <w:rPr>
          <w:i/>
          <w:iCs/>
        </w:rPr>
        <w:t xml:space="preserve">: These feature names are benchmarked from projects table. We might have matching columns in </w:t>
      </w:r>
      <w:r>
        <w:rPr>
          <w:i/>
          <w:iCs/>
        </w:rPr>
        <w:t xml:space="preserve">the </w:t>
      </w:r>
      <w:r w:rsidRPr="00D36621">
        <w:rPr>
          <w:i/>
          <w:iCs/>
        </w:rPr>
        <w:t>employee</w:t>
      </w:r>
      <w:r>
        <w:rPr>
          <w:i/>
          <w:iCs/>
        </w:rPr>
        <w:t>s’</w:t>
      </w:r>
      <w:r w:rsidRPr="00D36621">
        <w:rPr>
          <w:i/>
          <w:iCs/>
        </w:rPr>
        <w:t xml:space="preserve"> table but with different names.</w:t>
      </w:r>
      <w:r>
        <w:rPr>
          <w:i/>
          <w:iCs/>
        </w:rPr>
        <w:t xml:space="preserve"> For information on theme specific values, refer to the </w:t>
      </w:r>
      <w:r w:rsidRPr="008E6994">
        <w:rPr>
          <w:b/>
          <w:bCs/>
          <w:i/>
          <w:iCs/>
          <w:u w:val="single"/>
        </w:rPr>
        <w:t>appendix</w:t>
      </w:r>
      <w:r>
        <w:rPr>
          <w:b/>
          <w:bCs/>
          <w:i/>
          <w:iCs/>
          <w:u w:val="single"/>
        </w:rPr>
        <w:t>.</w:t>
      </w:r>
    </w:p>
    <w:p w14:paraId="3E7BE8BE" w14:textId="77777777" w:rsidR="00D6146F" w:rsidRDefault="00D6146F" w:rsidP="0083591F">
      <w:pPr>
        <w:rPr>
          <w:b/>
          <w:bCs/>
          <w:i/>
          <w:iCs/>
          <w:u w:val="single"/>
        </w:rPr>
      </w:pPr>
    </w:p>
    <w:p w14:paraId="0B479121" w14:textId="329CA53D" w:rsidR="0083591F" w:rsidRPr="00D6146F" w:rsidRDefault="0083591F" w:rsidP="0083591F">
      <w:pPr>
        <w:rPr>
          <w:b/>
          <w:bCs/>
          <w:i/>
          <w:iCs/>
          <w:u w:val="single"/>
        </w:rPr>
      </w:pPr>
      <w:r>
        <w:rPr>
          <w:b/>
          <w:bCs/>
        </w:rPr>
        <w:t>Employee</w:t>
      </w:r>
      <w:r w:rsidRPr="00D71B88">
        <w:rPr>
          <w:b/>
          <w:bCs/>
        </w:rPr>
        <w:t xml:space="preserve"> Role and Project </w:t>
      </w:r>
      <w:r>
        <w:rPr>
          <w:b/>
          <w:bCs/>
        </w:rPr>
        <w:t>Summaries</w:t>
      </w:r>
    </w:p>
    <w:p w14:paraId="3147C4A9" w14:textId="3B245226" w:rsidR="0083591F" w:rsidRPr="00FC2F7C" w:rsidRDefault="0083591F" w:rsidP="0083591F">
      <w:r w:rsidRPr="00D71B88">
        <w:t>To mimic Canon EMEA's context</w:t>
      </w:r>
      <w:r>
        <w:t xml:space="preserve"> themes and thematically controlled features discussed in point 2</w:t>
      </w:r>
      <w:r w:rsidR="007C0AAB">
        <w:t xml:space="preserve">, </w:t>
      </w:r>
      <w:r w:rsidRPr="001B5661">
        <w:rPr>
          <w:color w:val="1F4E79" w:themeColor="accent1" w:themeShade="80"/>
          <w:u w:val="single"/>
        </w:rPr>
        <w:t>Google Gemini API</w:t>
      </w:r>
      <w:r w:rsidR="006338EA">
        <w:rPr>
          <w:rStyle w:val="FootnoteReference"/>
        </w:rPr>
        <w:footnoteReference w:id="3"/>
      </w:r>
      <w:r w:rsidR="007C0AAB">
        <w:t xml:space="preserve"> was used to create relevant employee roles and project summary/scope &amp; deliverables. </w:t>
      </w:r>
      <w:r w:rsidR="00693F97">
        <w:t>P</w:t>
      </w:r>
      <w:r>
        <w:t xml:space="preserve">rompts </w:t>
      </w:r>
      <w:r w:rsidR="00693F97">
        <w:t xml:space="preserve">were provided </w:t>
      </w:r>
      <w:r>
        <w:t>to Gemini to</w:t>
      </w:r>
      <w:r w:rsidRPr="00D71B88">
        <w:t xml:space="preserve"> analyze job postings on </w:t>
      </w:r>
      <w:r w:rsidRPr="001B5661">
        <w:rPr>
          <w:color w:val="1F4E79" w:themeColor="accent1" w:themeShade="80"/>
          <w:u w:val="single"/>
        </w:rPr>
        <w:lastRenderedPageBreak/>
        <w:t>LinkedIn and Canon’s career portal</w:t>
      </w:r>
      <w:r w:rsidRPr="001B5661">
        <w:rPr>
          <w:color w:val="1F4E79" w:themeColor="accent1" w:themeShade="80"/>
        </w:rPr>
        <w:t xml:space="preserve"> </w:t>
      </w:r>
      <w:r w:rsidR="00DC3EAB">
        <w:rPr>
          <w:rStyle w:val="FootnoteReference"/>
        </w:rPr>
        <w:footnoteReference w:id="4"/>
      </w:r>
      <w:r>
        <w:t>and curate unique roles with concise theme-based free text descriptions for employee roles, project summary and project scope &amp; deliverables.</w:t>
      </w:r>
      <w:r w:rsidR="002D5E2B">
        <w:t xml:space="preserve"> In the event of failure to fetch this data from API, some thematically controlled employee roles and project summaries</w:t>
      </w:r>
      <w:r w:rsidR="007C0AAB">
        <w:t xml:space="preserve"> templates</w:t>
      </w:r>
      <w:r w:rsidR="00693F97">
        <w:t xml:space="preserve"> were curated</w:t>
      </w:r>
      <w:r w:rsidR="002D5E2B">
        <w:t xml:space="preserve"> based on manual research online specifically from Canon’s website and other job portals</w:t>
      </w:r>
      <w:r w:rsidR="007C0AAB">
        <w:t xml:space="preserve"> </w:t>
      </w:r>
      <w:r w:rsidR="007C0AAB" w:rsidRPr="007C0AAB">
        <w:rPr>
          <w:i/>
          <w:iCs/>
        </w:rPr>
        <w:t xml:space="preserve">(check </w:t>
      </w:r>
      <w:r w:rsidR="007C0AAB" w:rsidRPr="007C0AAB">
        <w:rPr>
          <w:b/>
          <w:bCs/>
          <w:i/>
          <w:iCs/>
          <w:u w:val="single"/>
        </w:rPr>
        <w:t>appendix</w:t>
      </w:r>
      <w:r w:rsidR="007C0AAB" w:rsidRPr="007C0AAB">
        <w:rPr>
          <w:i/>
          <w:iCs/>
        </w:rPr>
        <w:t xml:space="preserve"> for details)</w:t>
      </w:r>
      <w:r w:rsidR="002D5E2B">
        <w:t xml:space="preserve">. These would act as a fallback option in case of any errors </w:t>
      </w:r>
      <w:r w:rsidR="00FC2F7C">
        <w:t>during data creation for these features.</w:t>
      </w:r>
      <w:r w:rsidR="002D5E2B">
        <w:t xml:space="preserve"> </w:t>
      </w:r>
    </w:p>
    <w:p w14:paraId="5FD1982C" w14:textId="77777777" w:rsidR="00FC2F7C" w:rsidRDefault="00FC2F7C" w:rsidP="003B0171">
      <w:pPr>
        <w:rPr>
          <w:b/>
          <w:bCs/>
        </w:rPr>
      </w:pPr>
    </w:p>
    <w:p w14:paraId="43A6457C" w14:textId="641A4B8F" w:rsidR="003B0171" w:rsidRPr="00D71B88" w:rsidRDefault="003B0171" w:rsidP="003B0171">
      <w:pPr>
        <w:rPr>
          <w:b/>
          <w:bCs/>
        </w:rPr>
      </w:pPr>
      <w:r>
        <w:rPr>
          <w:b/>
          <w:bCs/>
        </w:rPr>
        <w:t xml:space="preserve">Generic </w:t>
      </w:r>
      <w:r w:rsidRPr="00D71B88">
        <w:rPr>
          <w:b/>
          <w:bCs/>
        </w:rPr>
        <w:t>Pools</w:t>
      </w:r>
    </w:p>
    <w:p w14:paraId="5CC476BE" w14:textId="60C8C2BD" w:rsidR="003B0171" w:rsidRPr="00D71B88" w:rsidRDefault="003B0171" w:rsidP="003B0171">
      <w:r>
        <w:t>Unlike theme specific pools that derive feature values based on themes for consistency and realism in data, some of the features are more generic</w:t>
      </w:r>
      <w:r w:rsidR="00693F97">
        <w:t xml:space="preserve"> </w:t>
      </w:r>
      <w:r w:rsidR="00693F97" w:rsidRPr="00693F97">
        <w:rPr>
          <w:i/>
          <w:iCs/>
        </w:rPr>
        <w:t xml:space="preserve">(more details in </w:t>
      </w:r>
      <w:r w:rsidR="00693F97" w:rsidRPr="00693F97">
        <w:rPr>
          <w:b/>
          <w:bCs/>
          <w:i/>
          <w:iCs/>
          <w:u w:val="single"/>
        </w:rPr>
        <w:t>appendix</w:t>
      </w:r>
      <w:r w:rsidR="00693F97" w:rsidRPr="00693F97">
        <w:rPr>
          <w:i/>
          <w:iCs/>
        </w:rPr>
        <w:t>)</w:t>
      </w:r>
      <w:r>
        <w:t xml:space="preserve">. </w:t>
      </w:r>
      <w:r w:rsidR="00693F97">
        <w:t>T</w:t>
      </w:r>
      <w:r w:rsidRPr="00D71B88">
        <w:t xml:space="preserve">he following </w:t>
      </w:r>
      <w:r>
        <w:t>generic</w:t>
      </w:r>
      <w:r w:rsidRPr="00D71B88">
        <w:t xml:space="preserve"> vocabularies</w:t>
      </w:r>
      <w:r w:rsidR="00693F97">
        <w:t xml:space="preserve"> were designed</w:t>
      </w:r>
      <w:r w:rsidRPr="00D71B88">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gridCol w:w="6040"/>
      </w:tblGrid>
      <w:tr w:rsidR="003B0171" w:rsidRPr="00D71B88" w14:paraId="23A7DA60" w14:textId="77777777" w:rsidTr="00840C18">
        <w:trPr>
          <w:tblHeader/>
          <w:tblCellSpacing w:w="15" w:type="dxa"/>
        </w:trPr>
        <w:tc>
          <w:tcPr>
            <w:tcW w:w="0" w:type="auto"/>
            <w:vAlign w:val="center"/>
            <w:hideMark/>
          </w:tcPr>
          <w:p w14:paraId="780C48E9" w14:textId="77777777" w:rsidR="003B0171" w:rsidRPr="00D71B88" w:rsidRDefault="003B0171" w:rsidP="00512A6C">
            <w:pPr>
              <w:spacing w:line="240" w:lineRule="auto"/>
              <w:rPr>
                <w:b/>
                <w:bCs/>
              </w:rPr>
            </w:pPr>
            <w:r w:rsidRPr="00D71B88">
              <w:rPr>
                <w:b/>
                <w:bCs/>
              </w:rPr>
              <w:t>Category</w:t>
            </w:r>
          </w:p>
        </w:tc>
        <w:tc>
          <w:tcPr>
            <w:tcW w:w="0" w:type="auto"/>
            <w:vAlign w:val="center"/>
            <w:hideMark/>
          </w:tcPr>
          <w:p w14:paraId="0A561672" w14:textId="77777777" w:rsidR="003B0171" w:rsidRPr="00D71B88" w:rsidRDefault="003B0171" w:rsidP="00512A6C">
            <w:pPr>
              <w:spacing w:line="240" w:lineRule="auto"/>
              <w:rPr>
                <w:b/>
                <w:bCs/>
              </w:rPr>
            </w:pPr>
            <w:r w:rsidRPr="00D71B88">
              <w:rPr>
                <w:b/>
                <w:bCs/>
              </w:rPr>
              <w:t>Description</w:t>
            </w:r>
          </w:p>
        </w:tc>
      </w:tr>
      <w:tr w:rsidR="003B0171" w:rsidRPr="00D71B88" w14:paraId="1343B2DA" w14:textId="77777777" w:rsidTr="00840C18">
        <w:trPr>
          <w:tblCellSpacing w:w="15" w:type="dxa"/>
        </w:trPr>
        <w:tc>
          <w:tcPr>
            <w:tcW w:w="0" w:type="auto"/>
            <w:vAlign w:val="center"/>
            <w:hideMark/>
          </w:tcPr>
          <w:p w14:paraId="797148DF" w14:textId="77777777" w:rsidR="003B0171" w:rsidRPr="00D71B88" w:rsidRDefault="003B0171" w:rsidP="00512A6C">
            <w:pPr>
              <w:spacing w:line="240" w:lineRule="auto"/>
            </w:pPr>
            <w:r>
              <w:t>Work Location</w:t>
            </w:r>
          </w:p>
        </w:tc>
        <w:tc>
          <w:tcPr>
            <w:tcW w:w="0" w:type="auto"/>
            <w:vAlign w:val="center"/>
            <w:hideMark/>
          </w:tcPr>
          <w:p w14:paraId="0A059577" w14:textId="77777777" w:rsidR="003B0171" w:rsidRPr="00D71B88" w:rsidRDefault="003B0171" w:rsidP="00512A6C">
            <w:pPr>
              <w:spacing w:line="240" w:lineRule="auto"/>
            </w:pPr>
            <w:r>
              <w:t>Main European cities like Berlin, Vienna, London etc.</w:t>
            </w:r>
          </w:p>
        </w:tc>
      </w:tr>
      <w:tr w:rsidR="003B0171" w:rsidRPr="00D71B88" w14:paraId="01A22CE0" w14:textId="77777777" w:rsidTr="00840C18">
        <w:trPr>
          <w:tblCellSpacing w:w="15" w:type="dxa"/>
        </w:trPr>
        <w:tc>
          <w:tcPr>
            <w:tcW w:w="0" w:type="auto"/>
            <w:vAlign w:val="center"/>
            <w:hideMark/>
          </w:tcPr>
          <w:p w14:paraId="273106A6" w14:textId="77777777" w:rsidR="003B0171" w:rsidRPr="00D71B88" w:rsidRDefault="003B0171" w:rsidP="00512A6C">
            <w:pPr>
              <w:spacing w:line="240" w:lineRule="auto"/>
            </w:pPr>
            <w:r>
              <w:t>Work Flexibility</w:t>
            </w:r>
          </w:p>
        </w:tc>
        <w:tc>
          <w:tcPr>
            <w:tcW w:w="0" w:type="auto"/>
            <w:vAlign w:val="center"/>
            <w:hideMark/>
          </w:tcPr>
          <w:p w14:paraId="1ED8E3A6" w14:textId="77777777" w:rsidR="003B0171" w:rsidRPr="00D71B88" w:rsidRDefault="003B0171" w:rsidP="00512A6C">
            <w:pPr>
              <w:spacing w:line="240" w:lineRule="auto"/>
            </w:pPr>
            <w:r>
              <w:t>Working options like remote, onsite or hybrid</w:t>
            </w:r>
          </w:p>
        </w:tc>
      </w:tr>
      <w:tr w:rsidR="003B0171" w:rsidRPr="00D71B88" w14:paraId="163E493B" w14:textId="77777777" w:rsidTr="00840C18">
        <w:trPr>
          <w:tblCellSpacing w:w="15" w:type="dxa"/>
        </w:trPr>
        <w:tc>
          <w:tcPr>
            <w:tcW w:w="0" w:type="auto"/>
            <w:vAlign w:val="center"/>
            <w:hideMark/>
          </w:tcPr>
          <w:p w14:paraId="45A0517C" w14:textId="77777777" w:rsidR="003B0171" w:rsidRPr="00D71B88" w:rsidRDefault="003B0171" w:rsidP="00512A6C">
            <w:pPr>
              <w:spacing w:line="240" w:lineRule="auto"/>
            </w:pPr>
            <w:r w:rsidRPr="008E6994">
              <w:t>Languages Required</w:t>
            </w:r>
          </w:p>
        </w:tc>
        <w:tc>
          <w:tcPr>
            <w:tcW w:w="0" w:type="auto"/>
            <w:vAlign w:val="center"/>
            <w:hideMark/>
          </w:tcPr>
          <w:p w14:paraId="3262E029" w14:textId="77777777" w:rsidR="003B0171" w:rsidRPr="00D71B88" w:rsidRDefault="003B0171" w:rsidP="00512A6C">
            <w:pPr>
              <w:spacing w:line="240" w:lineRule="auto"/>
            </w:pPr>
            <w:r>
              <w:t xml:space="preserve">European languages like English, French, Italian, German etc. </w:t>
            </w:r>
          </w:p>
        </w:tc>
      </w:tr>
      <w:tr w:rsidR="003B0171" w:rsidRPr="00D71B88" w14:paraId="31CE0B3B" w14:textId="77777777" w:rsidTr="00840C18">
        <w:trPr>
          <w:tblCellSpacing w:w="15" w:type="dxa"/>
        </w:trPr>
        <w:tc>
          <w:tcPr>
            <w:tcW w:w="0" w:type="auto"/>
            <w:vAlign w:val="center"/>
            <w:hideMark/>
          </w:tcPr>
          <w:p w14:paraId="6E8C2915" w14:textId="77777777" w:rsidR="003B0171" w:rsidRPr="00D71B88" w:rsidRDefault="003B0171" w:rsidP="00512A6C">
            <w:pPr>
              <w:spacing w:line="240" w:lineRule="auto"/>
            </w:pPr>
            <w:r>
              <w:t>Language Level</w:t>
            </w:r>
          </w:p>
        </w:tc>
        <w:tc>
          <w:tcPr>
            <w:tcW w:w="0" w:type="auto"/>
            <w:vAlign w:val="center"/>
            <w:hideMark/>
          </w:tcPr>
          <w:p w14:paraId="121103DE" w14:textId="77777777" w:rsidR="003B0171" w:rsidRPr="00D71B88" w:rsidRDefault="003B0171" w:rsidP="00512A6C">
            <w:pPr>
              <w:spacing w:line="240" w:lineRule="auto"/>
            </w:pPr>
            <w:r w:rsidRPr="00D71B88">
              <w:t>Selected from CEFR levels (A1 to C2)</w:t>
            </w:r>
          </w:p>
        </w:tc>
      </w:tr>
      <w:tr w:rsidR="003B0171" w:rsidRPr="00D71B88" w14:paraId="16E43CAF" w14:textId="77777777" w:rsidTr="00840C18">
        <w:trPr>
          <w:tblCellSpacing w:w="15" w:type="dxa"/>
        </w:trPr>
        <w:tc>
          <w:tcPr>
            <w:tcW w:w="0" w:type="auto"/>
            <w:vAlign w:val="center"/>
            <w:hideMark/>
          </w:tcPr>
          <w:p w14:paraId="48919706" w14:textId="77777777" w:rsidR="003B0171" w:rsidRPr="00D71B88" w:rsidRDefault="003B0171" w:rsidP="00512A6C">
            <w:pPr>
              <w:spacing w:line="240" w:lineRule="auto"/>
            </w:pPr>
            <w:r w:rsidRPr="00D71B88">
              <w:t>Industries</w:t>
            </w:r>
          </w:p>
        </w:tc>
        <w:tc>
          <w:tcPr>
            <w:tcW w:w="0" w:type="auto"/>
            <w:vAlign w:val="center"/>
            <w:hideMark/>
          </w:tcPr>
          <w:p w14:paraId="145B8AB0" w14:textId="77777777" w:rsidR="003B0171" w:rsidRPr="00D71B88" w:rsidRDefault="003B0171" w:rsidP="00512A6C">
            <w:pPr>
              <w:spacing w:line="240" w:lineRule="auto"/>
            </w:pPr>
            <w:r w:rsidRPr="00D71B88">
              <w:t>Canon-relevant verticals (Finance, Retail, etc.)</w:t>
            </w:r>
          </w:p>
        </w:tc>
      </w:tr>
    </w:tbl>
    <w:p w14:paraId="61C9CDAC" w14:textId="6CB68562" w:rsidR="00512A6C" w:rsidRPr="008D2B7B" w:rsidRDefault="008D2B7B" w:rsidP="008D2B7B">
      <w:pPr>
        <w:pStyle w:val="Caption"/>
        <w:keepNext/>
      </w:pPr>
      <w:bookmarkStart w:id="17" w:name="_Toc199886467"/>
      <w:r>
        <w:t xml:space="preserve">Table </w:t>
      </w:r>
      <w:fldSimple w:instr=" SEQ Table \* ARABIC ">
        <w:r>
          <w:rPr>
            <w:noProof/>
          </w:rPr>
          <w:t>3</w:t>
        </w:r>
      </w:fldSimple>
      <w:r>
        <w:t>: Generic Pool Features</w:t>
      </w:r>
      <w:bookmarkEnd w:id="17"/>
    </w:p>
    <w:p w14:paraId="060796A8" w14:textId="6DFD953C" w:rsidR="008D2B7B" w:rsidRDefault="008D2B7B" w:rsidP="003B0171">
      <w:pPr>
        <w:rPr>
          <w:b/>
          <w:bCs/>
        </w:rPr>
      </w:pPr>
    </w:p>
    <w:p w14:paraId="723E072A" w14:textId="77777777" w:rsidR="003B380C" w:rsidRDefault="003B380C" w:rsidP="003B0171">
      <w:pPr>
        <w:rPr>
          <w:b/>
          <w:bCs/>
        </w:rPr>
      </w:pPr>
    </w:p>
    <w:p w14:paraId="7F35DE7E" w14:textId="733C0CF3" w:rsidR="003B0171" w:rsidRPr="00D71B88" w:rsidRDefault="003B0171" w:rsidP="003B0171">
      <w:pPr>
        <w:rPr>
          <w:b/>
          <w:bCs/>
        </w:rPr>
      </w:pPr>
      <w:r w:rsidRPr="00D71B88">
        <w:rPr>
          <w:b/>
          <w:bCs/>
        </w:rPr>
        <w:lastRenderedPageBreak/>
        <w:t>Human-Like Data Variability</w:t>
      </w:r>
    </w:p>
    <w:p w14:paraId="50A57A57" w14:textId="77777777" w:rsidR="003B0171" w:rsidRPr="00D71B88" w:rsidRDefault="003B0171" w:rsidP="003B0171">
      <w:r w:rsidRPr="00D71B88">
        <w:t>To simulate real-world messiness:</w:t>
      </w:r>
    </w:p>
    <w:p w14:paraId="77532B1A" w14:textId="77777777" w:rsidR="003B0171" w:rsidRPr="00D71B88" w:rsidRDefault="003B0171">
      <w:pPr>
        <w:numPr>
          <w:ilvl w:val="0"/>
          <w:numId w:val="4"/>
        </w:numPr>
        <w:spacing w:after="160" w:line="278" w:lineRule="auto"/>
        <w:jc w:val="left"/>
      </w:pPr>
      <w:r w:rsidRPr="00D71B88">
        <w:t>Projects include intentional typos (e.g., "</w:t>
      </w:r>
      <w:proofErr w:type="spellStart"/>
      <w:r w:rsidRPr="00D71B88">
        <w:t>Brlin</w:t>
      </w:r>
      <w:proofErr w:type="spellEnd"/>
      <w:r w:rsidRPr="00D71B88">
        <w:t>" for "Berlin") in fields like:</w:t>
      </w:r>
    </w:p>
    <w:p w14:paraId="4CA979EF" w14:textId="77777777" w:rsidR="003B0171" w:rsidRPr="00D71B88" w:rsidRDefault="003B0171">
      <w:pPr>
        <w:numPr>
          <w:ilvl w:val="1"/>
          <w:numId w:val="4"/>
        </w:numPr>
        <w:spacing w:after="160" w:line="278" w:lineRule="auto"/>
        <w:jc w:val="left"/>
      </w:pPr>
      <w:r w:rsidRPr="00D71B88">
        <w:t>Work location</w:t>
      </w:r>
    </w:p>
    <w:p w14:paraId="1CB79879" w14:textId="77777777" w:rsidR="003B0171" w:rsidRDefault="003B0171">
      <w:pPr>
        <w:numPr>
          <w:ilvl w:val="1"/>
          <w:numId w:val="4"/>
        </w:numPr>
        <w:spacing w:after="160" w:line="278" w:lineRule="auto"/>
        <w:jc w:val="left"/>
      </w:pPr>
      <w:r w:rsidRPr="00D71B88">
        <w:t>Product</w:t>
      </w:r>
      <w:r>
        <w:t>s Involved</w:t>
      </w:r>
    </w:p>
    <w:p w14:paraId="4A611AD8" w14:textId="77777777" w:rsidR="003B0171" w:rsidRPr="00D71B88" w:rsidRDefault="003B0171">
      <w:pPr>
        <w:numPr>
          <w:ilvl w:val="1"/>
          <w:numId w:val="4"/>
        </w:numPr>
        <w:spacing w:after="160" w:line="278" w:lineRule="auto"/>
        <w:jc w:val="left"/>
      </w:pPr>
      <w:r>
        <w:t>Customer Industry</w:t>
      </w:r>
    </w:p>
    <w:p w14:paraId="0A4FB5DA" w14:textId="77777777" w:rsidR="003B0171" w:rsidRPr="00D71B88" w:rsidRDefault="003B0171">
      <w:pPr>
        <w:numPr>
          <w:ilvl w:val="1"/>
          <w:numId w:val="4"/>
        </w:numPr>
        <w:spacing w:after="160" w:line="278" w:lineRule="auto"/>
        <w:jc w:val="left"/>
      </w:pPr>
      <w:r w:rsidRPr="00D71B88">
        <w:t xml:space="preserve">Language </w:t>
      </w:r>
      <w:r>
        <w:t>Required</w:t>
      </w:r>
    </w:p>
    <w:p w14:paraId="2F001675" w14:textId="77777777" w:rsidR="003B0171" w:rsidRPr="00D71B88" w:rsidRDefault="003B0171">
      <w:pPr>
        <w:numPr>
          <w:ilvl w:val="1"/>
          <w:numId w:val="4"/>
        </w:numPr>
        <w:spacing w:after="160" w:line="278" w:lineRule="auto"/>
        <w:jc w:val="left"/>
      </w:pPr>
      <w:r w:rsidRPr="00C81D70">
        <w:t>Required Skills and Expertise</w:t>
      </w:r>
    </w:p>
    <w:p w14:paraId="316A4B11" w14:textId="77777777" w:rsidR="003B0171" w:rsidRPr="00D71B88" w:rsidRDefault="003B0171">
      <w:pPr>
        <w:numPr>
          <w:ilvl w:val="0"/>
          <w:numId w:val="4"/>
        </w:numPr>
        <w:spacing w:after="160" w:line="278" w:lineRule="auto"/>
        <w:jc w:val="left"/>
      </w:pPr>
      <w:r w:rsidRPr="00D71B88">
        <w:t>Employees remain clean (mirroring HR system records)</w:t>
      </w:r>
    </w:p>
    <w:p w14:paraId="3D8F8E05" w14:textId="7D4DCE82" w:rsidR="00255B2B" w:rsidRPr="00FC2F7C" w:rsidRDefault="003B0171" w:rsidP="003B0171">
      <w:r w:rsidRPr="00D71B88">
        <w:t>This forces the matching logic to rely on fuzzy similarity algorithms.</w:t>
      </w:r>
    </w:p>
    <w:p w14:paraId="4A703C21" w14:textId="77777777" w:rsidR="00FC2F7C" w:rsidRDefault="00FC2F7C" w:rsidP="003B0171">
      <w:pPr>
        <w:rPr>
          <w:b/>
          <w:bCs/>
        </w:rPr>
      </w:pPr>
    </w:p>
    <w:p w14:paraId="4864E3BC" w14:textId="2CF83E06" w:rsidR="003B0171" w:rsidRDefault="003B0171" w:rsidP="003B0171">
      <w:pPr>
        <w:rPr>
          <w:b/>
          <w:bCs/>
        </w:rPr>
      </w:pPr>
      <w:r>
        <w:rPr>
          <w:b/>
          <w:bCs/>
        </w:rPr>
        <w:t>Scalar Fields in Data</w:t>
      </w:r>
    </w:p>
    <w:p w14:paraId="4AA6E5FB" w14:textId="19D6EBF4" w:rsidR="00CE4B1B" w:rsidRPr="00CE4B1B" w:rsidRDefault="00CE4B1B" w:rsidP="003B0171">
      <w:r>
        <w:t>Below is a list of features which have numeric/scalar values in our data. These are relatively straightforward to create.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5928"/>
        <w:gridCol w:w="2003"/>
      </w:tblGrid>
      <w:tr w:rsidR="003B0171" w:rsidRPr="00D71B88" w14:paraId="3A016677" w14:textId="77777777" w:rsidTr="00840C18">
        <w:trPr>
          <w:tblHeader/>
          <w:tblCellSpacing w:w="15" w:type="dxa"/>
        </w:trPr>
        <w:tc>
          <w:tcPr>
            <w:tcW w:w="0" w:type="auto"/>
            <w:vAlign w:val="center"/>
            <w:hideMark/>
          </w:tcPr>
          <w:p w14:paraId="618171BF" w14:textId="77777777" w:rsidR="003B0171" w:rsidRPr="00D71B88" w:rsidRDefault="003B0171" w:rsidP="00512A6C">
            <w:pPr>
              <w:spacing w:line="240" w:lineRule="auto"/>
              <w:rPr>
                <w:b/>
                <w:bCs/>
              </w:rPr>
            </w:pPr>
            <w:r w:rsidRPr="00D71B88">
              <w:rPr>
                <w:b/>
                <w:bCs/>
              </w:rPr>
              <w:t>Table</w:t>
            </w:r>
          </w:p>
        </w:tc>
        <w:tc>
          <w:tcPr>
            <w:tcW w:w="0" w:type="auto"/>
            <w:vAlign w:val="center"/>
            <w:hideMark/>
          </w:tcPr>
          <w:p w14:paraId="3DF58D0B" w14:textId="77777777" w:rsidR="003B0171" w:rsidRPr="00D71B88" w:rsidRDefault="003B0171" w:rsidP="00512A6C">
            <w:pPr>
              <w:spacing w:line="240" w:lineRule="auto"/>
              <w:rPr>
                <w:b/>
                <w:bCs/>
              </w:rPr>
            </w:pPr>
            <w:r w:rsidRPr="00D71B88">
              <w:rPr>
                <w:b/>
                <w:bCs/>
              </w:rPr>
              <w:t>Feature</w:t>
            </w:r>
          </w:p>
        </w:tc>
        <w:tc>
          <w:tcPr>
            <w:tcW w:w="0" w:type="auto"/>
            <w:vAlign w:val="center"/>
            <w:hideMark/>
          </w:tcPr>
          <w:p w14:paraId="1030C4FA" w14:textId="77777777" w:rsidR="003B0171" w:rsidRPr="00D71B88" w:rsidRDefault="003B0171" w:rsidP="00512A6C">
            <w:pPr>
              <w:spacing w:line="240" w:lineRule="auto"/>
              <w:rPr>
                <w:b/>
                <w:bCs/>
              </w:rPr>
            </w:pPr>
            <w:r w:rsidRPr="00D71B88">
              <w:rPr>
                <w:b/>
                <w:bCs/>
              </w:rPr>
              <w:t>Format / Data Type</w:t>
            </w:r>
          </w:p>
        </w:tc>
      </w:tr>
      <w:tr w:rsidR="003B0171" w:rsidRPr="00D71B88" w14:paraId="6A5E91F7" w14:textId="77777777" w:rsidTr="00840C18">
        <w:trPr>
          <w:tblCellSpacing w:w="15" w:type="dxa"/>
        </w:trPr>
        <w:tc>
          <w:tcPr>
            <w:tcW w:w="0" w:type="auto"/>
            <w:vAlign w:val="center"/>
            <w:hideMark/>
          </w:tcPr>
          <w:p w14:paraId="62C4AD2F" w14:textId="77777777" w:rsidR="003B0171" w:rsidRPr="00D71B88" w:rsidRDefault="003B0171" w:rsidP="00512A6C">
            <w:pPr>
              <w:spacing w:line="240" w:lineRule="auto"/>
            </w:pPr>
            <w:r w:rsidRPr="00D71B88">
              <w:t>Projects</w:t>
            </w:r>
          </w:p>
        </w:tc>
        <w:tc>
          <w:tcPr>
            <w:tcW w:w="0" w:type="auto"/>
            <w:vAlign w:val="center"/>
            <w:hideMark/>
          </w:tcPr>
          <w:p w14:paraId="2E34C8A1" w14:textId="77777777" w:rsidR="003B0171" w:rsidRPr="00D71B88" w:rsidRDefault="003B0171" w:rsidP="00512A6C">
            <w:pPr>
              <w:spacing w:line="240" w:lineRule="auto"/>
            </w:pPr>
            <w:r w:rsidRPr="004C4F7B">
              <w:t xml:space="preserve">Expertise Value in Required Skills &amp; Expertise </w:t>
            </w:r>
            <w:r>
              <w:t>(dictionary value)</w:t>
            </w:r>
          </w:p>
        </w:tc>
        <w:tc>
          <w:tcPr>
            <w:tcW w:w="0" w:type="auto"/>
            <w:vAlign w:val="center"/>
            <w:hideMark/>
          </w:tcPr>
          <w:p w14:paraId="3A019930" w14:textId="77777777" w:rsidR="003B0171" w:rsidRPr="00D71B88" w:rsidRDefault="003B0171" w:rsidP="00512A6C">
            <w:pPr>
              <w:spacing w:line="240" w:lineRule="auto"/>
            </w:pPr>
            <w:r w:rsidRPr="004C4F7B">
              <w:t>Rating: 1 to 10</w:t>
            </w:r>
          </w:p>
        </w:tc>
      </w:tr>
      <w:tr w:rsidR="003B0171" w:rsidRPr="00D71B88" w14:paraId="6C710A2F" w14:textId="77777777" w:rsidTr="00840C18">
        <w:trPr>
          <w:tblCellSpacing w:w="15" w:type="dxa"/>
        </w:trPr>
        <w:tc>
          <w:tcPr>
            <w:tcW w:w="0" w:type="auto"/>
            <w:vAlign w:val="center"/>
            <w:hideMark/>
          </w:tcPr>
          <w:p w14:paraId="49128E2A" w14:textId="77777777" w:rsidR="003B0171" w:rsidRPr="00D71B88" w:rsidRDefault="003B0171" w:rsidP="00512A6C">
            <w:pPr>
              <w:spacing w:line="240" w:lineRule="auto"/>
            </w:pPr>
            <w:r w:rsidRPr="00D71B88">
              <w:t>Projects</w:t>
            </w:r>
          </w:p>
        </w:tc>
        <w:tc>
          <w:tcPr>
            <w:tcW w:w="0" w:type="auto"/>
            <w:vAlign w:val="center"/>
            <w:hideMark/>
          </w:tcPr>
          <w:p w14:paraId="67E4CE80" w14:textId="77777777" w:rsidR="003B0171" w:rsidRPr="00D71B88" w:rsidRDefault="003B0171" w:rsidP="00512A6C">
            <w:pPr>
              <w:spacing w:line="240" w:lineRule="auto"/>
            </w:pPr>
            <w:r w:rsidRPr="004C4F7B">
              <w:t>Complexity</w:t>
            </w:r>
          </w:p>
        </w:tc>
        <w:tc>
          <w:tcPr>
            <w:tcW w:w="0" w:type="auto"/>
            <w:vAlign w:val="center"/>
            <w:hideMark/>
          </w:tcPr>
          <w:p w14:paraId="4FD2FE42" w14:textId="77777777" w:rsidR="003B0171" w:rsidRPr="00D71B88" w:rsidRDefault="003B0171" w:rsidP="00512A6C">
            <w:pPr>
              <w:spacing w:line="240" w:lineRule="auto"/>
            </w:pPr>
            <w:r w:rsidRPr="004C4F7B">
              <w:t>Rating: 1 to 10</w:t>
            </w:r>
          </w:p>
        </w:tc>
      </w:tr>
      <w:tr w:rsidR="003B0171" w:rsidRPr="00D71B88" w14:paraId="3D6F6FBB" w14:textId="77777777" w:rsidTr="00840C18">
        <w:trPr>
          <w:tblCellSpacing w:w="15" w:type="dxa"/>
        </w:trPr>
        <w:tc>
          <w:tcPr>
            <w:tcW w:w="0" w:type="auto"/>
            <w:vAlign w:val="center"/>
            <w:hideMark/>
          </w:tcPr>
          <w:p w14:paraId="47A08F9B" w14:textId="77777777" w:rsidR="003B0171" w:rsidRPr="00D71B88" w:rsidRDefault="003B0171" w:rsidP="00512A6C">
            <w:pPr>
              <w:spacing w:line="240" w:lineRule="auto"/>
            </w:pPr>
            <w:r w:rsidRPr="00D71B88">
              <w:t>Projects</w:t>
            </w:r>
          </w:p>
        </w:tc>
        <w:tc>
          <w:tcPr>
            <w:tcW w:w="0" w:type="auto"/>
            <w:vAlign w:val="center"/>
            <w:hideMark/>
          </w:tcPr>
          <w:p w14:paraId="75B201C0" w14:textId="77777777" w:rsidR="003B0171" w:rsidRPr="00D71B88" w:rsidRDefault="003B0171" w:rsidP="00512A6C">
            <w:pPr>
              <w:spacing w:line="240" w:lineRule="auto"/>
            </w:pPr>
            <w:r>
              <w:t xml:space="preserve">CEFR of </w:t>
            </w:r>
            <w:r w:rsidRPr="00D71B88">
              <w:t xml:space="preserve">Languages </w:t>
            </w:r>
            <w:r>
              <w:t>Known</w:t>
            </w:r>
            <w:r w:rsidRPr="00D71B88">
              <w:t xml:space="preserve"> (</w:t>
            </w:r>
            <w:r>
              <w:t>dictionary value</w:t>
            </w:r>
            <w:r w:rsidRPr="00D71B88">
              <w:t>)</w:t>
            </w:r>
          </w:p>
        </w:tc>
        <w:tc>
          <w:tcPr>
            <w:tcW w:w="0" w:type="auto"/>
            <w:vAlign w:val="center"/>
            <w:hideMark/>
          </w:tcPr>
          <w:p w14:paraId="48FA17CA" w14:textId="77777777" w:rsidR="003B0171" w:rsidRPr="00D71B88" w:rsidRDefault="003B0171" w:rsidP="00512A6C">
            <w:pPr>
              <w:spacing w:line="240" w:lineRule="auto"/>
            </w:pPr>
            <w:r w:rsidRPr="004C4F7B">
              <w:t>A1 to C2</w:t>
            </w:r>
          </w:p>
        </w:tc>
      </w:tr>
      <w:tr w:rsidR="003B0171" w:rsidRPr="00D71B88" w14:paraId="3E311E72" w14:textId="77777777" w:rsidTr="00840C18">
        <w:trPr>
          <w:tblCellSpacing w:w="15" w:type="dxa"/>
        </w:trPr>
        <w:tc>
          <w:tcPr>
            <w:tcW w:w="0" w:type="auto"/>
            <w:vAlign w:val="center"/>
            <w:hideMark/>
          </w:tcPr>
          <w:p w14:paraId="771E407B" w14:textId="77777777" w:rsidR="003B0171" w:rsidRPr="00D71B88" w:rsidRDefault="003B0171" w:rsidP="00512A6C">
            <w:pPr>
              <w:spacing w:line="240" w:lineRule="auto"/>
            </w:pPr>
            <w:r w:rsidRPr="00D71B88">
              <w:t>Projects</w:t>
            </w:r>
          </w:p>
        </w:tc>
        <w:tc>
          <w:tcPr>
            <w:tcW w:w="0" w:type="auto"/>
            <w:vAlign w:val="center"/>
            <w:hideMark/>
          </w:tcPr>
          <w:p w14:paraId="5E9CAFEF" w14:textId="77777777" w:rsidR="003B0171" w:rsidRPr="00D71B88" w:rsidRDefault="003B0171" w:rsidP="00512A6C">
            <w:pPr>
              <w:spacing w:line="240" w:lineRule="auto"/>
            </w:pPr>
            <w:r w:rsidRPr="004C4F7B">
              <w:t>Effort</w:t>
            </w:r>
          </w:p>
        </w:tc>
        <w:tc>
          <w:tcPr>
            <w:tcW w:w="0" w:type="auto"/>
            <w:vAlign w:val="center"/>
            <w:hideMark/>
          </w:tcPr>
          <w:p w14:paraId="3C164A67" w14:textId="77777777" w:rsidR="003B0171" w:rsidRPr="00D71B88" w:rsidRDefault="003B0171" w:rsidP="00512A6C">
            <w:pPr>
              <w:spacing w:line="240" w:lineRule="auto"/>
            </w:pPr>
            <w:r w:rsidRPr="004C4F7B">
              <w:t>Int: Hours Required</w:t>
            </w:r>
          </w:p>
        </w:tc>
      </w:tr>
      <w:tr w:rsidR="003B0171" w:rsidRPr="00D71B88" w14:paraId="7AB61138" w14:textId="77777777" w:rsidTr="00840C18">
        <w:trPr>
          <w:tblCellSpacing w:w="15" w:type="dxa"/>
        </w:trPr>
        <w:tc>
          <w:tcPr>
            <w:tcW w:w="0" w:type="auto"/>
            <w:vAlign w:val="center"/>
          </w:tcPr>
          <w:p w14:paraId="7D69CAC2" w14:textId="77777777" w:rsidR="003B0171" w:rsidRPr="00D71B88" w:rsidRDefault="003B0171" w:rsidP="00512A6C">
            <w:pPr>
              <w:spacing w:line="240" w:lineRule="auto"/>
            </w:pPr>
            <w:r w:rsidRPr="004C4F7B">
              <w:t>Projects</w:t>
            </w:r>
          </w:p>
        </w:tc>
        <w:tc>
          <w:tcPr>
            <w:tcW w:w="0" w:type="auto"/>
            <w:vAlign w:val="center"/>
          </w:tcPr>
          <w:p w14:paraId="5E948264" w14:textId="77777777" w:rsidR="003B0171" w:rsidRPr="00D71B88" w:rsidRDefault="003B0171" w:rsidP="00512A6C">
            <w:pPr>
              <w:spacing w:line="240" w:lineRule="auto"/>
            </w:pPr>
            <w:r w:rsidRPr="004C4F7B">
              <w:t>Requested Timeline</w:t>
            </w:r>
          </w:p>
        </w:tc>
        <w:tc>
          <w:tcPr>
            <w:tcW w:w="0" w:type="auto"/>
            <w:vAlign w:val="center"/>
          </w:tcPr>
          <w:p w14:paraId="025B115F" w14:textId="77777777" w:rsidR="003B0171" w:rsidRPr="00D71B88" w:rsidRDefault="003B0171" w:rsidP="00512A6C">
            <w:pPr>
              <w:spacing w:line="240" w:lineRule="auto"/>
            </w:pPr>
            <w:r w:rsidRPr="004C4F7B">
              <w:t>Date: Delivery Date</w:t>
            </w:r>
          </w:p>
        </w:tc>
      </w:tr>
      <w:tr w:rsidR="003B0171" w:rsidRPr="00D71B88" w14:paraId="1898ABC1" w14:textId="77777777" w:rsidTr="00840C18">
        <w:trPr>
          <w:tblCellSpacing w:w="15" w:type="dxa"/>
        </w:trPr>
        <w:tc>
          <w:tcPr>
            <w:tcW w:w="0" w:type="auto"/>
            <w:vAlign w:val="center"/>
            <w:hideMark/>
          </w:tcPr>
          <w:p w14:paraId="35BF9BE4" w14:textId="77777777" w:rsidR="003B0171" w:rsidRPr="00D71B88" w:rsidRDefault="003B0171" w:rsidP="00512A6C">
            <w:pPr>
              <w:spacing w:line="240" w:lineRule="auto"/>
            </w:pPr>
            <w:r w:rsidRPr="00D71B88">
              <w:t>Employees</w:t>
            </w:r>
          </w:p>
        </w:tc>
        <w:tc>
          <w:tcPr>
            <w:tcW w:w="0" w:type="auto"/>
            <w:vAlign w:val="center"/>
            <w:hideMark/>
          </w:tcPr>
          <w:p w14:paraId="12CC3EB1" w14:textId="77777777" w:rsidR="003B0171" w:rsidRPr="00D71B88" w:rsidRDefault="003B0171" w:rsidP="00512A6C">
            <w:pPr>
              <w:spacing w:line="240" w:lineRule="auto"/>
            </w:pPr>
            <w:r>
              <w:t xml:space="preserve">Expertise of </w:t>
            </w:r>
            <w:r w:rsidRPr="00525531">
              <w:t>Core Competencies</w:t>
            </w:r>
            <w:r>
              <w:t xml:space="preserve"> (dictionary value) </w:t>
            </w:r>
          </w:p>
        </w:tc>
        <w:tc>
          <w:tcPr>
            <w:tcW w:w="0" w:type="auto"/>
            <w:vAlign w:val="center"/>
            <w:hideMark/>
          </w:tcPr>
          <w:p w14:paraId="408DBD01" w14:textId="77777777" w:rsidR="003B0171" w:rsidRPr="00D71B88" w:rsidRDefault="003B0171" w:rsidP="00512A6C">
            <w:pPr>
              <w:spacing w:line="240" w:lineRule="auto"/>
            </w:pPr>
            <w:r>
              <w:t xml:space="preserve">Rating: </w:t>
            </w:r>
            <w:r w:rsidRPr="00525531">
              <w:t>1 to 10</w:t>
            </w:r>
          </w:p>
        </w:tc>
      </w:tr>
      <w:tr w:rsidR="003B0171" w:rsidRPr="00D71B88" w14:paraId="22E6F8B3" w14:textId="77777777" w:rsidTr="00840C18">
        <w:trPr>
          <w:tblCellSpacing w:w="15" w:type="dxa"/>
        </w:trPr>
        <w:tc>
          <w:tcPr>
            <w:tcW w:w="0" w:type="auto"/>
            <w:vAlign w:val="center"/>
            <w:hideMark/>
          </w:tcPr>
          <w:p w14:paraId="3401BD2B" w14:textId="77777777" w:rsidR="003B0171" w:rsidRPr="00D71B88" w:rsidRDefault="003B0171" w:rsidP="00512A6C">
            <w:pPr>
              <w:spacing w:line="240" w:lineRule="auto"/>
            </w:pPr>
            <w:r w:rsidRPr="00D71B88">
              <w:t>Employees</w:t>
            </w:r>
          </w:p>
        </w:tc>
        <w:tc>
          <w:tcPr>
            <w:tcW w:w="0" w:type="auto"/>
            <w:vAlign w:val="center"/>
            <w:hideMark/>
          </w:tcPr>
          <w:p w14:paraId="41C2DAFC" w14:textId="77777777" w:rsidR="003B0171" w:rsidRPr="00D71B88" w:rsidRDefault="003B0171" w:rsidP="00512A6C">
            <w:pPr>
              <w:spacing w:line="240" w:lineRule="auto"/>
            </w:pPr>
            <w:r>
              <w:t xml:space="preserve">CEFR of </w:t>
            </w:r>
            <w:r w:rsidRPr="00D71B88">
              <w:t xml:space="preserve">Languages </w:t>
            </w:r>
            <w:r>
              <w:t>Known</w:t>
            </w:r>
            <w:r w:rsidRPr="00D71B88">
              <w:t xml:space="preserve"> (</w:t>
            </w:r>
            <w:r>
              <w:t>dictionary value</w:t>
            </w:r>
            <w:r w:rsidRPr="00D71B88">
              <w:t>)</w:t>
            </w:r>
          </w:p>
        </w:tc>
        <w:tc>
          <w:tcPr>
            <w:tcW w:w="0" w:type="auto"/>
            <w:vAlign w:val="center"/>
            <w:hideMark/>
          </w:tcPr>
          <w:p w14:paraId="6B57D082" w14:textId="77777777" w:rsidR="003B0171" w:rsidRPr="00D71B88" w:rsidRDefault="003B0171" w:rsidP="00512A6C">
            <w:pPr>
              <w:spacing w:line="240" w:lineRule="auto"/>
            </w:pPr>
            <w:r w:rsidRPr="004C4F7B">
              <w:t>A1 to C2</w:t>
            </w:r>
          </w:p>
        </w:tc>
      </w:tr>
      <w:tr w:rsidR="003B0171" w:rsidRPr="00D71B88" w14:paraId="1387E376" w14:textId="77777777" w:rsidTr="00840C18">
        <w:trPr>
          <w:tblCellSpacing w:w="15" w:type="dxa"/>
        </w:trPr>
        <w:tc>
          <w:tcPr>
            <w:tcW w:w="0" w:type="auto"/>
            <w:vAlign w:val="center"/>
            <w:hideMark/>
          </w:tcPr>
          <w:p w14:paraId="11DFAD0B" w14:textId="77777777" w:rsidR="003B0171" w:rsidRPr="00D71B88" w:rsidRDefault="003B0171" w:rsidP="00512A6C">
            <w:pPr>
              <w:spacing w:line="240" w:lineRule="auto"/>
            </w:pPr>
            <w:r w:rsidRPr="00D71B88">
              <w:lastRenderedPageBreak/>
              <w:t>Employees</w:t>
            </w:r>
          </w:p>
        </w:tc>
        <w:tc>
          <w:tcPr>
            <w:tcW w:w="0" w:type="auto"/>
            <w:vAlign w:val="center"/>
            <w:hideMark/>
          </w:tcPr>
          <w:p w14:paraId="4CFE3372" w14:textId="77777777" w:rsidR="003B0171" w:rsidRPr="00D71B88" w:rsidRDefault="003B0171" w:rsidP="00512A6C">
            <w:pPr>
              <w:spacing w:line="240" w:lineRule="auto"/>
            </w:pPr>
            <w:r w:rsidRPr="00D71B88">
              <w:t>C</w:t>
            </w:r>
            <w:r>
              <w:t>ultural Awareness</w:t>
            </w:r>
          </w:p>
        </w:tc>
        <w:tc>
          <w:tcPr>
            <w:tcW w:w="0" w:type="auto"/>
            <w:vAlign w:val="center"/>
            <w:hideMark/>
          </w:tcPr>
          <w:p w14:paraId="4F087BF2" w14:textId="77777777" w:rsidR="003B0171" w:rsidRPr="00D71B88" w:rsidRDefault="003B0171" w:rsidP="00512A6C">
            <w:pPr>
              <w:spacing w:line="240" w:lineRule="auto"/>
            </w:pPr>
            <w:r>
              <w:t>Rating: 1 to 10</w:t>
            </w:r>
          </w:p>
        </w:tc>
      </w:tr>
      <w:tr w:rsidR="003B0171" w:rsidRPr="00D71B88" w14:paraId="1E930826" w14:textId="77777777" w:rsidTr="00840C18">
        <w:trPr>
          <w:tblCellSpacing w:w="15" w:type="dxa"/>
        </w:trPr>
        <w:tc>
          <w:tcPr>
            <w:tcW w:w="0" w:type="auto"/>
            <w:vAlign w:val="center"/>
          </w:tcPr>
          <w:p w14:paraId="5F2DD299" w14:textId="77777777" w:rsidR="003B0171" w:rsidRPr="00D71B88" w:rsidRDefault="003B0171" w:rsidP="00512A6C">
            <w:pPr>
              <w:spacing w:line="240" w:lineRule="auto"/>
            </w:pPr>
            <w:r>
              <w:t>Employees</w:t>
            </w:r>
          </w:p>
        </w:tc>
        <w:tc>
          <w:tcPr>
            <w:tcW w:w="0" w:type="auto"/>
            <w:vAlign w:val="center"/>
          </w:tcPr>
          <w:p w14:paraId="7BF52247" w14:textId="77777777" w:rsidR="003B0171" w:rsidRPr="00D71B88" w:rsidRDefault="003B0171" w:rsidP="00512A6C">
            <w:pPr>
              <w:spacing w:line="240" w:lineRule="auto"/>
            </w:pPr>
            <w:r>
              <w:t>Problem Solving</w:t>
            </w:r>
          </w:p>
        </w:tc>
        <w:tc>
          <w:tcPr>
            <w:tcW w:w="0" w:type="auto"/>
            <w:vAlign w:val="center"/>
          </w:tcPr>
          <w:p w14:paraId="0630F0D0" w14:textId="77777777" w:rsidR="003B0171" w:rsidRDefault="003B0171" w:rsidP="00512A6C">
            <w:pPr>
              <w:spacing w:line="240" w:lineRule="auto"/>
            </w:pPr>
            <w:r>
              <w:t>Rating: 1 to 10</w:t>
            </w:r>
          </w:p>
        </w:tc>
      </w:tr>
      <w:tr w:rsidR="003B0171" w:rsidRPr="00D71B88" w14:paraId="35E335EA" w14:textId="77777777" w:rsidTr="00840C18">
        <w:trPr>
          <w:tblCellSpacing w:w="15" w:type="dxa"/>
        </w:trPr>
        <w:tc>
          <w:tcPr>
            <w:tcW w:w="0" w:type="auto"/>
            <w:vAlign w:val="center"/>
            <w:hideMark/>
          </w:tcPr>
          <w:p w14:paraId="09AC5035" w14:textId="77777777" w:rsidR="003B0171" w:rsidRPr="00D71B88" w:rsidRDefault="003B0171" w:rsidP="00512A6C">
            <w:pPr>
              <w:spacing w:line="240" w:lineRule="auto"/>
            </w:pPr>
            <w:r w:rsidRPr="00D71B88">
              <w:t>Employees</w:t>
            </w:r>
          </w:p>
        </w:tc>
        <w:tc>
          <w:tcPr>
            <w:tcW w:w="0" w:type="auto"/>
            <w:vAlign w:val="center"/>
            <w:hideMark/>
          </w:tcPr>
          <w:p w14:paraId="328DAFC9" w14:textId="77777777" w:rsidR="003B0171" w:rsidRPr="00D71B88" w:rsidRDefault="003B0171" w:rsidP="00512A6C">
            <w:pPr>
              <w:spacing w:line="240" w:lineRule="auto"/>
            </w:pPr>
            <w:r>
              <w:t>Leadership</w:t>
            </w:r>
          </w:p>
        </w:tc>
        <w:tc>
          <w:tcPr>
            <w:tcW w:w="0" w:type="auto"/>
            <w:vAlign w:val="center"/>
            <w:hideMark/>
          </w:tcPr>
          <w:p w14:paraId="009D8425" w14:textId="77777777" w:rsidR="003B0171" w:rsidRPr="00D71B88" w:rsidRDefault="003B0171" w:rsidP="00512A6C">
            <w:pPr>
              <w:spacing w:line="240" w:lineRule="auto"/>
            </w:pPr>
            <w:r>
              <w:t>Rating: 1 to 10</w:t>
            </w:r>
          </w:p>
        </w:tc>
      </w:tr>
    </w:tbl>
    <w:p w14:paraId="187CE904" w14:textId="2F97FF99" w:rsidR="002E3CA4" w:rsidRDefault="008D2B7B" w:rsidP="008D2B7B">
      <w:pPr>
        <w:pStyle w:val="Caption"/>
        <w:keepNext/>
      </w:pPr>
      <w:bookmarkStart w:id="18" w:name="_Toc199886468"/>
      <w:r>
        <w:t xml:space="preserve">Table </w:t>
      </w:r>
      <w:fldSimple w:instr=" SEQ Table \* ARABIC ">
        <w:r>
          <w:rPr>
            <w:noProof/>
          </w:rPr>
          <w:t>4</w:t>
        </w:r>
      </w:fldSimple>
      <w:r>
        <w:t>: Scalar Features</w:t>
      </w:r>
      <w:bookmarkEnd w:id="18"/>
    </w:p>
    <w:p w14:paraId="629C9D42" w14:textId="4492BC57" w:rsidR="00255B2B" w:rsidRDefault="00255B2B" w:rsidP="003B0171">
      <w:pPr>
        <w:rPr>
          <w:b/>
          <w:bCs/>
        </w:rPr>
      </w:pPr>
    </w:p>
    <w:p w14:paraId="44288CC6" w14:textId="77777777" w:rsidR="002B7417" w:rsidRPr="00B62ED0" w:rsidRDefault="002B7417" w:rsidP="002B7417">
      <w:pPr>
        <w:rPr>
          <w:b/>
          <w:bCs/>
        </w:rPr>
      </w:pPr>
      <w:r w:rsidRPr="00D71B88">
        <w:rPr>
          <w:b/>
          <w:bCs/>
          <w:sz w:val="28"/>
          <w:szCs w:val="28"/>
        </w:rPr>
        <w:t>Outcome</w:t>
      </w:r>
    </w:p>
    <w:p w14:paraId="0B2A23F6" w14:textId="77777777" w:rsidR="002E3CA4" w:rsidRDefault="002B7417" w:rsidP="001F13C2">
      <w:r w:rsidRPr="00D71B88">
        <w:t xml:space="preserve">This mock data </w:t>
      </w:r>
      <w:r w:rsidR="00FC2F7C">
        <w:t xml:space="preserve">creation strategy ensures highly realistic data tables with </w:t>
      </w:r>
      <w:r>
        <w:t>all relevant features</w:t>
      </w:r>
      <w:r w:rsidR="00FC2F7C">
        <w:t xml:space="preserve"> are created.</w:t>
      </w:r>
      <w:r>
        <w:t xml:space="preserve"> </w:t>
      </w:r>
      <w:r w:rsidR="00FC2F7C">
        <w:t>A combination of thematically controlled and generic features with human like data variability brings extra credibility to our mock data. This data allows f</w:t>
      </w:r>
      <w:r w:rsidRPr="00D71B88">
        <w:t>ull feature coverage for testing matching models</w:t>
      </w:r>
      <w:r w:rsidR="00FC2F7C">
        <w:t xml:space="preserve"> and e</w:t>
      </w:r>
      <w:r w:rsidRPr="00D71B88">
        <w:t>asy extensibility for demos or ML-based learning systems</w:t>
      </w:r>
      <w:r w:rsidR="00FC2F7C">
        <w:t>.</w:t>
      </w:r>
    </w:p>
    <w:p w14:paraId="04506F3B" w14:textId="0365434B" w:rsidR="001F13C2" w:rsidRDefault="001F13C2">
      <w:pPr>
        <w:spacing w:after="160" w:line="300" w:lineRule="auto"/>
        <w:jc w:val="left"/>
      </w:pPr>
      <w:r>
        <w:br w:type="page"/>
      </w:r>
    </w:p>
    <w:p w14:paraId="3D829C97" w14:textId="37625A79" w:rsidR="002E3CA4" w:rsidRPr="00D71B88" w:rsidRDefault="002E3CA4" w:rsidP="003B380C">
      <w:pPr>
        <w:pStyle w:val="Heading1"/>
      </w:pPr>
      <w:bookmarkStart w:id="19" w:name="_Toc200207138"/>
      <w:r>
        <w:lastRenderedPageBreak/>
        <w:t>Chapter 3: Required Data Tables and Features</w:t>
      </w:r>
      <w:bookmarkEnd w:id="19"/>
    </w:p>
    <w:p w14:paraId="6350DECA" w14:textId="0DC69064" w:rsidR="008D2B7B" w:rsidRDefault="008D2B7B" w:rsidP="002E3CA4">
      <w:r>
        <w:rPr>
          <w:noProof/>
        </w:rPr>
        <w:drawing>
          <wp:anchor distT="0" distB="0" distL="114300" distR="114300" simplePos="0" relativeHeight="251658240" behindDoc="0" locked="0" layoutInCell="1" allowOverlap="1" wp14:anchorId="04112172" wp14:editId="7B00AF31">
            <wp:simplePos x="0" y="0"/>
            <wp:positionH relativeFrom="margin">
              <wp:posOffset>-53975</wp:posOffset>
            </wp:positionH>
            <wp:positionV relativeFrom="paragraph">
              <wp:posOffset>1544320</wp:posOffset>
            </wp:positionV>
            <wp:extent cx="5709920" cy="2568575"/>
            <wp:effectExtent l="0" t="0" r="5080" b="0"/>
            <wp:wrapThrough wrapText="bothSides">
              <wp:wrapPolygon edited="0">
                <wp:start x="0" y="0"/>
                <wp:lineTo x="0" y="21467"/>
                <wp:lineTo x="21571" y="21467"/>
                <wp:lineTo x="21571" y="0"/>
                <wp:lineTo x="0" y="0"/>
              </wp:wrapPolygon>
            </wp:wrapThrough>
            <wp:docPr id="43153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35123" name=""/>
                    <pic:cNvPicPr/>
                  </pic:nvPicPr>
                  <pic:blipFill>
                    <a:blip r:embed="rId14">
                      <a:extLst>
                        <a:ext uri="{28A0092B-C50C-407E-A947-70E740481C1C}">
                          <a14:useLocalDpi xmlns:a14="http://schemas.microsoft.com/office/drawing/2010/main" val="0"/>
                        </a:ext>
                      </a:extLst>
                    </a:blip>
                    <a:stretch>
                      <a:fillRect/>
                    </a:stretch>
                  </pic:blipFill>
                  <pic:spPr>
                    <a:xfrm>
                      <a:off x="0" y="0"/>
                      <a:ext cx="5709920" cy="2568575"/>
                    </a:xfrm>
                    <a:prstGeom prst="rect">
                      <a:avLst/>
                    </a:prstGeom>
                  </pic:spPr>
                </pic:pic>
              </a:graphicData>
            </a:graphic>
            <wp14:sizeRelH relativeFrom="margin">
              <wp14:pctWidth>0</wp14:pctWidth>
            </wp14:sizeRelH>
            <wp14:sizeRelV relativeFrom="margin">
              <wp14:pctHeight>0</wp14:pctHeight>
            </wp14:sizeRelV>
          </wp:anchor>
        </w:drawing>
      </w:r>
      <w:r w:rsidR="002E3CA4">
        <w:t>As discussed in the previous sections, we require two tables, namely Projects and Employees, to execute our algorithm. The features, data types and details for these tables were thoroughly discussed with Canon-EMEA. The following</w:t>
      </w:r>
      <w:r w:rsidR="007C6B89">
        <w:t xml:space="preserve"> figures and</w:t>
      </w:r>
      <w:r w:rsidR="002E3CA4">
        <w:t xml:space="preserve"> tables give us the details on each of these tables.</w:t>
      </w:r>
    </w:p>
    <w:p w14:paraId="7D55D268" w14:textId="7382F9C7" w:rsidR="008D2B7B" w:rsidRPr="008D2B7B" w:rsidRDefault="008D2B7B" w:rsidP="008D2B7B">
      <w:pPr>
        <w:pStyle w:val="Caption"/>
      </w:pPr>
      <w:bookmarkStart w:id="20" w:name="_Toc199886731"/>
      <w:r>
        <w:t xml:space="preserve">Figure </w:t>
      </w:r>
      <w:fldSimple w:instr=" SEQ Figure \* ARABIC ">
        <w:r w:rsidR="00DA4C12">
          <w:rPr>
            <w:noProof/>
          </w:rPr>
          <w:t>1</w:t>
        </w:r>
      </w:fldSimple>
      <w:r>
        <w:t>: Project and Employee Table Features</w:t>
      </w:r>
      <w:bookmarkEnd w:id="20"/>
    </w:p>
    <w:p w14:paraId="5EEE07A8" w14:textId="77777777" w:rsidR="008D2B7B" w:rsidRDefault="008D2B7B" w:rsidP="002E3CA4">
      <w:pPr>
        <w:rPr>
          <w:b/>
          <w:bCs/>
        </w:rPr>
      </w:pPr>
    </w:p>
    <w:p w14:paraId="0A70269E" w14:textId="6075D8C0" w:rsidR="002E3CA4" w:rsidRPr="002E3CA4" w:rsidRDefault="002E3CA4" w:rsidP="002E3CA4">
      <w:pPr>
        <w:rPr>
          <w:b/>
          <w:bCs/>
        </w:rPr>
      </w:pPr>
      <w:r w:rsidRPr="002E3CA4">
        <w:rPr>
          <w:b/>
          <w:bCs/>
        </w:rPr>
        <w:t>Project Table Details</w:t>
      </w:r>
    </w:p>
    <w:tbl>
      <w:tblPr>
        <w:tblStyle w:val="TableGrid"/>
        <w:tblW w:w="0" w:type="auto"/>
        <w:tblLook w:val="04A0" w:firstRow="1" w:lastRow="0" w:firstColumn="1" w:lastColumn="0" w:noHBand="0" w:noVBand="1"/>
      </w:tblPr>
      <w:tblGrid>
        <w:gridCol w:w="1654"/>
        <w:gridCol w:w="2212"/>
        <w:gridCol w:w="1597"/>
        <w:gridCol w:w="3600"/>
      </w:tblGrid>
      <w:tr w:rsidR="002E3CA4" w:rsidRPr="00525531" w14:paraId="7A3F6191" w14:textId="77777777" w:rsidTr="007650FF">
        <w:trPr>
          <w:trHeight w:val="288"/>
        </w:trPr>
        <w:tc>
          <w:tcPr>
            <w:tcW w:w="1654" w:type="dxa"/>
            <w:noWrap/>
            <w:hideMark/>
          </w:tcPr>
          <w:p w14:paraId="0B8620DE" w14:textId="77777777" w:rsidR="002E3CA4" w:rsidRPr="00525531" w:rsidRDefault="002E3CA4" w:rsidP="00E74201">
            <w:pPr>
              <w:spacing w:after="0" w:line="240" w:lineRule="auto"/>
              <w:rPr>
                <w:b/>
                <w:bCs/>
              </w:rPr>
            </w:pPr>
            <w:r w:rsidRPr="00525531">
              <w:rPr>
                <w:b/>
                <w:bCs/>
              </w:rPr>
              <w:t>Features</w:t>
            </w:r>
          </w:p>
        </w:tc>
        <w:tc>
          <w:tcPr>
            <w:tcW w:w="2212" w:type="dxa"/>
            <w:noWrap/>
            <w:hideMark/>
          </w:tcPr>
          <w:p w14:paraId="33A7913B" w14:textId="77777777" w:rsidR="002E3CA4" w:rsidRPr="00525531" w:rsidRDefault="002E3CA4" w:rsidP="00E74201">
            <w:pPr>
              <w:spacing w:after="0" w:line="240" w:lineRule="auto"/>
              <w:rPr>
                <w:b/>
                <w:bCs/>
              </w:rPr>
            </w:pPr>
            <w:r w:rsidRPr="00525531">
              <w:rPr>
                <w:b/>
                <w:bCs/>
              </w:rPr>
              <w:t>Description</w:t>
            </w:r>
          </w:p>
        </w:tc>
        <w:tc>
          <w:tcPr>
            <w:tcW w:w="1597" w:type="dxa"/>
            <w:noWrap/>
            <w:hideMark/>
          </w:tcPr>
          <w:p w14:paraId="3E7B6132" w14:textId="77777777" w:rsidR="002E3CA4" w:rsidRPr="00525531" w:rsidRDefault="002E3CA4" w:rsidP="00E74201">
            <w:pPr>
              <w:spacing w:after="0" w:line="240" w:lineRule="auto"/>
              <w:rPr>
                <w:b/>
                <w:bCs/>
              </w:rPr>
            </w:pPr>
            <w:r w:rsidRPr="00525531">
              <w:rPr>
                <w:b/>
                <w:bCs/>
              </w:rPr>
              <w:t>Data Type</w:t>
            </w:r>
          </w:p>
        </w:tc>
        <w:tc>
          <w:tcPr>
            <w:tcW w:w="3600" w:type="dxa"/>
            <w:noWrap/>
            <w:hideMark/>
          </w:tcPr>
          <w:p w14:paraId="1E4C900F" w14:textId="77777777" w:rsidR="002E3CA4" w:rsidRPr="00525531" w:rsidRDefault="002E3CA4" w:rsidP="00E74201">
            <w:pPr>
              <w:spacing w:after="0" w:line="240" w:lineRule="auto"/>
              <w:rPr>
                <w:b/>
                <w:bCs/>
              </w:rPr>
            </w:pPr>
            <w:r w:rsidRPr="00525531">
              <w:rPr>
                <w:b/>
                <w:bCs/>
              </w:rPr>
              <w:t>Details</w:t>
            </w:r>
          </w:p>
        </w:tc>
      </w:tr>
      <w:tr w:rsidR="002E3CA4" w:rsidRPr="00525531" w14:paraId="461C953E" w14:textId="77777777" w:rsidTr="007650FF">
        <w:trPr>
          <w:trHeight w:val="1152"/>
        </w:trPr>
        <w:tc>
          <w:tcPr>
            <w:tcW w:w="1654" w:type="dxa"/>
            <w:hideMark/>
          </w:tcPr>
          <w:p w14:paraId="6C8EFADF" w14:textId="77777777" w:rsidR="002E3CA4" w:rsidRPr="00525531" w:rsidRDefault="002E3CA4" w:rsidP="00E74201">
            <w:pPr>
              <w:spacing w:after="0" w:line="240" w:lineRule="auto"/>
            </w:pPr>
            <w:r w:rsidRPr="00525531">
              <w:t>Project Summary</w:t>
            </w:r>
          </w:p>
        </w:tc>
        <w:tc>
          <w:tcPr>
            <w:tcW w:w="2212" w:type="dxa"/>
            <w:hideMark/>
          </w:tcPr>
          <w:p w14:paraId="443B3F50" w14:textId="77777777" w:rsidR="002E3CA4" w:rsidRPr="00525531" w:rsidRDefault="002E3CA4" w:rsidP="00E74201">
            <w:pPr>
              <w:spacing w:after="0" w:line="240" w:lineRule="auto"/>
            </w:pPr>
            <w:r w:rsidRPr="00525531">
              <w:t xml:space="preserve">Give a summary </w:t>
            </w:r>
            <w:r>
              <w:t>of the project</w:t>
            </w:r>
          </w:p>
        </w:tc>
        <w:tc>
          <w:tcPr>
            <w:tcW w:w="1597" w:type="dxa"/>
            <w:noWrap/>
            <w:hideMark/>
          </w:tcPr>
          <w:p w14:paraId="2FF8B51B" w14:textId="77777777" w:rsidR="002E3CA4" w:rsidRPr="00525531" w:rsidRDefault="002E3CA4" w:rsidP="00E74201">
            <w:pPr>
              <w:spacing w:after="0" w:line="240" w:lineRule="auto"/>
            </w:pPr>
            <w:r w:rsidRPr="00525531">
              <w:t>Text</w:t>
            </w:r>
          </w:p>
        </w:tc>
        <w:tc>
          <w:tcPr>
            <w:tcW w:w="3600" w:type="dxa"/>
            <w:hideMark/>
          </w:tcPr>
          <w:p w14:paraId="7348ACDD" w14:textId="77777777" w:rsidR="002E3CA4" w:rsidRPr="00525531" w:rsidRDefault="002E3CA4" w:rsidP="00E74201">
            <w:pPr>
              <w:spacing w:after="0" w:line="240" w:lineRule="auto"/>
            </w:pPr>
            <w:r w:rsidRPr="00525531">
              <w:t>Free text, ex. "This project will support the European patent attorney team by building internal systems and support processes aligned with their strategic objectives."</w:t>
            </w:r>
          </w:p>
        </w:tc>
      </w:tr>
      <w:tr w:rsidR="002E3CA4" w:rsidRPr="00525531" w14:paraId="3FEB52A5" w14:textId="77777777" w:rsidTr="007650FF">
        <w:trPr>
          <w:trHeight w:val="1152"/>
        </w:trPr>
        <w:tc>
          <w:tcPr>
            <w:tcW w:w="1654" w:type="dxa"/>
            <w:hideMark/>
          </w:tcPr>
          <w:p w14:paraId="51964836" w14:textId="77777777" w:rsidR="002E3CA4" w:rsidRPr="00525531" w:rsidRDefault="002E3CA4" w:rsidP="00E74201">
            <w:pPr>
              <w:spacing w:after="0" w:line="240" w:lineRule="auto"/>
            </w:pPr>
            <w:r w:rsidRPr="00525531">
              <w:t>Scope and Deliverables</w:t>
            </w:r>
          </w:p>
        </w:tc>
        <w:tc>
          <w:tcPr>
            <w:tcW w:w="2212" w:type="dxa"/>
            <w:hideMark/>
          </w:tcPr>
          <w:p w14:paraId="0D5D0D8C" w14:textId="77777777" w:rsidR="002E3CA4" w:rsidRPr="00525531" w:rsidRDefault="002E3CA4" w:rsidP="00E74201">
            <w:pPr>
              <w:spacing w:after="0" w:line="240" w:lineRule="auto"/>
            </w:pPr>
            <w:r w:rsidRPr="00525531">
              <w:t>Outline the scope and list milestones</w:t>
            </w:r>
          </w:p>
        </w:tc>
        <w:tc>
          <w:tcPr>
            <w:tcW w:w="1597" w:type="dxa"/>
            <w:noWrap/>
            <w:hideMark/>
          </w:tcPr>
          <w:p w14:paraId="45DD63BD" w14:textId="77777777" w:rsidR="002E3CA4" w:rsidRPr="00525531" w:rsidRDefault="002E3CA4" w:rsidP="00E74201">
            <w:pPr>
              <w:spacing w:after="0" w:line="240" w:lineRule="auto"/>
            </w:pPr>
            <w:r w:rsidRPr="00525531">
              <w:t>Text</w:t>
            </w:r>
          </w:p>
        </w:tc>
        <w:tc>
          <w:tcPr>
            <w:tcW w:w="3600" w:type="dxa"/>
            <w:hideMark/>
          </w:tcPr>
          <w:p w14:paraId="5948261F" w14:textId="77777777" w:rsidR="002E3CA4" w:rsidRPr="00525531" w:rsidRDefault="002E3CA4" w:rsidP="00E74201">
            <w:pPr>
              <w:spacing w:after="0" w:line="240" w:lineRule="auto"/>
            </w:pPr>
            <w:r w:rsidRPr="00525531">
              <w:t>Free text, ex. "Design support processes, create documentation for best practices, collaborate with business units, and track implementation progress."</w:t>
            </w:r>
          </w:p>
        </w:tc>
      </w:tr>
      <w:tr w:rsidR="002E3CA4" w:rsidRPr="00525531" w14:paraId="460CC527" w14:textId="77777777" w:rsidTr="007650FF">
        <w:trPr>
          <w:trHeight w:val="864"/>
        </w:trPr>
        <w:tc>
          <w:tcPr>
            <w:tcW w:w="1654" w:type="dxa"/>
            <w:hideMark/>
          </w:tcPr>
          <w:p w14:paraId="41CE668C" w14:textId="77777777" w:rsidR="002E3CA4" w:rsidRPr="00525531" w:rsidRDefault="002E3CA4" w:rsidP="00E74201">
            <w:pPr>
              <w:spacing w:after="0" w:line="240" w:lineRule="auto"/>
            </w:pPr>
            <w:r w:rsidRPr="00525531">
              <w:lastRenderedPageBreak/>
              <w:t>Customer Industry</w:t>
            </w:r>
          </w:p>
        </w:tc>
        <w:tc>
          <w:tcPr>
            <w:tcW w:w="2212" w:type="dxa"/>
            <w:hideMark/>
          </w:tcPr>
          <w:p w14:paraId="2640E433" w14:textId="77777777" w:rsidR="002E3CA4" w:rsidRPr="00525531" w:rsidRDefault="002E3CA4" w:rsidP="00E74201">
            <w:pPr>
              <w:spacing w:after="0" w:line="240" w:lineRule="auto"/>
            </w:pPr>
            <w:r w:rsidRPr="00525531">
              <w:t>Specify the customer’s industry (e.g., finance, healthcare)</w:t>
            </w:r>
          </w:p>
        </w:tc>
        <w:tc>
          <w:tcPr>
            <w:tcW w:w="1597" w:type="dxa"/>
            <w:noWrap/>
            <w:hideMark/>
          </w:tcPr>
          <w:p w14:paraId="227F3C1D" w14:textId="77777777" w:rsidR="002E3CA4" w:rsidRPr="00525531" w:rsidRDefault="002E3CA4" w:rsidP="00E74201">
            <w:pPr>
              <w:spacing w:after="0" w:line="240" w:lineRule="auto"/>
            </w:pPr>
            <w:r w:rsidRPr="00525531">
              <w:t>List</w:t>
            </w:r>
          </w:p>
        </w:tc>
        <w:tc>
          <w:tcPr>
            <w:tcW w:w="3600" w:type="dxa"/>
            <w:hideMark/>
          </w:tcPr>
          <w:p w14:paraId="0631F83C" w14:textId="77777777" w:rsidR="002E3CA4" w:rsidRPr="00525531" w:rsidRDefault="002E3CA4" w:rsidP="00E74201">
            <w:pPr>
              <w:spacing w:after="0" w:line="240" w:lineRule="auto"/>
            </w:pPr>
            <w:r w:rsidRPr="00525531">
              <w:t xml:space="preserve">Finance, Healthcare, Retail </w:t>
            </w:r>
            <w:proofErr w:type="spellStart"/>
            <w:r w:rsidRPr="00525531">
              <w:t>etc</w:t>
            </w:r>
            <w:proofErr w:type="spellEnd"/>
          </w:p>
        </w:tc>
      </w:tr>
      <w:tr w:rsidR="002E3CA4" w:rsidRPr="00525531" w14:paraId="7D2A26BC" w14:textId="77777777" w:rsidTr="007650FF">
        <w:trPr>
          <w:trHeight w:val="864"/>
        </w:trPr>
        <w:tc>
          <w:tcPr>
            <w:tcW w:w="1654" w:type="dxa"/>
            <w:hideMark/>
          </w:tcPr>
          <w:p w14:paraId="72F43B36" w14:textId="77777777" w:rsidR="002E3CA4" w:rsidRPr="00525531" w:rsidRDefault="002E3CA4" w:rsidP="00E74201">
            <w:pPr>
              <w:spacing w:after="0" w:line="240" w:lineRule="auto"/>
            </w:pPr>
            <w:r w:rsidRPr="00525531">
              <w:t>Customer Preferences or Standards</w:t>
            </w:r>
          </w:p>
        </w:tc>
        <w:tc>
          <w:tcPr>
            <w:tcW w:w="2212" w:type="dxa"/>
            <w:hideMark/>
          </w:tcPr>
          <w:p w14:paraId="1E9082DA" w14:textId="77777777" w:rsidR="002E3CA4" w:rsidRPr="00525531" w:rsidRDefault="002E3CA4" w:rsidP="00E74201">
            <w:pPr>
              <w:spacing w:after="0" w:line="240" w:lineRule="auto"/>
            </w:pPr>
            <w:r w:rsidRPr="00525531">
              <w:t>Any specific standards, compliance, or customer communication preferences</w:t>
            </w:r>
          </w:p>
        </w:tc>
        <w:tc>
          <w:tcPr>
            <w:tcW w:w="1597" w:type="dxa"/>
            <w:noWrap/>
            <w:hideMark/>
          </w:tcPr>
          <w:p w14:paraId="28F89EF7" w14:textId="00BF9251" w:rsidR="002E3CA4" w:rsidRPr="00525531" w:rsidRDefault="002E3CA4" w:rsidP="00E74201">
            <w:pPr>
              <w:spacing w:after="0" w:line="240" w:lineRule="auto"/>
            </w:pPr>
            <w:r>
              <w:t>List</w:t>
            </w:r>
          </w:p>
        </w:tc>
        <w:tc>
          <w:tcPr>
            <w:tcW w:w="3600" w:type="dxa"/>
            <w:hideMark/>
          </w:tcPr>
          <w:p w14:paraId="64F7454A" w14:textId="77777777" w:rsidR="002E3CA4" w:rsidRPr="00525531" w:rsidRDefault="002E3CA4" w:rsidP="00E74201">
            <w:pPr>
              <w:spacing w:after="0" w:line="240" w:lineRule="auto"/>
            </w:pPr>
            <w:r w:rsidRPr="00525531">
              <w:t>Free text or nonfinite list, ex "Needs to be compliant with ABC100 standard" or "XYZ project methodology is a must"</w:t>
            </w:r>
          </w:p>
        </w:tc>
      </w:tr>
      <w:tr w:rsidR="002E3CA4" w:rsidRPr="00525531" w14:paraId="7096850E" w14:textId="77777777" w:rsidTr="007650FF">
        <w:trPr>
          <w:trHeight w:val="1440"/>
        </w:trPr>
        <w:tc>
          <w:tcPr>
            <w:tcW w:w="1654" w:type="dxa"/>
            <w:hideMark/>
          </w:tcPr>
          <w:p w14:paraId="551CE7FE" w14:textId="77777777" w:rsidR="002E3CA4" w:rsidRPr="00525531" w:rsidRDefault="002E3CA4" w:rsidP="00E74201">
            <w:pPr>
              <w:spacing w:after="0" w:line="240" w:lineRule="auto"/>
            </w:pPr>
            <w:r w:rsidRPr="00525531">
              <w:t>Products Involved</w:t>
            </w:r>
          </w:p>
        </w:tc>
        <w:tc>
          <w:tcPr>
            <w:tcW w:w="2212" w:type="dxa"/>
            <w:hideMark/>
          </w:tcPr>
          <w:p w14:paraId="50FCD21D" w14:textId="77777777" w:rsidR="002E3CA4" w:rsidRPr="00525531" w:rsidRDefault="002E3CA4" w:rsidP="00E74201">
            <w:pPr>
              <w:spacing w:after="0" w:line="240" w:lineRule="auto"/>
            </w:pPr>
            <w:r w:rsidRPr="00525531">
              <w:t xml:space="preserve">The specific solutions the project centers on, which is crucial if certain employees have experience in those </w:t>
            </w:r>
          </w:p>
        </w:tc>
        <w:tc>
          <w:tcPr>
            <w:tcW w:w="1597" w:type="dxa"/>
            <w:noWrap/>
            <w:hideMark/>
          </w:tcPr>
          <w:p w14:paraId="0E159062" w14:textId="77777777" w:rsidR="002E3CA4" w:rsidRPr="00525531" w:rsidRDefault="002E3CA4" w:rsidP="00E74201">
            <w:pPr>
              <w:spacing w:after="0" w:line="240" w:lineRule="auto"/>
            </w:pPr>
            <w:r w:rsidRPr="00525531">
              <w:t>List</w:t>
            </w:r>
          </w:p>
        </w:tc>
        <w:tc>
          <w:tcPr>
            <w:tcW w:w="3600" w:type="dxa"/>
            <w:hideMark/>
          </w:tcPr>
          <w:p w14:paraId="6C50BE04" w14:textId="77777777" w:rsidR="002E3CA4" w:rsidRPr="00525531" w:rsidRDefault="002E3CA4" w:rsidP="00E74201">
            <w:pPr>
              <w:spacing w:after="0" w:line="240" w:lineRule="auto"/>
            </w:pPr>
            <w:r w:rsidRPr="00525531">
              <w:t>List. For e.g. MVP AI SCAN, WORKFLOW2000, PRINT2.0</w:t>
            </w:r>
          </w:p>
        </w:tc>
      </w:tr>
      <w:tr w:rsidR="002E3CA4" w:rsidRPr="00525531" w14:paraId="7FBAABF3" w14:textId="77777777" w:rsidTr="007650FF">
        <w:trPr>
          <w:trHeight w:val="864"/>
        </w:trPr>
        <w:tc>
          <w:tcPr>
            <w:tcW w:w="1654" w:type="dxa"/>
            <w:hideMark/>
          </w:tcPr>
          <w:p w14:paraId="597B4F9D" w14:textId="77777777" w:rsidR="002E3CA4" w:rsidRPr="00525531" w:rsidRDefault="002E3CA4" w:rsidP="00E74201">
            <w:pPr>
              <w:spacing w:after="0" w:line="240" w:lineRule="auto"/>
            </w:pPr>
            <w:r w:rsidRPr="00525531">
              <w:t>Integration Requirements</w:t>
            </w:r>
          </w:p>
        </w:tc>
        <w:tc>
          <w:tcPr>
            <w:tcW w:w="2212" w:type="dxa"/>
            <w:hideMark/>
          </w:tcPr>
          <w:p w14:paraId="6AAA18AB" w14:textId="77777777" w:rsidR="002E3CA4" w:rsidRPr="00525531" w:rsidRDefault="002E3CA4" w:rsidP="00E74201">
            <w:pPr>
              <w:spacing w:after="0" w:line="240" w:lineRule="auto"/>
            </w:pPr>
            <w:r w:rsidRPr="00525531">
              <w:t xml:space="preserve">Any required integrations with existing systems, third-party tools, or APIs </w:t>
            </w:r>
          </w:p>
        </w:tc>
        <w:tc>
          <w:tcPr>
            <w:tcW w:w="1597" w:type="dxa"/>
            <w:noWrap/>
            <w:hideMark/>
          </w:tcPr>
          <w:p w14:paraId="1A8141C6" w14:textId="2AE6DC08" w:rsidR="002E3CA4" w:rsidRPr="00525531" w:rsidRDefault="002E3CA4" w:rsidP="00E74201">
            <w:pPr>
              <w:spacing w:after="0" w:line="240" w:lineRule="auto"/>
            </w:pPr>
            <w:r>
              <w:t>List</w:t>
            </w:r>
          </w:p>
        </w:tc>
        <w:tc>
          <w:tcPr>
            <w:tcW w:w="3600" w:type="dxa"/>
            <w:hideMark/>
          </w:tcPr>
          <w:p w14:paraId="6BC500C0" w14:textId="77777777" w:rsidR="002E3CA4" w:rsidRPr="00525531" w:rsidRDefault="002E3CA4" w:rsidP="00E74201">
            <w:pPr>
              <w:spacing w:after="0" w:line="240" w:lineRule="auto"/>
            </w:pPr>
            <w:r w:rsidRPr="00525531">
              <w:t xml:space="preserve">Integration with ERP System, Master data exchange with rest API etc. </w:t>
            </w:r>
          </w:p>
        </w:tc>
      </w:tr>
      <w:tr w:rsidR="002E3CA4" w:rsidRPr="00525531" w14:paraId="2731C74E" w14:textId="77777777" w:rsidTr="007650FF">
        <w:trPr>
          <w:trHeight w:val="1152"/>
        </w:trPr>
        <w:tc>
          <w:tcPr>
            <w:tcW w:w="1654" w:type="dxa"/>
            <w:hideMark/>
          </w:tcPr>
          <w:p w14:paraId="37638030" w14:textId="77777777" w:rsidR="002E3CA4" w:rsidRPr="00525531" w:rsidRDefault="002E3CA4" w:rsidP="00E74201">
            <w:pPr>
              <w:spacing w:after="0" w:line="240" w:lineRule="auto"/>
            </w:pPr>
            <w:r w:rsidRPr="00525531">
              <w:t>Required Skills and Expertise</w:t>
            </w:r>
          </w:p>
        </w:tc>
        <w:tc>
          <w:tcPr>
            <w:tcW w:w="2212" w:type="dxa"/>
            <w:hideMark/>
          </w:tcPr>
          <w:p w14:paraId="7F399577" w14:textId="77777777" w:rsidR="002E3CA4" w:rsidRPr="00525531" w:rsidRDefault="002E3CA4" w:rsidP="00E74201">
            <w:pPr>
              <w:spacing w:after="0" w:line="240" w:lineRule="auto"/>
            </w:pPr>
            <w:r w:rsidRPr="00525531">
              <w:t>Skill Requirements for the project e.g., JavaScript, project management, Printing</w:t>
            </w:r>
          </w:p>
        </w:tc>
        <w:tc>
          <w:tcPr>
            <w:tcW w:w="1597" w:type="dxa"/>
            <w:noWrap/>
            <w:hideMark/>
          </w:tcPr>
          <w:p w14:paraId="5F27E2E0" w14:textId="77777777" w:rsidR="002E3CA4" w:rsidRPr="00525531" w:rsidRDefault="002E3CA4" w:rsidP="00E74201">
            <w:pPr>
              <w:spacing w:after="0" w:line="240" w:lineRule="auto"/>
            </w:pPr>
            <w:r>
              <w:t>Dictionary</w:t>
            </w:r>
          </w:p>
        </w:tc>
        <w:tc>
          <w:tcPr>
            <w:tcW w:w="3600" w:type="dxa"/>
            <w:hideMark/>
          </w:tcPr>
          <w:p w14:paraId="183793E7" w14:textId="77777777" w:rsidR="002E3CA4" w:rsidRPr="00525531" w:rsidRDefault="002E3CA4" w:rsidP="00E74201">
            <w:pPr>
              <w:spacing w:after="0" w:line="240" w:lineRule="auto"/>
            </w:pPr>
            <w:r w:rsidRPr="00525531">
              <w:t>JavaScript, Python, Project Management, Graphic Designing, and expertise level (1 to 10 expertise level)</w:t>
            </w:r>
          </w:p>
        </w:tc>
      </w:tr>
      <w:tr w:rsidR="002E3CA4" w:rsidRPr="00525531" w14:paraId="219DC456" w14:textId="77777777" w:rsidTr="007650FF">
        <w:trPr>
          <w:trHeight w:val="576"/>
        </w:trPr>
        <w:tc>
          <w:tcPr>
            <w:tcW w:w="1654" w:type="dxa"/>
            <w:hideMark/>
          </w:tcPr>
          <w:p w14:paraId="3BB7D2A1" w14:textId="77777777" w:rsidR="002E3CA4" w:rsidRPr="00525531" w:rsidRDefault="002E3CA4" w:rsidP="00E74201">
            <w:pPr>
              <w:spacing w:after="0" w:line="240" w:lineRule="auto"/>
            </w:pPr>
            <w:r w:rsidRPr="00525531">
              <w:t>Complexity Rating</w:t>
            </w:r>
          </w:p>
        </w:tc>
        <w:tc>
          <w:tcPr>
            <w:tcW w:w="2212" w:type="dxa"/>
            <w:hideMark/>
          </w:tcPr>
          <w:p w14:paraId="1618356B" w14:textId="77777777" w:rsidR="002E3CA4" w:rsidRPr="00525531" w:rsidRDefault="002E3CA4" w:rsidP="00E74201">
            <w:pPr>
              <w:spacing w:after="0" w:line="240" w:lineRule="auto"/>
            </w:pPr>
            <w:r w:rsidRPr="00525531">
              <w:t>A subjective rating classifies the project’s complexity</w:t>
            </w:r>
          </w:p>
        </w:tc>
        <w:tc>
          <w:tcPr>
            <w:tcW w:w="1597" w:type="dxa"/>
            <w:noWrap/>
            <w:hideMark/>
          </w:tcPr>
          <w:p w14:paraId="39C615ED" w14:textId="77777777" w:rsidR="002E3CA4" w:rsidRPr="00525531" w:rsidRDefault="002E3CA4" w:rsidP="00E74201">
            <w:pPr>
              <w:spacing w:after="0" w:line="240" w:lineRule="auto"/>
            </w:pPr>
            <w:r w:rsidRPr="00525531">
              <w:t>Integer</w:t>
            </w:r>
          </w:p>
        </w:tc>
        <w:tc>
          <w:tcPr>
            <w:tcW w:w="3600" w:type="dxa"/>
            <w:hideMark/>
          </w:tcPr>
          <w:p w14:paraId="7F43E695" w14:textId="77777777" w:rsidR="002E3CA4" w:rsidRDefault="002E3CA4" w:rsidP="00E74201">
            <w:pPr>
              <w:spacing w:after="0" w:line="240" w:lineRule="auto"/>
            </w:pPr>
            <w:r w:rsidRPr="00525531">
              <w:t>1 to 10</w:t>
            </w:r>
          </w:p>
          <w:p w14:paraId="6AF1D8E3" w14:textId="77777777" w:rsidR="002E3CA4" w:rsidRPr="002D0D06" w:rsidRDefault="002E3CA4" w:rsidP="00E74201">
            <w:pPr>
              <w:spacing w:after="0" w:line="240" w:lineRule="auto"/>
              <w:rPr>
                <w:i/>
                <w:iCs/>
              </w:rPr>
            </w:pPr>
            <w:r w:rsidRPr="002D0D06">
              <w:rPr>
                <w:b/>
                <w:i/>
                <w:iCs/>
              </w:rPr>
              <w:t>Note</w:t>
            </w:r>
            <w:r w:rsidRPr="002D0D06">
              <w:rPr>
                <w:i/>
                <w:iCs/>
              </w:rPr>
              <w:t>: This value is highly subjective based on who enters the data. Junior employees can underestimate this value whereas experienced employees can consider different complications to make it more realistic. During data collection we should use something like "Planning Poker" (reference to Scrum), with group estimates based on a reference project.</w:t>
            </w:r>
          </w:p>
          <w:p w14:paraId="5B1A78EB" w14:textId="77777777" w:rsidR="002E3CA4" w:rsidRPr="00525531" w:rsidRDefault="002E3CA4" w:rsidP="00E74201">
            <w:pPr>
              <w:spacing w:after="0" w:line="240" w:lineRule="auto"/>
            </w:pPr>
          </w:p>
        </w:tc>
      </w:tr>
      <w:tr w:rsidR="002E3CA4" w:rsidRPr="00525531" w14:paraId="5DE3E020" w14:textId="77777777" w:rsidTr="007650FF">
        <w:trPr>
          <w:trHeight w:val="288"/>
        </w:trPr>
        <w:tc>
          <w:tcPr>
            <w:tcW w:w="1654" w:type="dxa"/>
            <w:hideMark/>
          </w:tcPr>
          <w:p w14:paraId="3C81DF79" w14:textId="77777777" w:rsidR="002E3CA4" w:rsidRPr="00525531" w:rsidRDefault="002E3CA4" w:rsidP="00E74201">
            <w:pPr>
              <w:spacing w:after="0" w:line="240" w:lineRule="auto"/>
            </w:pPr>
            <w:r w:rsidRPr="00525531">
              <w:t>Work Location</w:t>
            </w:r>
          </w:p>
        </w:tc>
        <w:tc>
          <w:tcPr>
            <w:tcW w:w="2212" w:type="dxa"/>
            <w:hideMark/>
          </w:tcPr>
          <w:p w14:paraId="5D6702B1" w14:textId="77777777" w:rsidR="002E3CA4" w:rsidRPr="00525531" w:rsidRDefault="002E3CA4" w:rsidP="00E74201">
            <w:pPr>
              <w:spacing w:after="0" w:line="240" w:lineRule="auto"/>
            </w:pPr>
            <w:r w:rsidRPr="00525531">
              <w:t>Location of Work Office</w:t>
            </w:r>
          </w:p>
        </w:tc>
        <w:tc>
          <w:tcPr>
            <w:tcW w:w="1597" w:type="dxa"/>
            <w:noWrap/>
            <w:hideMark/>
          </w:tcPr>
          <w:p w14:paraId="53DF230E" w14:textId="77777777" w:rsidR="002E3CA4" w:rsidRPr="00525531" w:rsidRDefault="002E3CA4" w:rsidP="00E74201">
            <w:pPr>
              <w:spacing w:after="0" w:line="240" w:lineRule="auto"/>
            </w:pPr>
            <w:r w:rsidRPr="00525531">
              <w:t>Category</w:t>
            </w:r>
          </w:p>
        </w:tc>
        <w:tc>
          <w:tcPr>
            <w:tcW w:w="3600" w:type="dxa"/>
            <w:hideMark/>
          </w:tcPr>
          <w:p w14:paraId="3250B95D" w14:textId="77777777" w:rsidR="002E3CA4" w:rsidRPr="00525531" w:rsidRDefault="002E3CA4" w:rsidP="00E74201">
            <w:pPr>
              <w:spacing w:after="0" w:line="240" w:lineRule="auto"/>
            </w:pPr>
            <w:r w:rsidRPr="00525531">
              <w:t>Canon Offices Cities/European City</w:t>
            </w:r>
          </w:p>
        </w:tc>
      </w:tr>
      <w:tr w:rsidR="002E3CA4" w:rsidRPr="00525531" w14:paraId="4E97D035" w14:textId="77777777" w:rsidTr="007650FF">
        <w:trPr>
          <w:trHeight w:val="1440"/>
        </w:trPr>
        <w:tc>
          <w:tcPr>
            <w:tcW w:w="1654" w:type="dxa"/>
            <w:hideMark/>
          </w:tcPr>
          <w:p w14:paraId="0A1A2670" w14:textId="77777777" w:rsidR="002E3CA4" w:rsidRPr="00525531" w:rsidRDefault="002E3CA4" w:rsidP="00E74201">
            <w:pPr>
              <w:spacing w:after="0" w:line="240" w:lineRule="auto"/>
            </w:pPr>
            <w:r w:rsidRPr="00525531">
              <w:t>Work Flexibility</w:t>
            </w:r>
          </w:p>
        </w:tc>
        <w:tc>
          <w:tcPr>
            <w:tcW w:w="2212" w:type="dxa"/>
            <w:hideMark/>
          </w:tcPr>
          <w:p w14:paraId="28413F00" w14:textId="77777777" w:rsidR="002E3CA4" w:rsidRPr="00525531" w:rsidRDefault="002E3CA4" w:rsidP="00E74201">
            <w:pPr>
              <w:spacing w:after="0" w:line="240" w:lineRule="auto"/>
            </w:pPr>
            <w:r w:rsidRPr="00525531">
              <w:t xml:space="preserve">Indicate whether the project can be remote, hybrid, or if it requires on-site work in specific locations </w:t>
            </w:r>
          </w:p>
        </w:tc>
        <w:tc>
          <w:tcPr>
            <w:tcW w:w="1597" w:type="dxa"/>
            <w:noWrap/>
            <w:hideMark/>
          </w:tcPr>
          <w:p w14:paraId="6A1AB232" w14:textId="77777777" w:rsidR="002E3CA4" w:rsidRPr="00525531" w:rsidRDefault="002E3CA4" w:rsidP="00E74201">
            <w:pPr>
              <w:spacing w:after="0" w:line="240" w:lineRule="auto"/>
            </w:pPr>
            <w:r w:rsidRPr="00525531">
              <w:t>Category</w:t>
            </w:r>
          </w:p>
        </w:tc>
        <w:tc>
          <w:tcPr>
            <w:tcW w:w="3600" w:type="dxa"/>
            <w:hideMark/>
          </w:tcPr>
          <w:p w14:paraId="1D332825" w14:textId="77777777" w:rsidR="002E3CA4" w:rsidRPr="00525531" w:rsidRDefault="002E3CA4" w:rsidP="00E74201">
            <w:pPr>
              <w:spacing w:after="0" w:line="240" w:lineRule="auto"/>
            </w:pPr>
            <w:r w:rsidRPr="00525531">
              <w:t>Value from either of onsite, Remote, Hybrid</w:t>
            </w:r>
          </w:p>
        </w:tc>
      </w:tr>
      <w:tr w:rsidR="002E3CA4" w:rsidRPr="00525531" w14:paraId="06362FF7" w14:textId="77777777" w:rsidTr="007650FF">
        <w:trPr>
          <w:trHeight w:val="864"/>
        </w:trPr>
        <w:tc>
          <w:tcPr>
            <w:tcW w:w="1654" w:type="dxa"/>
            <w:hideMark/>
          </w:tcPr>
          <w:p w14:paraId="311B6702" w14:textId="77777777" w:rsidR="002E3CA4" w:rsidRPr="00525531" w:rsidRDefault="002E3CA4" w:rsidP="00E74201">
            <w:pPr>
              <w:spacing w:after="0" w:line="240" w:lineRule="auto"/>
            </w:pPr>
            <w:r w:rsidRPr="00525531">
              <w:t>Language Requirements</w:t>
            </w:r>
          </w:p>
        </w:tc>
        <w:tc>
          <w:tcPr>
            <w:tcW w:w="2212" w:type="dxa"/>
            <w:hideMark/>
          </w:tcPr>
          <w:p w14:paraId="034B84D5" w14:textId="77777777" w:rsidR="002E3CA4" w:rsidRPr="00525531" w:rsidRDefault="002E3CA4" w:rsidP="00E74201">
            <w:pPr>
              <w:spacing w:after="0" w:line="240" w:lineRule="auto"/>
            </w:pPr>
            <w:r w:rsidRPr="00525531">
              <w:t xml:space="preserve">Languages required to communicate in this project </w:t>
            </w:r>
          </w:p>
        </w:tc>
        <w:tc>
          <w:tcPr>
            <w:tcW w:w="1597" w:type="dxa"/>
            <w:noWrap/>
            <w:hideMark/>
          </w:tcPr>
          <w:p w14:paraId="03338F56" w14:textId="77777777" w:rsidR="002E3CA4" w:rsidRPr="00525531" w:rsidRDefault="002E3CA4" w:rsidP="00E74201">
            <w:pPr>
              <w:spacing w:after="0" w:line="240" w:lineRule="auto"/>
            </w:pPr>
            <w:r w:rsidRPr="00525531">
              <w:t>Dictionary (key)</w:t>
            </w:r>
          </w:p>
        </w:tc>
        <w:tc>
          <w:tcPr>
            <w:tcW w:w="3600" w:type="dxa"/>
            <w:hideMark/>
          </w:tcPr>
          <w:p w14:paraId="6C0E934F" w14:textId="77777777" w:rsidR="002E3CA4" w:rsidRPr="00525531" w:rsidRDefault="002E3CA4" w:rsidP="00E74201">
            <w:pPr>
              <w:spacing w:after="0" w:line="240" w:lineRule="auto"/>
            </w:pPr>
            <w:r w:rsidRPr="00525531">
              <w:t>Languages like English, German, French, Portuguese etc. (nonfinite list can put everything else in others)</w:t>
            </w:r>
          </w:p>
        </w:tc>
      </w:tr>
      <w:tr w:rsidR="002E3CA4" w:rsidRPr="00525531" w14:paraId="339A9612" w14:textId="77777777" w:rsidTr="007650FF">
        <w:trPr>
          <w:trHeight w:val="864"/>
        </w:trPr>
        <w:tc>
          <w:tcPr>
            <w:tcW w:w="1654" w:type="dxa"/>
            <w:hideMark/>
          </w:tcPr>
          <w:p w14:paraId="67DAC2B6" w14:textId="77777777" w:rsidR="002E3CA4" w:rsidRPr="00525531" w:rsidRDefault="002E3CA4" w:rsidP="00E74201">
            <w:pPr>
              <w:spacing w:after="0" w:line="240" w:lineRule="auto"/>
            </w:pPr>
            <w:r w:rsidRPr="00525531">
              <w:lastRenderedPageBreak/>
              <w:t>Language Level</w:t>
            </w:r>
          </w:p>
        </w:tc>
        <w:tc>
          <w:tcPr>
            <w:tcW w:w="2212" w:type="dxa"/>
            <w:hideMark/>
          </w:tcPr>
          <w:p w14:paraId="4E6CB1DC" w14:textId="77777777" w:rsidR="002E3CA4" w:rsidRPr="00525531" w:rsidRDefault="002E3CA4" w:rsidP="00E74201">
            <w:pPr>
              <w:spacing w:after="0" w:line="240" w:lineRule="auto"/>
            </w:pPr>
            <w:r w:rsidRPr="00525531">
              <w:t>CEFR Level of languages required to communicate in this project</w:t>
            </w:r>
          </w:p>
        </w:tc>
        <w:tc>
          <w:tcPr>
            <w:tcW w:w="1597" w:type="dxa"/>
            <w:noWrap/>
            <w:hideMark/>
          </w:tcPr>
          <w:p w14:paraId="3AF0146C" w14:textId="77777777" w:rsidR="002E3CA4" w:rsidRPr="00525531" w:rsidRDefault="002E3CA4" w:rsidP="00E74201">
            <w:pPr>
              <w:spacing w:after="0" w:line="240" w:lineRule="auto"/>
            </w:pPr>
            <w:r w:rsidRPr="00525531">
              <w:t>Dictionary (value)</w:t>
            </w:r>
          </w:p>
        </w:tc>
        <w:tc>
          <w:tcPr>
            <w:tcW w:w="3600" w:type="dxa"/>
            <w:hideMark/>
          </w:tcPr>
          <w:p w14:paraId="274C425C" w14:textId="77777777" w:rsidR="002E3CA4" w:rsidRPr="00525531" w:rsidRDefault="002E3CA4" w:rsidP="00E74201">
            <w:pPr>
              <w:spacing w:after="0" w:line="240" w:lineRule="auto"/>
            </w:pPr>
            <w:r w:rsidRPr="00525531">
              <w:t>A1, A2, B1, B2, C1, C2</w:t>
            </w:r>
          </w:p>
        </w:tc>
      </w:tr>
      <w:tr w:rsidR="002E3CA4" w:rsidRPr="00525531" w14:paraId="6F2DA903" w14:textId="77777777" w:rsidTr="007650FF">
        <w:trPr>
          <w:trHeight w:val="864"/>
        </w:trPr>
        <w:tc>
          <w:tcPr>
            <w:tcW w:w="1654" w:type="dxa"/>
            <w:hideMark/>
          </w:tcPr>
          <w:p w14:paraId="4C7BF16D" w14:textId="77777777" w:rsidR="002E3CA4" w:rsidRPr="00525531" w:rsidRDefault="002E3CA4" w:rsidP="00E74201">
            <w:pPr>
              <w:spacing w:after="0" w:line="240" w:lineRule="auto"/>
            </w:pPr>
            <w:r w:rsidRPr="00525531">
              <w:t>Effort</w:t>
            </w:r>
          </w:p>
        </w:tc>
        <w:tc>
          <w:tcPr>
            <w:tcW w:w="2212" w:type="dxa"/>
            <w:hideMark/>
          </w:tcPr>
          <w:p w14:paraId="49E9C7FA" w14:textId="77777777" w:rsidR="002E3CA4" w:rsidRPr="00525531" w:rsidRDefault="002E3CA4" w:rsidP="00E74201">
            <w:pPr>
              <w:spacing w:after="0" w:line="240" w:lineRule="auto"/>
            </w:pPr>
            <w:r w:rsidRPr="00525531">
              <w:t>Estimated workload in hours required for the project</w:t>
            </w:r>
          </w:p>
        </w:tc>
        <w:tc>
          <w:tcPr>
            <w:tcW w:w="1597" w:type="dxa"/>
            <w:noWrap/>
            <w:hideMark/>
          </w:tcPr>
          <w:p w14:paraId="28A99272" w14:textId="77777777" w:rsidR="002E3CA4" w:rsidRPr="00525531" w:rsidRDefault="002E3CA4" w:rsidP="00E74201">
            <w:pPr>
              <w:spacing w:after="0" w:line="240" w:lineRule="auto"/>
            </w:pPr>
            <w:r w:rsidRPr="00525531">
              <w:t>Integer</w:t>
            </w:r>
          </w:p>
        </w:tc>
        <w:tc>
          <w:tcPr>
            <w:tcW w:w="3600" w:type="dxa"/>
            <w:hideMark/>
          </w:tcPr>
          <w:p w14:paraId="0C63E3FA" w14:textId="77777777" w:rsidR="002E3CA4" w:rsidRPr="00525531" w:rsidRDefault="002E3CA4" w:rsidP="00E74201">
            <w:pPr>
              <w:spacing w:after="0" w:line="240" w:lineRule="auto"/>
            </w:pPr>
            <w:r>
              <w:t>Estimated h</w:t>
            </w:r>
            <w:r w:rsidRPr="00525531">
              <w:t xml:space="preserve">ours </w:t>
            </w:r>
            <w:r>
              <w:t>r</w:t>
            </w:r>
            <w:r w:rsidRPr="00525531">
              <w:t>equired</w:t>
            </w:r>
            <w:r>
              <w:t xml:space="preserve"> to complete the project</w:t>
            </w:r>
          </w:p>
        </w:tc>
      </w:tr>
      <w:tr w:rsidR="002E3CA4" w:rsidRPr="00525531" w14:paraId="5F276AEE" w14:textId="77777777" w:rsidTr="007650FF">
        <w:trPr>
          <w:trHeight w:val="576"/>
        </w:trPr>
        <w:tc>
          <w:tcPr>
            <w:tcW w:w="1654" w:type="dxa"/>
            <w:hideMark/>
          </w:tcPr>
          <w:p w14:paraId="45B9C4F6" w14:textId="77777777" w:rsidR="002E3CA4" w:rsidRPr="00525531" w:rsidRDefault="002E3CA4" w:rsidP="00E74201">
            <w:pPr>
              <w:spacing w:after="0" w:line="240" w:lineRule="auto"/>
            </w:pPr>
            <w:r w:rsidRPr="00525531">
              <w:t xml:space="preserve">Requested </w:t>
            </w:r>
            <w:r>
              <w:t>End</w:t>
            </w:r>
          </w:p>
        </w:tc>
        <w:tc>
          <w:tcPr>
            <w:tcW w:w="2212" w:type="dxa"/>
            <w:noWrap/>
            <w:hideMark/>
          </w:tcPr>
          <w:p w14:paraId="02C5E85D" w14:textId="77777777" w:rsidR="002E3CA4" w:rsidRPr="00525531" w:rsidRDefault="002E3CA4" w:rsidP="00E74201">
            <w:pPr>
              <w:spacing w:after="0" w:line="240" w:lineRule="auto"/>
            </w:pPr>
            <w:r w:rsidRPr="00525531">
              <w:t>Desired End Date</w:t>
            </w:r>
          </w:p>
        </w:tc>
        <w:tc>
          <w:tcPr>
            <w:tcW w:w="1597" w:type="dxa"/>
            <w:noWrap/>
            <w:hideMark/>
          </w:tcPr>
          <w:p w14:paraId="7D6FE6D6" w14:textId="77777777" w:rsidR="002E3CA4" w:rsidRPr="00525531" w:rsidRDefault="002E3CA4" w:rsidP="00E74201">
            <w:pPr>
              <w:spacing w:after="0" w:line="240" w:lineRule="auto"/>
            </w:pPr>
            <w:r w:rsidRPr="00525531">
              <w:t>Date</w:t>
            </w:r>
          </w:p>
        </w:tc>
        <w:tc>
          <w:tcPr>
            <w:tcW w:w="3600" w:type="dxa"/>
            <w:hideMark/>
          </w:tcPr>
          <w:p w14:paraId="48F7A2A5" w14:textId="77777777" w:rsidR="002E3CA4" w:rsidRPr="00525531" w:rsidRDefault="002E3CA4" w:rsidP="00E74201">
            <w:pPr>
              <w:spacing w:after="0" w:line="240" w:lineRule="auto"/>
            </w:pPr>
            <w:r>
              <w:t>Desired d</w:t>
            </w:r>
            <w:r w:rsidRPr="00525531">
              <w:t>ate</w:t>
            </w:r>
            <w:r>
              <w:t xml:space="preserve"> for project completion </w:t>
            </w:r>
          </w:p>
        </w:tc>
      </w:tr>
    </w:tbl>
    <w:p w14:paraId="199AAF10" w14:textId="24D3D096" w:rsidR="002E3CA4" w:rsidRDefault="008D2B7B" w:rsidP="008D2B7B">
      <w:pPr>
        <w:pStyle w:val="Caption"/>
        <w:keepNext/>
      </w:pPr>
      <w:bookmarkStart w:id="21" w:name="_Toc199886469"/>
      <w:r>
        <w:t xml:space="preserve">Table </w:t>
      </w:r>
      <w:fldSimple w:instr=" SEQ Table \* ARABIC ">
        <w:r>
          <w:rPr>
            <w:noProof/>
          </w:rPr>
          <w:t>5</w:t>
        </w:r>
      </w:fldSimple>
      <w:r>
        <w:t>: Project Dataset Details</w:t>
      </w:r>
      <w:bookmarkEnd w:id="21"/>
    </w:p>
    <w:p w14:paraId="5F2F5412" w14:textId="77777777" w:rsidR="008D2B7B" w:rsidRDefault="008D2B7B" w:rsidP="002E3CA4">
      <w:pPr>
        <w:rPr>
          <w:b/>
          <w:bCs/>
        </w:rPr>
      </w:pPr>
    </w:p>
    <w:p w14:paraId="5E3AB8CD" w14:textId="0B775BB6" w:rsidR="002E3CA4" w:rsidRPr="002E3CA4" w:rsidRDefault="002E3CA4" w:rsidP="002E3CA4">
      <w:pPr>
        <w:rPr>
          <w:b/>
          <w:bCs/>
        </w:rPr>
      </w:pPr>
      <w:r w:rsidRPr="002E3CA4">
        <w:rPr>
          <w:b/>
          <w:bCs/>
        </w:rPr>
        <w:t>Employee Table Details</w:t>
      </w:r>
    </w:p>
    <w:tbl>
      <w:tblPr>
        <w:tblStyle w:val="TableGrid"/>
        <w:tblW w:w="0" w:type="auto"/>
        <w:tblLook w:val="04A0" w:firstRow="1" w:lastRow="0" w:firstColumn="1" w:lastColumn="0" w:noHBand="0" w:noVBand="1"/>
      </w:tblPr>
      <w:tblGrid>
        <w:gridCol w:w="2122"/>
        <w:gridCol w:w="2371"/>
        <w:gridCol w:w="1689"/>
        <w:gridCol w:w="2881"/>
      </w:tblGrid>
      <w:tr w:rsidR="002E3CA4" w:rsidRPr="00525531" w14:paraId="4F3572E3" w14:textId="77777777" w:rsidTr="007650FF">
        <w:trPr>
          <w:trHeight w:val="288"/>
        </w:trPr>
        <w:tc>
          <w:tcPr>
            <w:tcW w:w="2122" w:type="dxa"/>
            <w:noWrap/>
            <w:hideMark/>
          </w:tcPr>
          <w:p w14:paraId="0DD06EF6" w14:textId="77777777" w:rsidR="002E3CA4" w:rsidRPr="00525531" w:rsidRDefault="002E3CA4" w:rsidP="005273CF">
            <w:pPr>
              <w:spacing w:after="0" w:line="240" w:lineRule="auto"/>
              <w:rPr>
                <w:b/>
                <w:bCs/>
              </w:rPr>
            </w:pPr>
            <w:r w:rsidRPr="00525531">
              <w:rPr>
                <w:b/>
                <w:bCs/>
              </w:rPr>
              <w:t>Features</w:t>
            </w:r>
          </w:p>
        </w:tc>
        <w:tc>
          <w:tcPr>
            <w:tcW w:w="2371" w:type="dxa"/>
            <w:noWrap/>
            <w:hideMark/>
          </w:tcPr>
          <w:p w14:paraId="103D88B8" w14:textId="77777777" w:rsidR="002E3CA4" w:rsidRPr="00525531" w:rsidRDefault="002E3CA4" w:rsidP="005273CF">
            <w:pPr>
              <w:spacing w:after="0" w:line="240" w:lineRule="auto"/>
              <w:rPr>
                <w:b/>
                <w:bCs/>
              </w:rPr>
            </w:pPr>
            <w:r w:rsidRPr="00525531">
              <w:rPr>
                <w:b/>
                <w:bCs/>
              </w:rPr>
              <w:t>Description</w:t>
            </w:r>
          </w:p>
        </w:tc>
        <w:tc>
          <w:tcPr>
            <w:tcW w:w="1689" w:type="dxa"/>
            <w:noWrap/>
            <w:hideMark/>
          </w:tcPr>
          <w:p w14:paraId="23B2BAE9" w14:textId="77777777" w:rsidR="002E3CA4" w:rsidRPr="00525531" w:rsidRDefault="002E3CA4" w:rsidP="005273CF">
            <w:pPr>
              <w:spacing w:after="0" w:line="240" w:lineRule="auto"/>
              <w:rPr>
                <w:b/>
                <w:bCs/>
              </w:rPr>
            </w:pPr>
            <w:r w:rsidRPr="00525531">
              <w:rPr>
                <w:b/>
                <w:bCs/>
              </w:rPr>
              <w:t>Data Type</w:t>
            </w:r>
          </w:p>
        </w:tc>
        <w:tc>
          <w:tcPr>
            <w:tcW w:w="2881" w:type="dxa"/>
            <w:noWrap/>
            <w:hideMark/>
          </w:tcPr>
          <w:p w14:paraId="1AB93BBD" w14:textId="77777777" w:rsidR="002E3CA4" w:rsidRPr="00525531" w:rsidRDefault="002E3CA4" w:rsidP="005273CF">
            <w:pPr>
              <w:spacing w:after="0" w:line="240" w:lineRule="auto"/>
              <w:rPr>
                <w:b/>
                <w:bCs/>
              </w:rPr>
            </w:pPr>
            <w:r w:rsidRPr="00525531">
              <w:rPr>
                <w:b/>
                <w:bCs/>
              </w:rPr>
              <w:t>Details</w:t>
            </w:r>
          </w:p>
        </w:tc>
      </w:tr>
      <w:tr w:rsidR="002E3CA4" w:rsidRPr="00525531" w14:paraId="78AD4349" w14:textId="77777777" w:rsidTr="007650FF">
        <w:trPr>
          <w:trHeight w:val="864"/>
        </w:trPr>
        <w:tc>
          <w:tcPr>
            <w:tcW w:w="2122" w:type="dxa"/>
            <w:hideMark/>
          </w:tcPr>
          <w:p w14:paraId="50855544" w14:textId="77777777" w:rsidR="002E3CA4" w:rsidRPr="00525531" w:rsidRDefault="002E3CA4" w:rsidP="005273CF">
            <w:pPr>
              <w:spacing w:after="0" w:line="240" w:lineRule="auto"/>
            </w:pPr>
            <w:r w:rsidRPr="00525531">
              <w:t>Role</w:t>
            </w:r>
          </w:p>
        </w:tc>
        <w:tc>
          <w:tcPr>
            <w:tcW w:w="2371" w:type="dxa"/>
            <w:hideMark/>
          </w:tcPr>
          <w:p w14:paraId="2624F3A3" w14:textId="77777777" w:rsidR="002E3CA4" w:rsidRPr="00525531" w:rsidRDefault="002E3CA4" w:rsidP="005273CF">
            <w:pPr>
              <w:spacing w:after="0" w:line="240" w:lineRule="auto"/>
            </w:pPr>
            <w:r w:rsidRPr="00525531">
              <w:t>Job Description</w:t>
            </w:r>
          </w:p>
        </w:tc>
        <w:tc>
          <w:tcPr>
            <w:tcW w:w="1689" w:type="dxa"/>
            <w:noWrap/>
            <w:hideMark/>
          </w:tcPr>
          <w:p w14:paraId="72A37733" w14:textId="77777777" w:rsidR="002E3CA4" w:rsidRPr="00525531" w:rsidRDefault="002E3CA4" w:rsidP="005273CF">
            <w:pPr>
              <w:spacing w:after="0" w:line="240" w:lineRule="auto"/>
            </w:pPr>
            <w:r w:rsidRPr="00525531">
              <w:t>Text</w:t>
            </w:r>
          </w:p>
        </w:tc>
        <w:tc>
          <w:tcPr>
            <w:tcW w:w="2881" w:type="dxa"/>
            <w:hideMark/>
          </w:tcPr>
          <w:p w14:paraId="0420C835" w14:textId="77777777" w:rsidR="002E3CA4" w:rsidRPr="00525531" w:rsidRDefault="002E3CA4" w:rsidP="005273CF">
            <w:pPr>
              <w:spacing w:after="0" w:line="240" w:lineRule="auto"/>
            </w:pPr>
            <w:r w:rsidRPr="00525531">
              <w:t>For e.g. "Provides high-quality patent services including drafting, filing, and prosecuting patents"</w:t>
            </w:r>
          </w:p>
        </w:tc>
      </w:tr>
      <w:tr w:rsidR="002E3CA4" w:rsidRPr="00525531" w14:paraId="59EA63FD" w14:textId="77777777" w:rsidTr="007650FF">
        <w:trPr>
          <w:trHeight w:val="288"/>
        </w:trPr>
        <w:tc>
          <w:tcPr>
            <w:tcW w:w="2122" w:type="dxa"/>
            <w:hideMark/>
          </w:tcPr>
          <w:p w14:paraId="29FB43E7" w14:textId="77777777" w:rsidR="002E3CA4" w:rsidRPr="00525531" w:rsidRDefault="002E3CA4" w:rsidP="005273CF">
            <w:pPr>
              <w:spacing w:after="0" w:line="240" w:lineRule="auto"/>
            </w:pPr>
            <w:r w:rsidRPr="00525531">
              <w:t>Industry Experience</w:t>
            </w:r>
          </w:p>
        </w:tc>
        <w:tc>
          <w:tcPr>
            <w:tcW w:w="2371" w:type="dxa"/>
            <w:hideMark/>
          </w:tcPr>
          <w:p w14:paraId="2768BC7A" w14:textId="77777777" w:rsidR="002E3CA4" w:rsidRPr="00525531" w:rsidRDefault="002E3CA4" w:rsidP="005273CF">
            <w:pPr>
              <w:spacing w:after="0" w:line="240" w:lineRule="auto"/>
            </w:pPr>
            <w:r w:rsidRPr="00525531">
              <w:t>Specify industries experienced in</w:t>
            </w:r>
          </w:p>
        </w:tc>
        <w:tc>
          <w:tcPr>
            <w:tcW w:w="1689" w:type="dxa"/>
            <w:noWrap/>
            <w:hideMark/>
          </w:tcPr>
          <w:p w14:paraId="781359B3" w14:textId="77777777" w:rsidR="002E3CA4" w:rsidRPr="00525531" w:rsidRDefault="002E3CA4" w:rsidP="005273CF">
            <w:pPr>
              <w:spacing w:after="0" w:line="240" w:lineRule="auto"/>
            </w:pPr>
            <w:r w:rsidRPr="00525531">
              <w:t>List</w:t>
            </w:r>
          </w:p>
        </w:tc>
        <w:tc>
          <w:tcPr>
            <w:tcW w:w="2881" w:type="dxa"/>
            <w:hideMark/>
          </w:tcPr>
          <w:p w14:paraId="19652FE0" w14:textId="77777777" w:rsidR="002E3CA4" w:rsidRPr="00525531" w:rsidRDefault="002E3CA4" w:rsidP="005273CF">
            <w:pPr>
              <w:spacing w:after="0" w:line="240" w:lineRule="auto"/>
            </w:pPr>
            <w:r w:rsidRPr="00525531">
              <w:t xml:space="preserve">Finance, Healthcare, Retail </w:t>
            </w:r>
            <w:proofErr w:type="spellStart"/>
            <w:r w:rsidRPr="00525531">
              <w:t>etc</w:t>
            </w:r>
            <w:proofErr w:type="spellEnd"/>
          </w:p>
        </w:tc>
      </w:tr>
      <w:tr w:rsidR="002E3CA4" w:rsidRPr="00525531" w14:paraId="14B5B8AC" w14:textId="77777777" w:rsidTr="007650FF">
        <w:trPr>
          <w:trHeight w:val="576"/>
        </w:trPr>
        <w:tc>
          <w:tcPr>
            <w:tcW w:w="2122" w:type="dxa"/>
            <w:hideMark/>
          </w:tcPr>
          <w:p w14:paraId="100AC2EB" w14:textId="77777777" w:rsidR="002E3CA4" w:rsidRPr="00525531" w:rsidRDefault="002E3CA4" w:rsidP="005273CF">
            <w:pPr>
              <w:spacing w:after="0" w:line="240" w:lineRule="auto"/>
            </w:pPr>
            <w:r w:rsidRPr="00525531">
              <w:t>Internal /External Certifications</w:t>
            </w:r>
          </w:p>
        </w:tc>
        <w:tc>
          <w:tcPr>
            <w:tcW w:w="2371" w:type="dxa"/>
            <w:hideMark/>
          </w:tcPr>
          <w:p w14:paraId="07E47B54" w14:textId="77777777" w:rsidR="002E3CA4" w:rsidRPr="00525531" w:rsidRDefault="002E3CA4" w:rsidP="005273CF">
            <w:pPr>
              <w:spacing w:after="0" w:line="240" w:lineRule="auto"/>
            </w:pPr>
            <w:r w:rsidRPr="00525531">
              <w:t>Relevant certifications (e.g., PMP, Six Sigma).</w:t>
            </w:r>
          </w:p>
        </w:tc>
        <w:tc>
          <w:tcPr>
            <w:tcW w:w="1689" w:type="dxa"/>
            <w:noWrap/>
            <w:hideMark/>
          </w:tcPr>
          <w:p w14:paraId="635C03B4" w14:textId="77777777" w:rsidR="002E3CA4" w:rsidRPr="00525531" w:rsidRDefault="002E3CA4" w:rsidP="005273CF">
            <w:pPr>
              <w:spacing w:after="0" w:line="240" w:lineRule="auto"/>
            </w:pPr>
            <w:r w:rsidRPr="00525531">
              <w:t>List</w:t>
            </w:r>
          </w:p>
        </w:tc>
        <w:tc>
          <w:tcPr>
            <w:tcW w:w="2881" w:type="dxa"/>
            <w:hideMark/>
          </w:tcPr>
          <w:p w14:paraId="5C070773" w14:textId="77777777" w:rsidR="002E3CA4" w:rsidRPr="00525531" w:rsidRDefault="002E3CA4" w:rsidP="005273CF">
            <w:pPr>
              <w:spacing w:after="0" w:line="240" w:lineRule="auto"/>
            </w:pPr>
            <w:r w:rsidRPr="00525531">
              <w:t>For e.g. PMP, Six Sigma certifications etc.</w:t>
            </w:r>
          </w:p>
        </w:tc>
      </w:tr>
      <w:tr w:rsidR="002E3CA4" w:rsidRPr="00525531" w14:paraId="7D13943E" w14:textId="77777777" w:rsidTr="007650FF">
        <w:trPr>
          <w:trHeight w:val="576"/>
        </w:trPr>
        <w:tc>
          <w:tcPr>
            <w:tcW w:w="2122" w:type="dxa"/>
            <w:hideMark/>
          </w:tcPr>
          <w:p w14:paraId="1A7A558F" w14:textId="77777777" w:rsidR="002E3CA4" w:rsidRPr="00525531" w:rsidRDefault="002E3CA4" w:rsidP="005273CF">
            <w:pPr>
              <w:spacing w:after="0" w:line="240" w:lineRule="auto"/>
            </w:pPr>
            <w:r w:rsidRPr="00525531">
              <w:t>Product Experience</w:t>
            </w:r>
          </w:p>
        </w:tc>
        <w:tc>
          <w:tcPr>
            <w:tcW w:w="2371" w:type="dxa"/>
            <w:hideMark/>
          </w:tcPr>
          <w:p w14:paraId="623115D4" w14:textId="0C8CFE43" w:rsidR="002E3CA4" w:rsidRPr="00525531" w:rsidRDefault="002E3CA4" w:rsidP="005273CF">
            <w:pPr>
              <w:spacing w:after="0" w:line="240" w:lineRule="auto"/>
            </w:pPr>
            <w:r w:rsidRPr="00525531">
              <w:t>Canon Product Names</w:t>
            </w:r>
          </w:p>
        </w:tc>
        <w:tc>
          <w:tcPr>
            <w:tcW w:w="1689" w:type="dxa"/>
            <w:noWrap/>
            <w:hideMark/>
          </w:tcPr>
          <w:p w14:paraId="101F5FC7" w14:textId="77777777" w:rsidR="002E3CA4" w:rsidRPr="00525531" w:rsidRDefault="002E3CA4" w:rsidP="005273CF">
            <w:pPr>
              <w:spacing w:after="0" w:line="240" w:lineRule="auto"/>
            </w:pPr>
            <w:r w:rsidRPr="00525531">
              <w:t>List</w:t>
            </w:r>
          </w:p>
        </w:tc>
        <w:tc>
          <w:tcPr>
            <w:tcW w:w="2881" w:type="dxa"/>
            <w:hideMark/>
          </w:tcPr>
          <w:p w14:paraId="1EAA0F24" w14:textId="77777777" w:rsidR="002E3CA4" w:rsidRPr="00525531" w:rsidRDefault="002E3CA4" w:rsidP="005273CF">
            <w:pPr>
              <w:spacing w:after="0" w:line="240" w:lineRule="auto"/>
            </w:pPr>
            <w:r w:rsidRPr="00525531">
              <w:t>List. For e.g. MVP AI SCAN, WORKFLOW2000, PRINT2.0</w:t>
            </w:r>
          </w:p>
        </w:tc>
      </w:tr>
      <w:tr w:rsidR="002E3CA4" w:rsidRPr="00525531" w14:paraId="2EA9CAE9" w14:textId="77777777" w:rsidTr="007650FF">
        <w:trPr>
          <w:trHeight w:val="576"/>
        </w:trPr>
        <w:tc>
          <w:tcPr>
            <w:tcW w:w="2122" w:type="dxa"/>
            <w:hideMark/>
          </w:tcPr>
          <w:p w14:paraId="732B0941" w14:textId="77777777" w:rsidR="002E3CA4" w:rsidRPr="00525531" w:rsidRDefault="002E3CA4" w:rsidP="005273CF">
            <w:pPr>
              <w:spacing w:after="0" w:line="240" w:lineRule="auto"/>
            </w:pPr>
            <w:r w:rsidRPr="00525531">
              <w:t>Expertise</w:t>
            </w:r>
          </w:p>
        </w:tc>
        <w:tc>
          <w:tcPr>
            <w:tcW w:w="2371" w:type="dxa"/>
            <w:hideMark/>
          </w:tcPr>
          <w:p w14:paraId="550EF0D5" w14:textId="77777777" w:rsidR="002E3CA4" w:rsidRPr="00525531" w:rsidRDefault="002E3CA4" w:rsidP="005273CF">
            <w:pPr>
              <w:spacing w:after="0" w:line="240" w:lineRule="auto"/>
            </w:pPr>
            <w:r w:rsidRPr="00525531">
              <w:t>Define expertise of employee</w:t>
            </w:r>
          </w:p>
        </w:tc>
        <w:tc>
          <w:tcPr>
            <w:tcW w:w="1689" w:type="dxa"/>
            <w:noWrap/>
            <w:hideMark/>
          </w:tcPr>
          <w:p w14:paraId="3939FCB6" w14:textId="77777777" w:rsidR="002E3CA4" w:rsidRPr="00525531" w:rsidRDefault="002E3CA4" w:rsidP="005273CF">
            <w:pPr>
              <w:spacing w:after="0" w:line="240" w:lineRule="auto"/>
            </w:pPr>
            <w:r w:rsidRPr="00525531">
              <w:t>List</w:t>
            </w:r>
          </w:p>
        </w:tc>
        <w:tc>
          <w:tcPr>
            <w:tcW w:w="2881" w:type="dxa"/>
            <w:hideMark/>
          </w:tcPr>
          <w:p w14:paraId="00A0AA16" w14:textId="77777777" w:rsidR="002E3CA4" w:rsidRPr="00525531" w:rsidRDefault="002E3CA4" w:rsidP="005273CF">
            <w:pPr>
              <w:spacing w:after="0" w:line="240" w:lineRule="auto"/>
            </w:pPr>
            <w:r w:rsidRPr="00525531">
              <w:t>For e.g.  i.e. Scripting, Integration, Color Reproduction, Cloud &amp; Infrastructure</w:t>
            </w:r>
          </w:p>
        </w:tc>
      </w:tr>
      <w:tr w:rsidR="002E3CA4" w:rsidRPr="00525531" w14:paraId="45E26B61" w14:textId="77777777" w:rsidTr="007650FF">
        <w:trPr>
          <w:trHeight w:val="1152"/>
        </w:trPr>
        <w:tc>
          <w:tcPr>
            <w:tcW w:w="2122" w:type="dxa"/>
            <w:hideMark/>
          </w:tcPr>
          <w:p w14:paraId="42DA19F9" w14:textId="77777777" w:rsidR="002E3CA4" w:rsidRPr="00525531" w:rsidRDefault="002E3CA4" w:rsidP="005273CF">
            <w:pPr>
              <w:spacing w:after="0" w:line="240" w:lineRule="auto"/>
            </w:pPr>
            <w:r w:rsidRPr="00525531">
              <w:t>Core Competencies</w:t>
            </w:r>
          </w:p>
        </w:tc>
        <w:tc>
          <w:tcPr>
            <w:tcW w:w="2371" w:type="dxa"/>
            <w:hideMark/>
          </w:tcPr>
          <w:p w14:paraId="442335D1" w14:textId="77777777" w:rsidR="002E3CA4" w:rsidRPr="00525531" w:rsidRDefault="002E3CA4" w:rsidP="005273CF">
            <w:pPr>
              <w:spacing w:after="0" w:line="240" w:lineRule="auto"/>
            </w:pPr>
            <w:r w:rsidRPr="00525531">
              <w:t>Specific skills or technologies, e.g., programming languages, project management methodologies.</w:t>
            </w:r>
          </w:p>
        </w:tc>
        <w:tc>
          <w:tcPr>
            <w:tcW w:w="1689" w:type="dxa"/>
            <w:noWrap/>
            <w:hideMark/>
          </w:tcPr>
          <w:p w14:paraId="15D478AE" w14:textId="77777777" w:rsidR="002E3CA4" w:rsidRPr="00525531" w:rsidRDefault="002E3CA4" w:rsidP="005273CF">
            <w:pPr>
              <w:spacing w:after="0" w:line="240" w:lineRule="auto"/>
            </w:pPr>
            <w:r w:rsidRPr="00525531">
              <w:t>Dictionary (key)</w:t>
            </w:r>
          </w:p>
        </w:tc>
        <w:tc>
          <w:tcPr>
            <w:tcW w:w="2881" w:type="dxa"/>
            <w:hideMark/>
          </w:tcPr>
          <w:p w14:paraId="13267851" w14:textId="77777777" w:rsidR="002E3CA4" w:rsidRPr="00525531" w:rsidRDefault="002E3CA4" w:rsidP="005273CF">
            <w:pPr>
              <w:spacing w:after="0" w:line="240" w:lineRule="auto"/>
            </w:pPr>
            <w:r w:rsidRPr="00525531">
              <w:t>For e.g. JavaScript, Python, Project Management, Graphic Designing</w:t>
            </w:r>
          </w:p>
        </w:tc>
      </w:tr>
      <w:tr w:rsidR="002E3CA4" w:rsidRPr="00525531" w14:paraId="16A9FC43" w14:textId="77777777" w:rsidTr="007650FF">
        <w:trPr>
          <w:trHeight w:val="1152"/>
        </w:trPr>
        <w:tc>
          <w:tcPr>
            <w:tcW w:w="2122" w:type="dxa"/>
            <w:hideMark/>
          </w:tcPr>
          <w:p w14:paraId="1A3E4BAC" w14:textId="77777777" w:rsidR="002E3CA4" w:rsidRPr="00525531" w:rsidRDefault="002E3CA4" w:rsidP="005273CF">
            <w:pPr>
              <w:spacing w:after="0" w:line="240" w:lineRule="auto"/>
            </w:pPr>
            <w:r w:rsidRPr="00525531">
              <w:t>Core Competencies (Expertise)</w:t>
            </w:r>
          </w:p>
        </w:tc>
        <w:tc>
          <w:tcPr>
            <w:tcW w:w="2371" w:type="dxa"/>
            <w:hideMark/>
          </w:tcPr>
          <w:p w14:paraId="62E9BA62" w14:textId="77777777" w:rsidR="002E3CA4" w:rsidRPr="00525531" w:rsidRDefault="002E3CA4" w:rsidP="005273CF">
            <w:pPr>
              <w:spacing w:after="0" w:line="240" w:lineRule="auto"/>
            </w:pPr>
            <w:r w:rsidRPr="00525531">
              <w:t>Rating Specific skills or technologies, e.g., programming languages, project management methodologies.</w:t>
            </w:r>
          </w:p>
        </w:tc>
        <w:tc>
          <w:tcPr>
            <w:tcW w:w="1689" w:type="dxa"/>
            <w:noWrap/>
            <w:hideMark/>
          </w:tcPr>
          <w:p w14:paraId="3BA02495" w14:textId="77777777" w:rsidR="002E3CA4" w:rsidRPr="00525531" w:rsidRDefault="002E3CA4" w:rsidP="005273CF">
            <w:pPr>
              <w:spacing w:after="0" w:line="240" w:lineRule="auto"/>
            </w:pPr>
            <w:r w:rsidRPr="00525531">
              <w:t>Dictionary (value)</w:t>
            </w:r>
          </w:p>
        </w:tc>
        <w:tc>
          <w:tcPr>
            <w:tcW w:w="2881" w:type="dxa"/>
            <w:hideMark/>
          </w:tcPr>
          <w:p w14:paraId="09A83FF3" w14:textId="77777777" w:rsidR="002E3CA4" w:rsidRPr="00525531" w:rsidRDefault="002E3CA4" w:rsidP="005273CF">
            <w:pPr>
              <w:spacing w:after="0" w:line="240" w:lineRule="auto"/>
            </w:pPr>
            <w:r w:rsidRPr="00525531">
              <w:t>Core Competencies expertise level (1 to 10 expertise level)</w:t>
            </w:r>
          </w:p>
        </w:tc>
      </w:tr>
      <w:tr w:rsidR="002E3CA4" w:rsidRPr="00525531" w14:paraId="3D82B55F" w14:textId="77777777" w:rsidTr="007650FF">
        <w:trPr>
          <w:trHeight w:val="288"/>
        </w:trPr>
        <w:tc>
          <w:tcPr>
            <w:tcW w:w="2122" w:type="dxa"/>
            <w:hideMark/>
          </w:tcPr>
          <w:p w14:paraId="123F458C" w14:textId="77777777" w:rsidR="002E3CA4" w:rsidRPr="00525531" w:rsidRDefault="002E3CA4" w:rsidP="005273CF">
            <w:pPr>
              <w:spacing w:after="0" w:line="240" w:lineRule="auto"/>
            </w:pPr>
            <w:r w:rsidRPr="00525531">
              <w:t>Work Location</w:t>
            </w:r>
          </w:p>
        </w:tc>
        <w:tc>
          <w:tcPr>
            <w:tcW w:w="2371" w:type="dxa"/>
            <w:hideMark/>
          </w:tcPr>
          <w:p w14:paraId="205BCFF9" w14:textId="77777777" w:rsidR="002E3CA4" w:rsidRPr="00525531" w:rsidRDefault="002E3CA4" w:rsidP="005273CF">
            <w:pPr>
              <w:spacing w:after="0" w:line="240" w:lineRule="auto"/>
            </w:pPr>
            <w:r w:rsidRPr="00525531">
              <w:t>Location of Work Office</w:t>
            </w:r>
          </w:p>
        </w:tc>
        <w:tc>
          <w:tcPr>
            <w:tcW w:w="1689" w:type="dxa"/>
            <w:noWrap/>
            <w:hideMark/>
          </w:tcPr>
          <w:p w14:paraId="7D463B33" w14:textId="77777777" w:rsidR="002E3CA4" w:rsidRPr="00525531" w:rsidRDefault="002E3CA4" w:rsidP="005273CF">
            <w:pPr>
              <w:spacing w:after="0" w:line="240" w:lineRule="auto"/>
            </w:pPr>
            <w:r w:rsidRPr="00525531">
              <w:t>Category</w:t>
            </w:r>
          </w:p>
        </w:tc>
        <w:tc>
          <w:tcPr>
            <w:tcW w:w="2881" w:type="dxa"/>
            <w:hideMark/>
          </w:tcPr>
          <w:p w14:paraId="0A5A1921" w14:textId="77777777" w:rsidR="002E3CA4" w:rsidRPr="00525531" w:rsidRDefault="002E3CA4" w:rsidP="005273CF">
            <w:pPr>
              <w:spacing w:after="0" w:line="240" w:lineRule="auto"/>
            </w:pPr>
            <w:r w:rsidRPr="00525531">
              <w:t>Canon Offices Cities/European City</w:t>
            </w:r>
          </w:p>
        </w:tc>
      </w:tr>
      <w:tr w:rsidR="002E3CA4" w:rsidRPr="00525531" w14:paraId="090A338A" w14:textId="77777777" w:rsidTr="007650FF">
        <w:trPr>
          <w:trHeight w:val="1152"/>
        </w:trPr>
        <w:tc>
          <w:tcPr>
            <w:tcW w:w="2122" w:type="dxa"/>
            <w:hideMark/>
          </w:tcPr>
          <w:p w14:paraId="5A74C1B2" w14:textId="77777777" w:rsidR="002E3CA4" w:rsidRPr="00525531" w:rsidRDefault="002E3CA4" w:rsidP="005273CF">
            <w:pPr>
              <w:spacing w:after="0" w:line="240" w:lineRule="auto"/>
            </w:pPr>
            <w:r w:rsidRPr="00525531">
              <w:lastRenderedPageBreak/>
              <w:t>Work Flexibility</w:t>
            </w:r>
          </w:p>
        </w:tc>
        <w:tc>
          <w:tcPr>
            <w:tcW w:w="2371" w:type="dxa"/>
            <w:hideMark/>
          </w:tcPr>
          <w:p w14:paraId="4C37AEBE" w14:textId="77777777" w:rsidR="002E3CA4" w:rsidRPr="00525531" w:rsidRDefault="002E3CA4" w:rsidP="005273CF">
            <w:pPr>
              <w:spacing w:after="0" w:line="240" w:lineRule="auto"/>
            </w:pPr>
            <w:r w:rsidRPr="00525531">
              <w:t xml:space="preserve">Indicate whether the project can be remote, hybrid, or if it requires on-site work in specific locations </w:t>
            </w:r>
          </w:p>
        </w:tc>
        <w:tc>
          <w:tcPr>
            <w:tcW w:w="1689" w:type="dxa"/>
            <w:noWrap/>
            <w:hideMark/>
          </w:tcPr>
          <w:p w14:paraId="0F378A24" w14:textId="77777777" w:rsidR="002E3CA4" w:rsidRPr="00525531" w:rsidRDefault="002E3CA4" w:rsidP="005273CF">
            <w:pPr>
              <w:spacing w:after="0" w:line="240" w:lineRule="auto"/>
            </w:pPr>
            <w:r w:rsidRPr="00525531">
              <w:t>Category</w:t>
            </w:r>
          </w:p>
        </w:tc>
        <w:tc>
          <w:tcPr>
            <w:tcW w:w="2881" w:type="dxa"/>
            <w:hideMark/>
          </w:tcPr>
          <w:p w14:paraId="60BB35C2" w14:textId="77777777" w:rsidR="002E3CA4" w:rsidRPr="00525531" w:rsidRDefault="002E3CA4" w:rsidP="005273CF">
            <w:pPr>
              <w:spacing w:after="0" w:line="240" w:lineRule="auto"/>
            </w:pPr>
            <w:r w:rsidRPr="00525531">
              <w:t>Value from either of Onsite, Remote, Hybrid</w:t>
            </w:r>
          </w:p>
        </w:tc>
      </w:tr>
      <w:tr w:rsidR="002E3CA4" w:rsidRPr="00525531" w14:paraId="0C45163B" w14:textId="77777777" w:rsidTr="007650FF">
        <w:trPr>
          <w:trHeight w:val="864"/>
        </w:trPr>
        <w:tc>
          <w:tcPr>
            <w:tcW w:w="2122" w:type="dxa"/>
            <w:hideMark/>
          </w:tcPr>
          <w:p w14:paraId="6767E35D" w14:textId="77777777" w:rsidR="002E3CA4" w:rsidRPr="00525531" w:rsidRDefault="002E3CA4" w:rsidP="005273CF">
            <w:pPr>
              <w:spacing w:after="0" w:line="240" w:lineRule="auto"/>
            </w:pPr>
            <w:r w:rsidRPr="00525531">
              <w:t>Languages Known</w:t>
            </w:r>
          </w:p>
        </w:tc>
        <w:tc>
          <w:tcPr>
            <w:tcW w:w="2371" w:type="dxa"/>
            <w:hideMark/>
          </w:tcPr>
          <w:p w14:paraId="178A4366" w14:textId="77777777" w:rsidR="002E3CA4" w:rsidRPr="00525531" w:rsidRDefault="002E3CA4" w:rsidP="005273CF">
            <w:pPr>
              <w:spacing w:after="0" w:line="240" w:lineRule="auto"/>
            </w:pPr>
            <w:r w:rsidRPr="00525531">
              <w:t xml:space="preserve">Languages required to communicate in this project </w:t>
            </w:r>
          </w:p>
        </w:tc>
        <w:tc>
          <w:tcPr>
            <w:tcW w:w="1689" w:type="dxa"/>
            <w:noWrap/>
            <w:hideMark/>
          </w:tcPr>
          <w:p w14:paraId="2E486703" w14:textId="77777777" w:rsidR="002E3CA4" w:rsidRPr="00525531" w:rsidRDefault="002E3CA4" w:rsidP="005273CF">
            <w:pPr>
              <w:spacing w:after="0" w:line="240" w:lineRule="auto"/>
            </w:pPr>
            <w:r w:rsidRPr="00525531">
              <w:t>Dictionary (key)</w:t>
            </w:r>
          </w:p>
        </w:tc>
        <w:tc>
          <w:tcPr>
            <w:tcW w:w="2881" w:type="dxa"/>
            <w:hideMark/>
          </w:tcPr>
          <w:p w14:paraId="2AA4B874" w14:textId="17D91DCB" w:rsidR="002E3CA4" w:rsidRPr="00525531" w:rsidRDefault="002E3CA4" w:rsidP="005273CF">
            <w:pPr>
              <w:spacing w:after="0" w:line="240" w:lineRule="auto"/>
            </w:pPr>
            <w:r w:rsidRPr="00525531">
              <w:t>Languages like English, German,</w:t>
            </w:r>
            <w:r w:rsidR="0015157D">
              <w:t xml:space="preserve"> </w:t>
            </w:r>
            <w:r w:rsidRPr="00525531">
              <w:t xml:space="preserve">French, Portuguese </w:t>
            </w:r>
            <w:proofErr w:type="spellStart"/>
            <w:r w:rsidRPr="00525531">
              <w:t>etc</w:t>
            </w:r>
            <w:proofErr w:type="spellEnd"/>
            <w:r w:rsidRPr="00525531">
              <w:t xml:space="preserve"> </w:t>
            </w:r>
          </w:p>
        </w:tc>
      </w:tr>
      <w:tr w:rsidR="002E3CA4" w:rsidRPr="00525531" w14:paraId="3F919F92" w14:textId="77777777" w:rsidTr="009D6ACF">
        <w:trPr>
          <w:trHeight w:val="1284"/>
        </w:trPr>
        <w:tc>
          <w:tcPr>
            <w:tcW w:w="2122" w:type="dxa"/>
            <w:hideMark/>
          </w:tcPr>
          <w:p w14:paraId="517291FA" w14:textId="77777777" w:rsidR="002E3CA4" w:rsidRPr="00525531" w:rsidRDefault="002E3CA4" w:rsidP="005273CF">
            <w:pPr>
              <w:spacing w:after="0" w:line="240" w:lineRule="auto"/>
            </w:pPr>
            <w:r w:rsidRPr="00525531">
              <w:t>Communication Skills</w:t>
            </w:r>
          </w:p>
        </w:tc>
        <w:tc>
          <w:tcPr>
            <w:tcW w:w="2371" w:type="dxa"/>
            <w:hideMark/>
          </w:tcPr>
          <w:p w14:paraId="3356F4AB" w14:textId="77777777" w:rsidR="002E3CA4" w:rsidRPr="00525531" w:rsidRDefault="002E3CA4" w:rsidP="005273CF">
            <w:pPr>
              <w:spacing w:after="0" w:line="240" w:lineRule="auto"/>
            </w:pPr>
            <w:r w:rsidRPr="00525531">
              <w:t>CEFR Level of languages required to communicate in this project</w:t>
            </w:r>
          </w:p>
        </w:tc>
        <w:tc>
          <w:tcPr>
            <w:tcW w:w="1689" w:type="dxa"/>
            <w:noWrap/>
            <w:hideMark/>
          </w:tcPr>
          <w:p w14:paraId="29F51D96" w14:textId="77777777" w:rsidR="002E3CA4" w:rsidRPr="00525531" w:rsidRDefault="002E3CA4" w:rsidP="005273CF">
            <w:pPr>
              <w:spacing w:after="0" w:line="240" w:lineRule="auto"/>
            </w:pPr>
            <w:r w:rsidRPr="00525531">
              <w:t>Dictionary (value)</w:t>
            </w:r>
          </w:p>
        </w:tc>
        <w:tc>
          <w:tcPr>
            <w:tcW w:w="2881" w:type="dxa"/>
            <w:hideMark/>
          </w:tcPr>
          <w:p w14:paraId="3B7CD8B0" w14:textId="77777777" w:rsidR="002E3CA4" w:rsidRPr="00525531" w:rsidRDefault="002E3CA4" w:rsidP="005273CF">
            <w:pPr>
              <w:spacing w:after="0" w:line="240" w:lineRule="auto"/>
            </w:pPr>
            <w:r w:rsidRPr="00525531">
              <w:t>A1, A2, B1, B2, C1, C2</w:t>
            </w:r>
          </w:p>
        </w:tc>
      </w:tr>
      <w:tr w:rsidR="002E3CA4" w:rsidRPr="00525531" w14:paraId="58FC2BF8" w14:textId="77777777" w:rsidTr="007650FF">
        <w:trPr>
          <w:trHeight w:val="1152"/>
        </w:trPr>
        <w:tc>
          <w:tcPr>
            <w:tcW w:w="2122" w:type="dxa"/>
          </w:tcPr>
          <w:p w14:paraId="50A37064" w14:textId="77777777" w:rsidR="002E3CA4" w:rsidRPr="00525531" w:rsidRDefault="002E3CA4" w:rsidP="005273CF">
            <w:pPr>
              <w:spacing w:after="0" w:line="240" w:lineRule="auto"/>
            </w:pPr>
            <w:r>
              <w:t>Available From</w:t>
            </w:r>
          </w:p>
        </w:tc>
        <w:tc>
          <w:tcPr>
            <w:tcW w:w="2371" w:type="dxa"/>
          </w:tcPr>
          <w:p w14:paraId="291B89B1" w14:textId="77777777" w:rsidR="002E3CA4" w:rsidRPr="00525531" w:rsidRDefault="002E3CA4" w:rsidP="005273CF">
            <w:pPr>
              <w:spacing w:after="0" w:line="240" w:lineRule="auto"/>
            </w:pPr>
            <w:r>
              <w:t>Availability Start Date</w:t>
            </w:r>
          </w:p>
        </w:tc>
        <w:tc>
          <w:tcPr>
            <w:tcW w:w="1689" w:type="dxa"/>
            <w:noWrap/>
          </w:tcPr>
          <w:p w14:paraId="207E0B38" w14:textId="77777777" w:rsidR="002E3CA4" w:rsidRPr="00525531" w:rsidRDefault="002E3CA4" w:rsidP="005273CF">
            <w:pPr>
              <w:spacing w:after="0" w:line="240" w:lineRule="auto"/>
            </w:pPr>
            <w:r>
              <w:t>Date</w:t>
            </w:r>
          </w:p>
        </w:tc>
        <w:tc>
          <w:tcPr>
            <w:tcW w:w="2881" w:type="dxa"/>
          </w:tcPr>
          <w:p w14:paraId="1E811480" w14:textId="77777777" w:rsidR="002E3CA4" w:rsidRPr="00525531" w:rsidRDefault="002E3CA4" w:rsidP="005273CF">
            <w:pPr>
              <w:spacing w:after="0" w:line="240" w:lineRule="auto"/>
            </w:pPr>
            <w:r>
              <w:t>Date from which employee has working bandwidth</w:t>
            </w:r>
          </w:p>
        </w:tc>
      </w:tr>
      <w:tr w:rsidR="002E3CA4" w:rsidRPr="00525531" w14:paraId="548F9DF7" w14:textId="77777777" w:rsidTr="007650FF">
        <w:trPr>
          <w:trHeight w:val="1152"/>
        </w:trPr>
        <w:tc>
          <w:tcPr>
            <w:tcW w:w="2122" w:type="dxa"/>
          </w:tcPr>
          <w:p w14:paraId="5D2FAF25" w14:textId="77777777" w:rsidR="002E3CA4" w:rsidRPr="00525531" w:rsidRDefault="002E3CA4" w:rsidP="005273CF">
            <w:pPr>
              <w:spacing w:after="0" w:line="240" w:lineRule="auto"/>
            </w:pPr>
            <w:r>
              <w:t>Weekly Availability in Hours</w:t>
            </w:r>
          </w:p>
        </w:tc>
        <w:tc>
          <w:tcPr>
            <w:tcW w:w="2371" w:type="dxa"/>
          </w:tcPr>
          <w:p w14:paraId="095F076B" w14:textId="77777777" w:rsidR="002E3CA4" w:rsidRPr="00525531" w:rsidRDefault="002E3CA4" w:rsidP="005273CF">
            <w:pPr>
              <w:spacing w:after="0" w:line="240" w:lineRule="auto"/>
            </w:pPr>
            <w:r>
              <w:t>Hourly Bandwidth per Week</w:t>
            </w:r>
          </w:p>
        </w:tc>
        <w:tc>
          <w:tcPr>
            <w:tcW w:w="1689" w:type="dxa"/>
            <w:noWrap/>
          </w:tcPr>
          <w:p w14:paraId="1DAC59B5" w14:textId="77777777" w:rsidR="002E3CA4" w:rsidRPr="00525531" w:rsidRDefault="002E3CA4" w:rsidP="005273CF">
            <w:pPr>
              <w:spacing w:after="0" w:line="240" w:lineRule="auto"/>
            </w:pPr>
            <w:r>
              <w:t>Integer</w:t>
            </w:r>
          </w:p>
        </w:tc>
        <w:tc>
          <w:tcPr>
            <w:tcW w:w="2881" w:type="dxa"/>
          </w:tcPr>
          <w:p w14:paraId="77FA3351" w14:textId="77777777" w:rsidR="002E3CA4" w:rsidRPr="00525531" w:rsidRDefault="002E3CA4" w:rsidP="005273CF">
            <w:pPr>
              <w:spacing w:after="0" w:line="240" w:lineRule="auto"/>
            </w:pPr>
            <w:r>
              <w:t>The number of hours employee is free to work per week</w:t>
            </w:r>
          </w:p>
        </w:tc>
      </w:tr>
      <w:tr w:rsidR="002E3CA4" w:rsidRPr="00525531" w14:paraId="43DB8B7A" w14:textId="77777777" w:rsidTr="007650FF">
        <w:trPr>
          <w:trHeight w:val="1152"/>
        </w:trPr>
        <w:tc>
          <w:tcPr>
            <w:tcW w:w="2122" w:type="dxa"/>
            <w:hideMark/>
          </w:tcPr>
          <w:p w14:paraId="24ABEA2B" w14:textId="77777777" w:rsidR="002E3CA4" w:rsidRPr="00525531" w:rsidRDefault="002E3CA4" w:rsidP="005273CF">
            <w:pPr>
              <w:spacing w:after="0" w:line="240" w:lineRule="auto"/>
            </w:pPr>
            <w:r w:rsidRPr="00525531">
              <w:t>Cultural Awareness</w:t>
            </w:r>
          </w:p>
        </w:tc>
        <w:tc>
          <w:tcPr>
            <w:tcW w:w="2371" w:type="dxa"/>
            <w:hideMark/>
          </w:tcPr>
          <w:p w14:paraId="72433A80" w14:textId="77777777" w:rsidR="002E3CA4" w:rsidRPr="00525531" w:rsidRDefault="002E3CA4" w:rsidP="005273CF">
            <w:pPr>
              <w:spacing w:after="0" w:line="240" w:lineRule="auto"/>
            </w:pPr>
            <w:r w:rsidRPr="00525531">
              <w:t>Openness to diversity and experience in international settings, valuable for global teams.</w:t>
            </w:r>
          </w:p>
        </w:tc>
        <w:tc>
          <w:tcPr>
            <w:tcW w:w="1689" w:type="dxa"/>
            <w:noWrap/>
            <w:hideMark/>
          </w:tcPr>
          <w:p w14:paraId="18283A43" w14:textId="77777777" w:rsidR="002E3CA4" w:rsidRPr="00525531" w:rsidRDefault="002E3CA4" w:rsidP="005273CF">
            <w:pPr>
              <w:spacing w:after="0" w:line="240" w:lineRule="auto"/>
            </w:pPr>
            <w:r w:rsidRPr="00525531">
              <w:t>Integer</w:t>
            </w:r>
          </w:p>
        </w:tc>
        <w:tc>
          <w:tcPr>
            <w:tcW w:w="2881" w:type="dxa"/>
            <w:hideMark/>
          </w:tcPr>
          <w:p w14:paraId="5A4FD642" w14:textId="77777777" w:rsidR="002E3CA4" w:rsidRPr="00525531" w:rsidRDefault="002E3CA4" w:rsidP="005273CF">
            <w:pPr>
              <w:spacing w:after="0" w:line="240" w:lineRule="auto"/>
            </w:pPr>
            <w:r w:rsidRPr="00525531">
              <w:t xml:space="preserve">Openness Rating 1 to </w:t>
            </w:r>
            <w:r>
              <w:t>10</w:t>
            </w:r>
          </w:p>
        </w:tc>
      </w:tr>
      <w:tr w:rsidR="002E3CA4" w:rsidRPr="00525531" w14:paraId="3305B0F1" w14:textId="77777777" w:rsidTr="007650FF">
        <w:trPr>
          <w:trHeight w:val="576"/>
        </w:trPr>
        <w:tc>
          <w:tcPr>
            <w:tcW w:w="2122" w:type="dxa"/>
            <w:hideMark/>
          </w:tcPr>
          <w:p w14:paraId="58829791" w14:textId="77777777" w:rsidR="002E3CA4" w:rsidRPr="00525531" w:rsidRDefault="002E3CA4" w:rsidP="005273CF">
            <w:pPr>
              <w:spacing w:after="0" w:line="240" w:lineRule="auto"/>
            </w:pPr>
            <w:r w:rsidRPr="00525531">
              <w:t>Problem Solving</w:t>
            </w:r>
          </w:p>
        </w:tc>
        <w:tc>
          <w:tcPr>
            <w:tcW w:w="2371" w:type="dxa"/>
            <w:hideMark/>
          </w:tcPr>
          <w:p w14:paraId="24FD841F" w14:textId="77777777" w:rsidR="002E3CA4" w:rsidRPr="00525531" w:rsidRDefault="002E3CA4" w:rsidP="005273CF">
            <w:pPr>
              <w:spacing w:after="0" w:line="240" w:lineRule="auto"/>
            </w:pPr>
            <w:r w:rsidRPr="00525531">
              <w:t>Critical thinking and adaptability in projects</w:t>
            </w:r>
          </w:p>
        </w:tc>
        <w:tc>
          <w:tcPr>
            <w:tcW w:w="1689" w:type="dxa"/>
            <w:noWrap/>
            <w:hideMark/>
          </w:tcPr>
          <w:p w14:paraId="2CC26910" w14:textId="77777777" w:rsidR="002E3CA4" w:rsidRPr="00525531" w:rsidRDefault="002E3CA4" w:rsidP="005273CF">
            <w:pPr>
              <w:spacing w:after="0" w:line="240" w:lineRule="auto"/>
            </w:pPr>
            <w:r w:rsidRPr="00525531">
              <w:t>Integer</w:t>
            </w:r>
          </w:p>
        </w:tc>
        <w:tc>
          <w:tcPr>
            <w:tcW w:w="2881" w:type="dxa"/>
            <w:hideMark/>
          </w:tcPr>
          <w:p w14:paraId="39454F73" w14:textId="77777777" w:rsidR="002E3CA4" w:rsidRPr="00525531" w:rsidRDefault="002E3CA4" w:rsidP="005273CF">
            <w:pPr>
              <w:spacing w:after="0" w:line="240" w:lineRule="auto"/>
            </w:pPr>
            <w:r>
              <w:t>Past Project Diversity Rating 1 to 10</w:t>
            </w:r>
          </w:p>
        </w:tc>
      </w:tr>
      <w:tr w:rsidR="002E3CA4" w:rsidRPr="00525531" w14:paraId="627A8ABB" w14:textId="77777777" w:rsidTr="007650FF">
        <w:trPr>
          <w:trHeight w:val="576"/>
        </w:trPr>
        <w:tc>
          <w:tcPr>
            <w:tcW w:w="2122" w:type="dxa"/>
            <w:hideMark/>
          </w:tcPr>
          <w:p w14:paraId="7C61CFEF" w14:textId="77777777" w:rsidR="002E3CA4" w:rsidRPr="00525531" w:rsidRDefault="002E3CA4" w:rsidP="005273CF">
            <w:pPr>
              <w:spacing w:after="0" w:line="240" w:lineRule="auto"/>
            </w:pPr>
            <w:r w:rsidRPr="00525531">
              <w:t>Leadership</w:t>
            </w:r>
          </w:p>
        </w:tc>
        <w:tc>
          <w:tcPr>
            <w:tcW w:w="2371" w:type="dxa"/>
            <w:hideMark/>
          </w:tcPr>
          <w:p w14:paraId="4F73017A" w14:textId="77777777" w:rsidR="002E3CA4" w:rsidRPr="00525531" w:rsidRDefault="002E3CA4" w:rsidP="005273CF">
            <w:pPr>
              <w:spacing w:after="0" w:line="240" w:lineRule="auto"/>
            </w:pPr>
            <w:r w:rsidRPr="00525531">
              <w:t>Leadership or mentoring/coaching experience.</w:t>
            </w:r>
          </w:p>
        </w:tc>
        <w:tc>
          <w:tcPr>
            <w:tcW w:w="1689" w:type="dxa"/>
            <w:noWrap/>
            <w:hideMark/>
          </w:tcPr>
          <w:p w14:paraId="0A0C96B1" w14:textId="77777777" w:rsidR="002E3CA4" w:rsidRPr="00525531" w:rsidRDefault="002E3CA4" w:rsidP="005273CF">
            <w:pPr>
              <w:spacing w:after="0" w:line="240" w:lineRule="auto"/>
            </w:pPr>
            <w:r w:rsidRPr="00525531">
              <w:t>Integer</w:t>
            </w:r>
          </w:p>
        </w:tc>
        <w:tc>
          <w:tcPr>
            <w:tcW w:w="2881" w:type="dxa"/>
            <w:hideMark/>
          </w:tcPr>
          <w:p w14:paraId="1FFDB0F6" w14:textId="77777777" w:rsidR="002E3CA4" w:rsidRPr="00525531" w:rsidRDefault="002E3CA4" w:rsidP="005273CF">
            <w:pPr>
              <w:spacing w:after="0" w:line="240" w:lineRule="auto"/>
            </w:pPr>
            <w:proofErr w:type="gramStart"/>
            <w:r>
              <w:t>Past Experience</w:t>
            </w:r>
            <w:proofErr w:type="gramEnd"/>
            <w:r>
              <w:t xml:space="preserve"> Rating 1 to 10</w:t>
            </w:r>
          </w:p>
        </w:tc>
      </w:tr>
    </w:tbl>
    <w:p w14:paraId="1BDE79CE" w14:textId="0C5D04DC" w:rsidR="00512A6C" w:rsidRPr="005273CF" w:rsidRDefault="008D2B7B" w:rsidP="009D6ACF">
      <w:pPr>
        <w:pStyle w:val="Caption"/>
        <w:keepNext/>
      </w:pPr>
      <w:bookmarkStart w:id="22" w:name="_Toc199886470"/>
      <w:r>
        <w:t xml:space="preserve">Table </w:t>
      </w:r>
      <w:fldSimple w:instr=" SEQ Table \* ARABIC ">
        <w:r>
          <w:rPr>
            <w:noProof/>
          </w:rPr>
          <w:t>6</w:t>
        </w:r>
      </w:fldSimple>
      <w:r>
        <w:t>: Employee Dataset Details</w:t>
      </w:r>
      <w:bookmarkEnd w:id="22"/>
    </w:p>
    <w:p w14:paraId="73D3873C" w14:textId="77777777" w:rsidR="005273CF" w:rsidRDefault="005273CF">
      <w:pPr>
        <w:spacing w:after="160" w:line="300" w:lineRule="auto"/>
        <w:jc w:val="left"/>
        <w:rPr>
          <w:rFonts w:eastAsiaTheme="majorEastAsia" w:cstheme="majorBidi"/>
          <w:b/>
          <w:smallCaps/>
          <w:sz w:val="36"/>
          <w:szCs w:val="36"/>
        </w:rPr>
      </w:pPr>
      <w:r>
        <w:br w:type="page"/>
      </w:r>
    </w:p>
    <w:p w14:paraId="077101ED" w14:textId="6E815CD7" w:rsidR="00CE37EB" w:rsidRPr="00D71B88" w:rsidRDefault="00CE37EB" w:rsidP="003B380C">
      <w:pPr>
        <w:pStyle w:val="Heading1"/>
      </w:pPr>
      <w:bookmarkStart w:id="23" w:name="_Toc200207139"/>
      <w:r>
        <w:lastRenderedPageBreak/>
        <w:t xml:space="preserve">Chapter 4: </w:t>
      </w:r>
      <w:r w:rsidR="00492A19">
        <w:t xml:space="preserve">Matching and Scoring </w:t>
      </w:r>
      <w:r>
        <w:t>Criteria</w:t>
      </w:r>
      <w:bookmarkEnd w:id="23"/>
    </w:p>
    <w:p w14:paraId="24940072" w14:textId="2869C64B" w:rsidR="00492A19" w:rsidRDefault="00492A19" w:rsidP="00492A19">
      <w:r>
        <w:t xml:space="preserve">Using the above-mentioned approaches, mock data necessary for implementing our matching </w:t>
      </w:r>
      <w:r w:rsidR="009B77E0">
        <w:t>algorithm</w:t>
      </w:r>
      <w:r w:rsidR="007C0AAB">
        <w:t xml:space="preserve"> is created</w:t>
      </w:r>
      <w:r>
        <w:t xml:space="preserve">. The next step </w:t>
      </w:r>
      <w:r w:rsidR="007C0AAB">
        <w:t>was</w:t>
      </w:r>
      <w:r>
        <w:t xml:space="preserve"> to define how different features would interact with each other (matching employee and project features) to generate scores for different subgroups that are used for final scoring and employee ranking. The following table gives the complete summary of the matching </w:t>
      </w:r>
      <w:r w:rsidR="007C0AAB">
        <w:t>features</w:t>
      </w:r>
      <w:r>
        <w:t xml:space="preserve"> between projects and employees data sets and the scoring methods</w:t>
      </w:r>
      <w:r w:rsidR="005424EA">
        <w:t xml:space="preserve"> used</w:t>
      </w:r>
      <w:r>
        <w:t xml:space="preserve">. </w:t>
      </w:r>
      <w:r w:rsidR="007C0AAB">
        <w:t>E</w:t>
      </w:r>
      <w:r>
        <w:t xml:space="preserve">ach </w:t>
      </w:r>
      <w:r w:rsidR="005424EA">
        <w:t>scoring</w:t>
      </w:r>
      <w:r w:rsidR="007C0AAB">
        <w:t xml:space="preserve"> method is described</w:t>
      </w:r>
      <w:r>
        <w:t xml:space="preserve"> in detail in the next section.</w:t>
      </w:r>
      <w:r w:rsidR="009B77E0">
        <w:t xml:space="preserve"> The score notes column gives extra information like which features combine to create the respective score and what names we assign to the score.  </w:t>
      </w:r>
    </w:p>
    <w:p w14:paraId="1607728C" w14:textId="77777777" w:rsidR="009671DF" w:rsidRPr="00A77AF7" w:rsidRDefault="009671DF" w:rsidP="00492A19"/>
    <w:tbl>
      <w:tblPr>
        <w:tblStyle w:val="TableGrid"/>
        <w:tblW w:w="0" w:type="auto"/>
        <w:tblLook w:val="04A0" w:firstRow="1" w:lastRow="0" w:firstColumn="1" w:lastColumn="0" w:noHBand="0" w:noVBand="1"/>
      </w:tblPr>
      <w:tblGrid>
        <w:gridCol w:w="1885"/>
        <w:gridCol w:w="2411"/>
        <w:gridCol w:w="2411"/>
        <w:gridCol w:w="2356"/>
      </w:tblGrid>
      <w:tr w:rsidR="00492A19" w:rsidRPr="00771B9F" w14:paraId="7DB641ED" w14:textId="77777777" w:rsidTr="00492A19">
        <w:trPr>
          <w:trHeight w:val="288"/>
        </w:trPr>
        <w:tc>
          <w:tcPr>
            <w:tcW w:w="1885" w:type="dxa"/>
            <w:noWrap/>
            <w:hideMark/>
          </w:tcPr>
          <w:p w14:paraId="5CE1CDFC" w14:textId="77777777" w:rsidR="00492A19" w:rsidRPr="00771B9F" w:rsidRDefault="00492A19" w:rsidP="009D6ACF">
            <w:pPr>
              <w:spacing w:after="0" w:line="240" w:lineRule="auto"/>
              <w:rPr>
                <w:b/>
                <w:bCs/>
              </w:rPr>
            </w:pPr>
            <w:bookmarkStart w:id="24" w:name="_Hlk199189847"/>
            <w:r w:rsidRPr="00771B9F">
              <w:rPr>
                <w:b/>
                <w:bCs/>
              </w:rPr>
              <w:t>Project Feature</w:t>
            </w:r>
          </w:p>
        </w:tc>
        <w:tc>
          <w:tcPr>
            <w:tcW w:w="2411" w:type="dxa"/>
            <w:noWrap/>
            <w:hideMark/>
          </w:tcPr>
          <w:p w14:paraId="5DA81BB4" w14:textId="77777777" w:rsidR="00492A19" w:rsidRPr="00771B9F" w:rsidRDefault="00492A19" w:rsidP="009D6ACF">
            <w:pPr>
              <w:spacing w:after="0" w:line="240" w:lineRule="auto"/>
              <w:rPr>
                <w:b/>
                <w:bCs/>
              </w:rPr>
            </w:pPr>
            <w:r w:rsidRPr="00771B9F">
              <w:rPr>
                <w:b/>
                <w:bCs/>
              </w:rPr>
              <w:t>Employee Feature</w:t>
            </w:r>
          </w:p>
        </w:tc>
        <w:tc>
          <w:tcPr>
            <w:tcW w:w="2411" w:type="dxa"/>
            <w:noWrap/>
            <w:hideMark/>
          </w:tcPr>
          <w:p w14:paraId="153BBC75" w14:textId="77777777" w:rsidR="00492A19" w:rsidRPr="00771B9F" w:rsidRDefault="00492A19" w:rsidP="009D6ACF">
            <w:pPr>
              <w:spacing w:after="0" w:line="240" w:lineRule="auto"/>
              <w:rPr>
                <w:b/>
                <w:bCs/>
              </w:rPr>
            </w:pPr>
            <w:r w:rsidRPr="00771B9F">
              <w:rPr>
                <w:b/>
                <w:bCs/>
              </w:rPr>
              <w:t>Matching Method</w:t>
            </w:r>
          </w:p>
        </w:tc>
        <w:tc>
          <w:tcPr>
            <w:tcW w:w="2356" w:type="dxa"/>
            <w:noWrap/>
            <w:hideMark/>
          </w:tcPr>
          <w:p w14:paraId="2FB995D8" w14:textId="56313B29" w:rsidR="00492A19" w:rsidRPr="00771B9F" w:rsidRDefault="009671DF" w:rsidP="009D6ACF">
            <w:pPr>
              <w:spacing w:after="0" w:line="240" w:lineRule="auto"/>
              <w:rPr>
                <w:b/>
                <w:bCs/>
              </w:rPr>
            </w:pPr>
            <w:r>
              <w:rPr>
                <w:b/>
                <w:bCs/>
              </w:rPr>
              <w:t xml:space="preserve">Score </w:t>
            </w:r>
            <w:r w:rsidR="00492A19" w:rsidRPr="00771B9F">
              <w:rPr>
                <w:b/>
                <w:bCs/>
              </w:rPr>
              <w:t>Notes</w:t>
            </w:r>
          </w:p>
        </w:tc>
      </w:tr>
      <w:tr w:rsidR="009671DF" w:rsidRPr="00771B9F" w14:paraId="35717C7B" w14:textId="77777777" w:rsidTr="00492A19">
        <w:trPr>
          <w:trHeight w:val="576"/>
        </w:trPr>
        <w:tc>
          <w:tcPr>
            <w:tcW w:w="1885" w:type="dxa"/>
            <w:noWrap/>
            <w:hideMark/>
          </w:tcPr>
          <w:p w14:paraId="540C25B8" w14:textId="77777777" w:rsidR="009671DF" w:rsidRPr="00771B9F" w:rsidRDefault="009671DF" w:rsidP="009D6ACF">
            <w:pPr>
              <w:spacing w:after="0" w:line="240" w:lineRule="auto"/>
            </w:pPr>
            <w:r w:rsidRPr="00771B9F">
              <w:t>Project Summary</w:t>
            </w:r>
          </w:p>
        </w:tc>
        <w:tc>
          <w:tcPr>
            <w:tcW w:w="2411" w:type="dxa"/>
            <w:noWrap/>
            <w:hideMark/>
          </w:tcPr>
          <w:p w14:paraId="710FF129" w14:textId="77777777" w:rsidR="009671DF" w:rsidRPr="00771B9F" w:rsidRDefault="009671DF" w:rsidP="009D6ACF">
            <w:pPr>
              <w:spacing w:after="0" w:line="240" w:lineRule="auto"/>
            </w:pPr>
            <w:r w:rsidRPr="00771B9F">
              <w:t>Role</w:t>
            </w:r>
          </w:p>
        </w:tc>
        <w:tc>
          <w:tcPr>
            <w:tcW w:w="2411" w:type="dxa"/>
            <w:hideMark/>
          </w:tcPr>
          <w:p w14:paraId="0BA3B2A0" w14:textId="77777777" w:rsidR="009671DF" w:rsidRPr="00771B9F" w:rsidRDefault="009671DF" w:rsidP="009D6ACF">
            <w:pPr>
              <w:spacing w:after="0" w:line="240" w:lineRule="auto"/>
            </w:pPr>
            <w:r w:rsidRPr="00771B9F">
              <w:t>Text Embedding / Cosine Similarity</w:t>
            </w:r>
          </w:p>
        </w:tc>
        <w:tc>
          <w:tcPr>
            <w:tcW w:w="2356" w:type="dxa"/>
            <w:vMerge w:val="restart"/>
            <w:hideMark/>
          </w:tcPr>
          <w:p w14:paraId="22085A00" w14:textId="0088E3AA" w:rsidR="009671DF" w:rsidRPr="00771B9F" w:rsidRDefault="009671DF" w:rsidP="009D6ACF">
            <w:pPr>
              <w:spacing w:after="0" w:line="240" w:lineRule="auto"/>
              <w:jc w:val="left"/>
            </w:pPr>
            <w:r w:rsidRPr="009671DF">
              <w:rPr>
                <w:b/>
                <w:bCs/>
              </w:rPr>
              <w:t>Job Description Match Score</w:t>
            </w:r>
            <w:r>
              <w:t xml:space="preserve">: </w:t>
            </w:r>
            <w:r>
              <w:br/>
            </w:r>
            <w:r w:rsidRPr="00771B9F">
              <w:t>General fit &amp; thematic similarity based on text embeddings and cosine similarity</w:t>
            </w:r>
          </w:p>
        </w:tc>
      </w:tr>
      <w:tr w:rsidR="009671DF" w:rsidRPr="00771B9F" w14:paraId="636ABB3A" w14:textId="77777777" w:rsidTr="00492A19">
        <w:trPr>
          <w:trHeight w:val="576"/>
        </w:trPr>
        <w:tc>
          <w:tcPr>
            <w:tcW w:w="1885" w:type="dxa"/>
            <w:noWrap/>
            <w:hideMark/>
          </w:tcPr>
          <w:p w14:paraId="5DC1434A" w14:textId="77777777" w:rsidR="009671DF" w:rsidRPr="00771B9F" w:rsidRDefault="009671DF" w:rsidP="009D6ACF">
            <w:pPr>
              <w:spacing w:after="0" w:line="240" w:lineRule="auto"/>
            </w:pPr>
            <w:r w:rsidRPr="00771B9F">
              <w:t>Scope and Deliverables</w:t>
            </w:r>
          </w:p>
        </w:tc>
        <w:tc>
          <w:tcPr>
            <w:tcW w:w="2411" w:type="dxa"/>
            <w:noWrap/>
            <w:hideMark/>
          </w:tcPr>
          <w:p w14:paraId="5A3F4818" w14:textId="77777777" w:rsidR="009671DF" w:rsidRPr="00771B9F" w:rsidRDefault="009671DF" w:rsidP="009D6ACF">
            <w:pPr>
              <w:spacing w:after="0" w:line="240" w:lineRule="auto"/>
            </w:pPr>
            <w:r w:rsidRPr="00771B9F">
              <w:t>Role</w:t>
            </w:r>
          </w:p>
        </w:tc>
        <w:tc>
          <w:tcPr>
            <w:tcW w:w="2411" w:type="dxa"/>
            <w:hideMark/>
          </w:tcPr>
          <w:p w14:paraId="48BDB53B" w14:textId="77777777" w:rsidR="009671DF" w:rsidRPr="00771B9F" w:rsidRDefault="009671DF" w:rsidP="009D6ACF">
            <w:pPr>
              <w:spacing w:after="0" w:line="240" w:lineRule="auto"/>
            </w:pPr>
            <w:r w:rsidRPr="00771B9F">
              <w:t>Text Embedding / Cosine Similarity</w:t>
            </w:r>
          </w:p>
        </w:tc>
        <w:tc>
          <w:tcPr>
            <w:tcW w:w="2356" w:type="dxa"/>
            <w:vMerge/>
            <w:hideMark/>
          </w:tcPr>
          <w:p w14:paraId="30DE8395" w14:textId="42535BBB" w:rsidR="009671DF" w:rsidRPr="00771B9F" w:rsidRDefault="009671DF" w:rsidP="009D6ACF">
            <w:pPr>
              <w:spacing w:after="0" w:line="240" w:lineRule="auto"/>
            </w:pPr>
          </w:p>
        </w:tc>
      </w:tr>
      <w:tr w:rsidR="00492A19" w:rsidRPr="00771B9F" w14:paraId="647C74D6" w14:textId="77777777" w:rsidTr="00492A19">
        <w:trPr>
          <w:trHeight w:val="576"/>
        </w:trPr>
        <w:tc>
          <w:tcPr>
            <w:tcW w:w="1885" w:type="dxa"/>
            <w:noWrap/>
            <w:hideMark/>
          </w:tcPr>
          <w:p w14:paraId="109D8095" w14:textId="77777777" w:rsidR="00492A19" w:rsidRPr="00771B9F" w:rsidRDefault="00492A19" w:rsidP="009D6ACF">
            <w:pPr>
              <w:spacing w:after="0" w:line="240" w:lineRule="auto"/>
            </w:pPr>
            <w:r w:rsidRPr="00771B9F">
              <w:t>Customer Industry</w:t>
            </w:r>
          </w:p>
        </w:tc>
        <w:tc>
          <w:tcPr>
            <w:tcW w:w="2411" w:type="dxa"/>
            <w:noWrap/>
            <w:hideMark/>
          </w:tcPr>
          <w:p w14:paraId="055A85CF" w14:textId="77777777" w:rsidR="00492A19" w:rsidRPr="00771B9F" w:rsidRDefault="00492A19" w:rsidP="009D6ACF">
            <w:pPr>
              <w:spacing w:after="0" w:line="240" w:lineRule="auto"/>
            </w:pPr>
            <w:r w:rsidRPr="00771B9F">
              <w:t>Industry Experience</w:t>
            </w:r>
          </w:p>
        </w:tc>
        <w:tc>
          <w:tcPr>
            <w:tcW w:w="2411" w:type="dxa"/>
            <w:hideMark/>
          </w:tcPr>
          <w:p w14:paraId="7CCC1A15" w14:textId="70C77DE5" w:rsidR="00492A19" w:rsidRPr="00771B9F" w:rsidRDefault="00492A19" w:rsidP="009D6ACF">
            <w:pPr>
              <w:spacing w:after="0" w:line="240" w:lineRule="auto"/>
            </w:pPr>
            <w:r w:rsidRPr="00771B9F">
              <w:t>Category Similarity</w:t>
            </w:r>
            <w:r w:rsidR="00546646">
              <w:t xml:space="preserve"> Coverage</w:t>
            </w:r>
            <w:r w:rsidRPr="00771B9F">
              <w:t xml:space="preserve"> (Fuzzy match with threshold)</w:t>
            </w:r>
          </w:p>
        </w:tc>
        <w:tc>
          <w:tcPr>
            <w:tcW w:w="2356" w:type="dxa"/>
            <w:hideMark/>
          </w:tcPr>
          <w:p w14:paraId="3D118733" w14:textId="28948A9C" w:rsidR="00492A19" w:rsidRPr="009671DF" w:rsidRDefault="009671DF" w:rsidP="009D6ACF">
            <w:pPr>
              <w:spacing w:after="0" w:line="240" w:lineRule="auto"/>
              <w:jc w:val="left"/>
              <w:rPr>
                <w:b/>
                <w:bCs/>
              </w:rPr>
            </w:pPr>
            <w:r w:rsidRPr="009671DF">
              <w:rPr>
                <w:b/>
                <w:bCs/>
              </w:rPr>
              <w:t>Industry Match Score</w:t>
            </w:r>
          </w:p>
        </w:tc>
      </w:tr>
      <w:tr w:rsidR="00492A19" w:rsidRPr="00771B9F" w14:paraId="17FE4C68" w14:textId="77777777" w:rsidTr="00492A19">
        <w:trPr>
          <w:trHeight w:val="864"/>
        </w:trPr>
        <w:tc>
          <w:tcPr>
            <w:tcW w:w="1885" w:type="dxa"/>
            <w:noWrap/>
            <w:hideMark/>
          </w:tcPr>
          <w:p w14:paraId="159B1042" w14:textId="77777777" w:rsidR="00492A19" w:rsidRPr="00771B9F" w:rsidRDefault="00492A19" w:rsidP="009D6ACF">
            <w:pPr>
              <w:spacing w:after="0" w:line="240" w:lineRule="auto"/>
            </w:pPr>
            <w:bookmarkStart w:id="25" w:name="_Hlk199627434"/>
            <w:r w:rsidRPr="00771B9F">
              <w:t>Customer Preferences or Standards</w:t>
            </w:r>
          </w:p>
        </w:tc>
        <w:tc>
          <w:tcPr>
            <w:tcW w:w="2411" w:type="dxa"/>
            <w:noWrap/>
            <w:hideMark/>
          </w:tcPr>
          <w:p w14:paraId="78CB77A2" w14:textId="77777777" w:rsidR="00492A19" w:rsidRPr="00771B9F" w:rsidRDefault="00492A19" w:rsidP="009D6ACF">
            <w:pPr>
              <w:spacing w:after="0" w:line="240" w:lineRule="auto"/>
            </w:pPr>
            <w:r w:rsidRPr="00771B9F">
              <w:t>External Certifications / Internal Certifications</w:t>
            </w:r>
          </w:p>
        </w:tc>
        <w:tc>
          <w:tcPr>
            <w:tcW w:w="2411" w:type="dxa"/>
            <w:hideMark/>
          </w:tcPr>
          <w:p w14:paraId="30B982E1" w14:textId="77777777" w:rsidR="00492A19" w:rsidRPr="00771B9F" w:rsidRDefault="00492A19" w:rsidP="009D6ACF">
            <w:pPr>
              <w:spacing w:after="0" w:line="240" w:lineRule="auto"/>
            </w:pPr>
            <w:r>
              <w:t>Category Similarity Coverage (Without Fuzzy Match)</w:t>
            </w:r>
          </w:p>
        </w:tc>
        <w:tc>
          <w:tcPr>
            <w:tcW w:w="2356" w:type="dxa"/>
            <w:hideMark/>
          </w:tcPr>
          <w:p w14:paraId="57DEC37C" w14:textId="03F6A186" w:rsidR="00492A19" w:rsidRPr="009671DF" w:rsidRDefault="009671DF" w:rsidP="009D6ACF">
            <w:pPr>
              <w:spacing w:after="0" w:line="240" w:lineRule="auto"/>
              <w:jc w:val="left"/>
              <w:rPr>
                <w:b/>
                <w:bCs/>
              </w:rPr>
            </w:pPr>
            <w:r w:rsidRPr="009671DF">
              <w:rPr>
                <w:b/>
                <w:bCs/>
              </w:rPr>
              <w:t>Certification Match Score</w:t>
            </w:r>
          </w:p>
        </w:tc>
      </w:tr>
      <w:bookmarkEnd w:id="25"/>
      <w:tr w:rsidR="00492A19" w:rsidRPr="00771B9F" w14:paraId="0D22F8E4" w14:textId="77777777" w:rsidTr="00492A19">
        <w:trPr>
          <w:trHeight w:val="576"/>
        </w:trPr>
        <w:tc>
          <w:tcPr>
            <w:tcW w:w="1885" w:type="dxa"/>
            <w:noWrap/>
            <w:hideMark/>
          </w:tcPr>
          <w:p w14:paraId="11C5FBE3" w14:textId="77777777" w:rsidR="00492A19" w:rsidRPr="00771B9F" w:rsidRDefault="00492A19" w:rsidP="009D6ACF">
            <w:pPr>
              <w:spacing w:after="0" w:line="240" w:lineRule="auto"/>
            </w:pPr>
            <w:r w:rsidRPr="00771B9F">
              <w:t>Products Involved</w:t>
            </w:r>
          </w:p>
        </w:tc>
        <w:tc>
          <w:tcPr>
            <w:tcW w:w="2411" w:type="dxa"/>
            <w:noWrap/>
            <w:hideMark/>
          </w:tcPr>
          <w:p w14:paraId="735CFF97" w14:textId="77777777" w:rsidR="00492A19" w:rsidRPr="00771B9F" w:rsidRDefault="00492A19" w:rsidP="009D6ACF">
            <w:pPr>
              <w:spacing w:after="0" w:line="240" w:lineRule="auto"/>
            </w:pPr>
            <w:r w:rsidRPr="00771B9F">
              <w:t>Product Experience</w:t>
            </w:r>
          </w:p>
        </w:tc>
        <w:tc>
          <w:tcPr>
            <w:tcW w:w="2411" w:type="dxa"/>
            <w:hideMark/>
          </w:tcPr>
          <w:p w14:paraId="51C632AC" w14:textId="77777777" w:rsidR="00492A19" w:rsidRPr="00771B9F" w:rsidRDefault="00492A19" w:rsidP="009D6ACF">
            <w:pPr>
              <w:spacing w:after="0" w:line="240" w:lineRule="auto"/>
            </w:pPr>
            <w:r w:rsidRPr="00771B9F">
              <w:t>Category Similarity Coverage (Fuzzy match with threshold)</w:t>
            </w:r>
          </w:p>
        </w:tc>
        <w:tc>
          <w:tcPr>
            <w:tcW w:w="2356" w:type="dxa"/>
            <w:hideMark/>
          </w:tcPr>
          <w:p w14:paraId="3B92E333" w14:textId="580D9E5D" w:rsidR="00492A19" w:rsidRPr="009671DF" w:rsidRDefault="009671DF" w:rsidP="009D6ACF">
            <w:pPr>
              <w:spacing w:after="0" w:line="240" w:lineRule="auto"/>
              <w:jc w:val="left"/>
              <w:rPr>
                <w:b/>
                <w:bCs/>
              </w:rPr>
            </w:pPr>
            <w:r w:rsidRPr="009671DF">
              <w:rPr>
                <w:b/>
                <w:bCs/>
              </w:rPr>
              <w:t>Product Match Score</w:t>
            </w:r>
          </w:p>
        </w:tc>
      </w:tr>
      <w:tr w:rsidR="00492A19" w:rsidRPr="00771B9F" w14:paraId="21946DA2" w14:textId="77777777" w:rsidTr="00492A19">
        <w:trPr>
          <w:trHeight w:val="864"/>
        </w:trPr>
        <w:tc>
          <w:tcPr>
            <w:tcW w:w="1885" w:type="dxa"/>
            <w:noWrap/>
            <w:hideMark/>
          </w:tcPr>
          <w:p w14:paraId="11B302BF" w14:textId="77777777" w:rsidR="00492A19" w:rsidRPr="00771B9F" w:rsidRDefault="00492A19" w:rsidP="009D6ACF">
            <w:pPr>
              <w:spacing w:after="0" w:line="240" w:lineRule="auto"/>
            </w:pPr>
            <w:r w:rsidRPr="00771B9F">
              <w:t>Integration Requirements</w:t>
            </w:r>
          </w:p>
        </w:tc>
        <w:tc>
          <w:tcPr>
            <w:tcW w:w="2411" w:type="dxa"/>
            <w:noWrap/>
            <w:hideMark/>
          </w:tcPr>
          <w:p w14:paraId="1B7D0A8B" w14:textId="77777777" w:rsidR="00492A19" w:rsidRPr="00771B9F" w:rsidRDefault="00492A19" w:rsidP="009D6ACF">
            <w:pPr>
              <w:spacing w:after="0" w:line="240" w:lineRule="auto"/>
            </w:pPr>
            <w:r w:rsidRPr="00771B9F">
              <w:t>Expertise</w:t>
            </w:r>
          </w:p>
        </w:tc>
        <w:tc>
          <w:tcPr>
            <w:tcW w:w="2411" w:type="dxa"/>
            <w:hideMark/>
          </w:tcPr>
          <w:p w14:paraId="270A2FF8" w14:textId="77777777" w:rsidR="00492A19" w:rsidRPr="00771B9F" w:rsidRDefault="00492A19" w:rsidP="009D6ACF">
            <w:pPr>
              <w:spacing w:after="0" w:line="240" w:lineRule="auto"/>
            </w:pPr>
            <w:r>
              <w:t>Category Similarity Coverage (Without Fuzzy Match)</w:t>
            </w:r>
          </w:p>
        </w:tc>
        <w:tc>
          <w:tcPr>
            <w:tcW w:w="2356" w:type="dxa"/>
            <w:hideMark/>
          </w:tcPr>
          <w:p w14:paraId="4CDEFCC8" w14:textId="5A2A4A61" w:rsidR="00492A19" w:rsidRPr="009671DF" w:rsidRDefault="009671DF" w:rsidP="009D6ACF">
            <w:pPr>
              <w:spacing w:after="0" w:line="240" w:lineRule="auto"/>
              <w:jc w:val="left"/>
              <w:rPr>
                <w:b/>
                <w:bCs/>
              </w:rPr>
            </w:pPr>
            <w:r w:rsidRPr="009671DF">
              <w:rPr>
                <w:b/>
                <w:bCs/>
              </w:rPr>
              <w:t>Expertise Match Score</w:t>
            </w:r>
          </w:p>
        </w:tc>
      </w:tr>
      <w:tr w:rsidR="009671DF" w:rsidRPr="00771B9F" w14:paraId="031F7FAF" w14:textId="77777777" w:rsidTr="00492A19">
        <w:trPr>
          <w:trHeight w:val="576"/>
        </w:trPr>
        <w:tc>
          <w:tcPr>
            <w:tcW w:w="1885" w:type="dxa"/>
            <w:noWrap/>
            <w:hideMark/>
          </w:tcPr>
          <w:p w14:paraId="563EA5AF" w14:textId="77777777" w:rsidR="009671DF" w:rsidRPr="00771B9F" w:rsidRDefault="009671DF" w:rsidP="009D6ACF">
            <w:pPr>
              <w:spacing w:after="0" w:line="240" w:lineRule="auto"/>
            </w:pPr>
            <w:r w:rsidRPr="00771B9F">
              <w:t>Required Skills and Expertise</w:t>
            </w:r>
          </w:p>
        </w:tc>
        <w:tc>
          <w:tcPr>
            <w:tcW w:w="2411" w:type="dxa"/>
            <w:noWrap/>
            <w:hideMark/>
          </w:tcPr>
          <w:p w14:paraId="3C670F81" w14:textId="77777777" w:rsidR="009671DF" w:rsidRPr="00771B9F" w:rsidRDefault="009671DF" w:rsidP="009D6ACF">
            <w:pPr>
              <w:spacing w:after="0" w:line="240" w:lineRule="auto"/>
            </w:pPr>
            <w:r w:rsidRPr="00771B9F">
              <w:t>Core Competencies</w:t>
            </w:r>
          </w:p>
        </w:tc>
        <w:tc>
          <w:tcPr>
            <w:tcW w:w="2411" w:type="dxa"/>
            <w:hideMark/>
          </w:tcPr>
          <w:p w14:paraId="58CA950A" w14:textId="77777777" w:rsidR="009671DF" w:rsidRPr="00771B9F" w:rsidRDefault="009671DF" w:rsidP="009D6ACF">
            <w:pPr>
              <w:spacing w:after="0" w:line="240" w:lineRule="auto"/>
            </w:pPr>
            <w:r w:rsidRPr="00771B9F">
              <w:t>Category Similarity Coverage (Fuzzy match with threshold)</w:t>
            </w:r>
          </w:p>
        </w:tc>
        <w:tc>
          <w:tcPr>
            <w:tcW w:w="2356" w:type="dxa"/>
            <w:vMerge w:val="restart"/>
            <w:hideMark/>
          </w:tcPr>
          <w:p w14:paraId="6EC47DEA" w14:textId="2EDCCE29" w:rsidR="009671DF" w:rsidRPr="009B77E0" w:rsidRDefault="009B77E0" w:rsidP="009D6ACF">
            <w:pPr>
              <w:spacing w:after="0" w:line="240" w:lineRule="auto"/>
              <w:jc w:val="left"/>
              <w:rPr>
                <w:b/>
                <w:bCs/>
              </w:rPr>
            </w:pPr>
            <w:r w:rsidRPr="009B77E0">
              <w:rPr>
                <w:b/>
                <w:bCs/>
              </w:rPr>
              <w:t>Skill Match Score:</w:t>
            </w:r>
            <w:r>
              <w:rPr>
                <w:b/>
                <w:bCs/>
              </w:rPr>
              <w:br/>
            </w:r>
            <w:r w:rsidR="009671DF" w:rsidRPr="00771B9F">
              <w:t>Primary skill matching coverage</w:t>
            </w:r>
            <w:r>
              <w:t xml:space="preserve"> followed by c</w:t>
            </w:r>
            <w:r w:rsidR="009671DF" w:rsidRPr="00771B9F">
              <w:t>ompar</w:t>
            </w:r>
            <w:r>
              <w:t>ing</w:t>
            </w:r>
            <w:r w:rsidR="009671DF" w:rsidRPr="00771B9F">
              <w:t xml:space="preserve"> Employee </w:t>
            </w:r>
            <w:r w:rsidR="009671DF" w:rsidRPr="00771B9F">
              <w:lastRenderedPageBreak/>
              <w:t>Capability based on skills to Complexity</w:t>
            </w:r>
          </w:p>
        </w:tc>
      </w:tr>
      <w:tr w:rsidR="009671DF" w:rsidRPr="00771B9F" w14:paraId="098DD19B" w14:textId="77777777" w:rsidTr="00492A19">
        <w:trPr>
          <w:trHeight w:val="576"/>
        </w:trPr>
        <w:tc>
          <w:tcPr>
            <w:tcW w:w="1885" w:type="dxa"/>
            <w:noWrap/>
            <w:hideMark/>
          </w:tcPr>
          <w:p w14:paraId="6A7211D9" w14:textId="77777777" w:rsidR="009671DF" w:rsidRPr="00771B9F" w:rsidRDefault="009671DF" w:rsidP="009D6ACF">
            <w:pPr>
              <w:spacing w:after="0" w:line="240" w:lineRule="auto"/>
            </w:pPr>
            <w:r w:rsidRPr="00771B9F">
              <w:t>Complexity Rating</w:t>
            </w:r>
          </w:p>
        </w:tc>
        <w:tc>
          <w:tcPr>
            <w:tcW w:w="2411" w:type="dxa"/>
            <w:noWrap/>
            <w:hideMark/>
          </w:tcPr>
          <w:p w14:paraId="3523914B" w14:textId="78162A4C" w:rsidR="009671DF" w:rsidRPr="00771B9F" w:rsidRDefault="009671DF" w:rsidP="009D6ACF">
            <w:pPr>
              <w:spacing w:after="0" w:line="240" w:lineRule="auto"/>
            </w:pPr>
            <w:r w:rsidRPr="00771B9F">
              <w:t>Core Competencies (</w:t>
            </w:r>
            <w:r>
              <w:t>proficiency</w:t>
            </w:r>
            <w:r w:rsidRPr="00771B9F">
              <w:t xml:space="preserve"> level)</w:t>
            </w:r>
          </w:p>
        </w:tc>
        <w:tc>
          <w:tcPr>
            <w:tcW w:w="2411" w:type="dxa"/>
            <w:hideMark/>
          </w:tcPr>
          <w:p w14:paraId="3089C476" w14:textId="3B6C2392" w:rsidR="009671DF" w:rsidRPr="00771B9F" w:rsidRDefault="009671DF" w:rsidP="009D6ACF">
            <w:pPr>
              <w:spacing w:after="0" w:line="240" w:lineRule="auto"/>
            </w:pPr>
            <w:r w:rsidRPr="00771B9F">
              <w:t xml:space="preserve">Coverage x </w:t>
            </w:r>
            <w:r>
              <w:t>proficiency</w:t>
            </w:r>
            <w:r w:rsidRPr="00771B9F">
              <w:t xml:space="preserve"> fit (employee capability </w:t>
            </w:r>
            <w:r w:rsidRPr="00771B9F">
              <w:lastRenderedPageBreak/>
              <w:t xml:space="preserve">score) then compare complexity </w:t>
            </w:r>
          </w:p>
        </w:tc>
        <w:tc>
          <w:tcPr>
            <w:tcW w:w="2356" w:type="dxa"/>
            <w:vMerge/>
            <w:hideMark/>
          </w:tcPr>
          <w:p w14:paraId="3042B105" w14:textId="2EBA3AAF" w:rsidR="009671DF" w:rsidRPr="00771B9F" w:rsidRDefault="009671DF" w:rsidP="009D6ACF">
            <w:pPr>
              <w:spacing w:after="0" w:line="240" w:lineRule="auto"/>
              <w:jc w:val="left"/>
            </w:pPr>
          </w:p>
        </w:tc>
      </w:tr>
      <w:tr w:rsidR="009B77E0" w:rsidRPr="00771B9F" w14:paraId="61114DB2" w14:textId="77777777" w:rsidTr="00492A19">
        <w:trPr>
          <w:trHeight w:val="576"/>
        </w:trPr>
        <w:tc>
          <w:tcPr>
            <w:tcW w:w="1885" w:type="dxa"/>
            <w:noWrap/>
            <w:hideMark/>
          </w:tcPr>
          <w:p w14:paraId="20AED10C" w14:textId="77777777" w:rsidR="009B77E0" w:rsidRPr="00771B9F" w:rsidRDefault="009B77E0" w:rsidP="009D6ACF">
            <w:pPr>
              <w:spacing w:after="0" w:line="240" w:lineRule="auto"/>
            </w:pPr>
            <w:r w:rsidRPr="00771B9F">
              <w:t>Work Location</w:t>
            </w:r>
          </w:p>
        </w:tc>
        <w:tc>
          <w:tcPr>
            <w:tcW w:w="2411" w:type="dxa"/>
            <w:noWrap/>
            <w:hideMark/>
          </w:tcPr>
          <w:p w14:paraId="6D967380" w14:textId="77777777" w:rsidR="009B77E0" w:rsidRPr="00771B9F" w:rsidRDefault="009B77E0" w:rsidP="009D6ACF">
            <w:pPr>
              <w:spacing w:after="0" w:line="240" w:lineRule="auto"/>
            </w:pPr>
            <w:r w:rsidRPr="00771B9F">
              <w:t>Work Location</w:t>
            </w:r>
          </w:p>
        </w:tc>
        <w:tc>
          <w:tcPr>
            <w:tcW w:w="2411" w:type="dxa"/>
            <w:hideMark/>
          </w:tcPr>
          <w:p w14:paraId="3FD9F3E8" w14:textId="77777777" w:rsidR="009B77E0" w:rsidRPr="00771B9F" w:rsidRDefault="009B77E0" w:rsidP="009D6ACF">
            <w:pPr>
              <w:spacing w:after="0" w:line="240" w:lineRule="auto"/>
            </w:pPr>
            <w:r w:rsidRPr="00771B9F">
              <w:t>Category Similarity (Fuzzy match with threshold). Irrelevant if remote</w:t>
            </w:r>
          </w:p>
        </w:tc>
        <w:tc>
          <w:tcPr>
            <w:tcW w:w="2356" w:type="dxa"/>
            <w:vMerge w:val="restart"/>
            <w:hideMark/>
          </w:tcPr>
          <w:p w14:paraId="276ECF3E" w14:textId="2E1D4BF8" w:rsidR="009B77E0" w:rsidRPr="009B77E0" w:rsidRDefault="009B77E0" w:rsidP="009D6ACF">
            <w:pPr>
              <w:spacing w:after="0" w:line="240" w:lineRule="auto"/>
              <w:jc w:val="left"/>
              <w:rPr>
                <w:b/>
                <w:bCs/>
              </w:rPr>
            </w:pPr>
            <w:r w:rsidRPr="009B77E0">
              <w:rPr>
                <w:b/>
                <w:bCs/>
              </w:rPr>
              <w:t>Location Match Score:</w:t>
            </w:r>
            <w:r>
              <w:rPr>
                <w:b/>
                <w:bCs/>
              </w:rPr>
              <w:br/>
            </w:r>
            <w:r w:rsidRPr="00771B9F">
              <w:t>Location coverage</w:t>
            </w:r>
            <w:r>
              <w:t xml:space="preserve"> followed by </w:t>
            </w:r>
            <w:r w:rsidRPr="00771B9F">
              <w:t>Remote/Hybrid/On-site scoring factoring for location coverage</w:t>
            </w:r>
          </w:p>
        </w:tc>
      </w:tr>
      <w:tr w:rsidR="009B77E0" w:rsidRPr="00771B9F" w14:paraId="79406B51" w14:textId="77777777" w:rsidTr="00492A19">
        <w:trPr>
          <w:trHeight w:val="576"/>
        </w:trPr>
        <w:tc>
          <w:tcPr>
            <w:tcW w:w="1885" w:type="dxa"/>
            <w:noWrap/>
            <w:hideMark/>
          </w:tcPr>
          <w:p w14:paraId="6FDE8D23" w14:textId="77777777" w:rsidR="009B77E0" w:rsidRPr="00771B9F" w:rsidRDefault="009B77E0" w:rsidP="009D6ACF">
            <w:pPr>
              <w:spacing w:after="0" w:line="240" w:lineRule="auto"/>
            </w:pPr>
            <w:r w:rsidRPr="00771B9F">
              <w:t>Work</w:t>
            </w:r>
            <w:r>
              <w:t xml:space="preserve"> </w:t>
            </w:r>
            <w:r w:rsidRPr="00771B9F">
              <w:t>flexibility</w:t>
            </w:r>
          </w:p>
        </w:tc>
        <w:tc>
          <w:tcPr>
            <w:tcW w:w="2411" w:type="dxa"/>
            <w:noWrap/>
            <w:hideMark/>
          </w:tcPr>
          <w:p w14:paraId="47D971FF" w14:textId="77777777" w:rsidR="009B77E0" w:rsidRPr="00771B9F" w:rsidRDefault="009B77E0" w:rsidP="009D6ACF">
            <w:pPr>
              <w:spacing w:after="0" w:line="240" w:lineRule="auto"/>
            </w:pPr>
            <w:r w:rsidRPr="00771B9F">
              <w:t>Wor</w:t>
            </w:r>
            <w:r>
              <w:t>k</w:t>
            </w:r>
            <w:r w:rsidRPr="00771B9F">
              <w:t xml:space="preserve"> flexibility</w:t>
            </w:r>
          </w:p>
        </w:tc>
        <w:tc>
          <w:tcPr>
            <w:tcW w:w="2411" w:type="dxa"/>
            <w:hideMark/>
          </w:tcPr>
          <w:p w14:paraId="7BF72E42" w14:textId="77777777" w:rsidR="009B77E0" w:rsidRPr="00771B9F" w:rsidRDefault="009B77E0" w:rsidP="009D6ACF">
            <w:pPr>
              <w:spacing w:after="0" w:line="240" w:lineRule="auto"/>
            </w:pPr>
            <w:r w:rsidRPr="00771B9F">
              <w:t>Category Similarity (Fuzzy match with threshold)</w:t>
            </w:r>
          </w:p>
        </w:tc>
        <w:tc>
          <w:tcPr>
            <w:tcW w:w="2356" w:type="dxa"/>
            <w:vMerge/>
            <w:hideMark/>
          </w:tcPr>
          <w:p w14:paraId="54B68606" w14:textId="177B102F" w:rsidR="009B77E0" w:rsidRPr="00771B9F" w:rsidRDefault="009B77E0" w:rsidP="009D6ACF">
            <w:pPr>
              <w:spacing w:after="0" w:line="240" w:lineRule="auto"/>
              <w:jc w:val="left"/>
            </w:pPr>
          </w:p>
        </w:tc>
      </w:tr>
      <w:tr w:rsidR="009B77E0" w:rsidRPr="00771B9F" w14:paraId="536AB37B" w14:textId="77777777" w:rsidTr="00492A19">
        <w:trPr>
          <w:trHeight w:val="576"/>
        </w:trPr>
        <w:tc>
          <w:tcPr>
            <w:tcW w:w="1885" w:type="dxa"/>
            <w:noWrap/>
            <w:hideMark/>
          </w:tcPr>
          <w:p w14:paraId="37620C25" w14:textId="77777777" w:rsidR="009B77E0" w:rsidRPr="00771B9F" w:rsidRDefault="009B77E0" w:rsidP="009D6ACF">
            <w:pPr>
              <w:spacing w:after="0" w:line="240" w:lineRule="auto"/>
            </w:pPr>
            <w:r w:rsidRPr="00771B9F">
              <w:t>Language Requirements</w:t>
            </w:r>
          </w:p>
        </w:tc>
        <w:tc>
          <w:tcPr>
            <w:tcW w:w="2411" w:type="dxa"/>
            <w:noWrap/>
            <w:hideMark/>
          </w:tcPr>
          <w:p w14:paraId="4778BBE3" w14:textId="71FBD198" w:rsidR="009B77E0" w:rsidRPr="00771B9F" w:rsidRDefault="009B77E0" w:rsidP="009D6ACF">
            <w:pPr>
              <w:spacing w:after="0" w:line="240" w:lineRule="auto"/>
            </w:pPr>
            <w:r w:rsidRPr="00771B9F">
              <w:t>Language</w:t>
            </w:r>
            <w:r>
              <w:t>s</w:t>
            </w:r>
            <w:r w:rsidRPr="00771B9F">
              <w:t xml:space="preserve"> </w:t>
            </w:r>
            <w:r>
              <w:t>Known</w:t>
            </w:r>
          </w:p>
        </w:tc>
        <w:tc>
          <w:tcPr>
            <w:tcW w:w="2411" w:type="dxa"/>
            <w:hideMark/>
          </w:tcPr>
          <w:p w14:paraId="7DCCC223" w14:textId="77777777" w:rsidR="009B77E0" w:rsidRPr="00771B9F" w:rsidRDefault="009B77E0" w:rsidP="009D6ACF">
            <w:pPr>
              <w:spacing w:after="0" w:line="240" w:lineRule="auto"/>
            </w:pPr>
            <w:r w:rsidRPr="00771B9F">
              <w:t>Category Similarity Coverage (Fuzzy match with threshold)</w:t>
            </w:r>
          </w:p>
        </w:tc>
        <w:tc>
          <w:tcPr>
            <w:tcW w:w="2356" w:type="dxa"/>
            <w:vMerge w:val="restart"/>
            <w:hideMark/>
          </w:tcPr>
          <w:p w14:paraId="3340AE47" w14:textId="09EEE795" w:rsidR="009B77E0" w:rsidRPr="00771B9F" w:rsidRDefault="009B77E0" w:rsidP="009D6ACF">
            <w:pPr>
              <w:spacing w:after="0" w:line="240" w:lineRule="auto"/>
              <w:jc w:val="left"/>
            </w:pPr>
            <w:r w:rsidRPr="009B77E0">
              <w:rPr>
                <w:b/>
                <w:bCs/>
              </w:rPr>
              <w:t>Language Match Score:</w:t>
            </w:r>
            <w:r>
              <w:t xml:space="preserve"> </w:t>
            </w:r>
            <w:r>
              <w:br/>
            </w:r>
            <w:r w:rsidRPr="00771B9F">
              <w:t>Check if required language is present for coverage</w:t>
            </w:r>
            <w:r>
              <w:t>. Followed by s</w:t>
            </w:r>
            <w:r w:rsidRPr="00771B9F">
              <w:t xml:space="preserve">coring using match or near-match on required fluency factoring for language coverage </w:t>
            </w:r>
          </w:p>
        </w:tc>
      </w:tr>
      <w:tr w:rsidR="009B77E0" w:rsidRPr="00771B9F" w14:paraId="1C6473FD" w14:textId="77777777" w:rsidTr="00492A19">
        <w:trPr>
          <w:trHeight w:val="864"/>
        </w:trPr>
        <w:tc>
          <w:tcPr>
            <w:tcW w:w="1885" w:type="dxa"/>
            <w:noWrap/>
            <w:hideMark/>
          </w:tcPr>
          <w:p w14:paraId="3F745FC8" w14:textId="77777777" w:rsidR="009B77E0" w:rsidRPr="00771B9F" w:rsidRDefault="009B77E0" w:rsidP="009D6ACF">
            <w:pPr>
              <w:spacing w:after="0" w:line="240" w:lineRule="auto"/>
            </w:pPr>
            <w:r w:rsidRPr="00771B9F">
              <w:t>Language Level</w:t>
            </w:r>
          </w:p>
        </w:tc>
        <w:tc>
          <w:tcPr>
            <w:tcW w:w="2411" w:type="dxa"/>
            <w:noWrap/>
            <w:hideMark/>
          </w:tcPr>
          <w:p w14:paraId="6E8B5D49" w14:textId="5AF2CDAA" w:rsidR="009B77E0" w:rsidRPr="00771B9F" w:rsidRDefault="009B77E0" w:rsidP="009D6ACF">
            <w:pPr>
              <w:spacing w:after="0" w:line="240" w:lineRule="auto"/>
            </w:pPr>
            <w:r w:rsidRPr="00771B9F">
              <w:t>Communication skills</w:t>
            </w:r>
            <w:r>
              <w:t xml:space="preserve"> (proficiency level)</w:t>
            </w:r>
          </w:p>
        </w:tc>
        <w:tc>
          <w:tcPr>
            <w:tcW w:w="2411" w:type="dxa"/>
            <w:hideMark/>
          </w:tcPr>
          <w:p w14:paraId="7386AD5B" w14:textId="11C9B563" w:rsidR="009B77E0" w:rsidRPr="00771B9F" w:rsidRDefault="009B77E0" w:rsidP="009D6ACF">
            <w:pPr>
              <w:spacing w:after="0" w:line="240" w:lineRule="auto"/>
            </w:pPr>
            <w:r w:rsidRPr="00771B9F">
              <w:t xml:space="preserve">Coverage x </w:t>
            </w:r>
            <w:r>
              <w:t>proficiency</w:t>
            </w:r>
            <w:r w:rsidRPr="00771B9F">
              <w:t xml:space="preserve"> fit (language capability)</w:t>
            </w:r>
          </w:p>
        </w:tc>
        <w:tc>
          <w:tcPr>
            <w:tcW w:w="2356" w:type="dxa"/>
            <w:vMerge/>
            <w:hideMark/>
          </w:tcPr>
          <w:p w14:paraId="10B5755F" w14:textId="552A9D95" w:rsidR="009B77E0" w:rsidRPr="00771B9F" w:rsidRDefault="009B77E0" w:rsidP="009D6ACF">
            <w:pPr>
              <w:spacing w:after="0" w:line="240" w:lineRule="auto"/>
              <w:jc w:val="left"/>
            </w:pPr>
          </w:p>
        </w:tc>
      </w:tr>
      <w:tr w:rsidR="009B77E0" w:rsidRPr="00771B9F" w14:paraId="4242CF7C" w14:textId="77777777" w:rsidTr="00492A19">
        <w:trPr>
          <w:trHeight w:val="288"/>
        </w:trPr>
        <w:tc>
          <w:tcPr>
            <w:tcW w:w="1885" w:type="dxa"/>
            <w:noWrap/>
            <w:hideMark/>
          </w:tcPr>
          <w:p w14:paraId="54C26668" w14:textId="77777777" w:rsidR="009B77E0" w:rsidRPr="00771B9F" w:rsidRDefault="009B77E0" w:rsidP="009D6ACF">
            <w:pPr>
              <w:spacing w:after="0" w:line="240" w:lineRule="auto"/>
            </w:pPr>
            <w:r w:rsidRPr="00771B9F">
              <w:t>Effort</w:t>
            </w:r>
          </w:p>
        </w:tc>
        <w:tc>
          <w:tcPr>
            <w:tcW w:w="2411" w:type="dxa"/>
            <w:noWrap/>
            <w:hideMark/>
          </w:tcPr>
          <w:p w14:paraId="40DF9825" w14:textId="77777777" w:rsidR="009B77E0" w:rsidRPr="00771B9F" w:rsidRDefault="009B77E0" w:rsidP="009D6ACF">
            <w:pPr>
              <w:spacing w:after="0" w:line="240" w:lineRule="auto"/>
            </w:pPr>
            <w:r>
              <w:t xml:space="preserve">Weekly Availability in Hours </w:t>
            </w:r>
          </w:p>
        </w:tc>
        <w:tc>
          <w:tcPr>
            <w:tcW w:w="2411" w:type="dxa"/>
            <w:hideMark/>
          </w:tcPr>
          <w:p w14:paraId="5CDCA0A7" w14:textId="5039FA43" w:rsidR="009B77E0" w:rsidRPr="00771B9F" w:rsidRDefault="009B77E0" w:rsidP="009D6ACF">
            <w:pPr>
              <w:spacing w:after="0" w:line="240" w:lineRule="auto"/>
            </w:pPr>
            <w:r>
              <w:t xml:space="preserve">Availability Score Calculation </w:t>
            </w:r>
          </w:p>
        </w:tc>
        <w:tc>
          <w:tcPr>
            <w:tcW w:w="2356" w:type="dxa"/>
            <w:vMerge w:val="restart"/>
            <w:hideMark/>
          </w:tcPr>
          <w:p w14:paraId="170BFF03" w14:textId="35C1BA76" w:rsidR="009B77E0" w:rsidRPr="009B77E0" w:rsidRDefault="009B77E0" w:rsidP="009D6ACF">
            <w:pPr>
              <w:spacing w:after="0" w:line="240" w:lineRule="auto"/>
              <w:jc w:val="left"/>
            </w:pPr>
            <w:r w:rsidRPr="009B77E0">
              <w:rPr>
                <w:b/>
                <w:bCs/>
              </w:rPr>
              <w:t>Availability Score:</w:t>
            </w:r>
            <w:r>
              <w:rPr>
                <w:b/>
                <w:bCs/>
              </w:rPr>
              <w:br/>
            </w:r>
            <w:r>
              <w:t>Statistical Algorithm for calculation</w:t>
            </w:r>
          </w:p>
        </w:tc>
      </w:tr>
      <w:tr w:rsidR="009B77E0" w:rsidRPr="00771B9F" w14:paraId="6A5691B8" w14:textId="77777777" w:rsidTr="00492A19">
        <w:trPr>
          <w:trHeight w:val="288"/>
        </w:trPr>
        <w:tc>
          <w:tcPr>
            <w:tcW w:w="1885" w:type="dxa"/>
            <w:noWrap/>
            <w:hideMark/>
          </w:tcPr>
          <w:p w14:paraId="181EA722" w14:textId="77777777" w:rsidR="009B77E0" w:rsidRPr="00771B9F" w:rsidRDefault="009B77E0" w:rsidP="009D6ACF">
            <w:pPr>
              <w:spacing w:after="0" w:line="240" w:lineRule="auto"/>
            </w:pPr>
            <w:r w:rsidRPr="00771B9F">
              <w:t xml:space="preserve">Requested </w:t>
            </w:r>
            <w:r>
              <w:t>End</w:t>
            </w:r>
          </w:p>
        </w:tc>
        <w:tc>
          <w:tcPr>
            <w:tcW w:w="2411" w:type="dxa"/>
            <w:noWrap/>
            <w:hideMark/>
          </w:tcPr>
          <w:p w14:paraId="6AFE8A15" w14:textId="77777777" w:rsidR="009B77E0" w:rsidRPr="00771B9F" w:rsidRDefault="009B77E0" w:rsidP="009D6ACF">
            <w:pPr>
              <w:spacing w:after="0" w:line="240" w:lineRule="auto"/>
            </w:pPr>
            <w:r>
              <w:t>Available From</w:t>
            </w:r>
          </w:p>
        </w:tc>
        <w:tc>
          <w:tcPr>
            <w:tcW w:w="2411" w:type="dxa"/>
            <w:hideMark/>
          </w:tcPr>
          <w:p w14:paraId="42043373" w14:textId="13479DB4" w:rsidR="009B77E0" w:rsidRPr="00771B9F" w:rsidRDefault="009B77E0" w:rsidP="009D6ACF">
            <w:pPr>
              <w:spacing w:after="0" w:line="240" w:lineRule="auto"/>
            </w:pPr>
            <w:r>
              <w:t>Availability Score Calculation</w:t>
            </w:r>
          </w:p>
        </w:tc>
        <w:tc>
          <w:tcPr>
            <w:tcW w:w="2356" w:type="dxa"/>
            <w:vMerge/>
            <w:hideMark/>
          </w:tcPr>
          <w:p w14:paraId="3636AB4E" w14:textId="73E734E4" w:rsidR="009B77E0" w:rsidRPr="00771B9F" w:rsidRDefault="009B77E0" w:rsidP="009D6ACF">
            <w:pPr>
              <w:spacing w:after="0" w:line="240" w:lineRule="auto"/>
              <w:jc w:val="left"/>
            </w:pPr>
          </w:p>
        </w:tc>
      </w:tr>
      <w:tr w:rsidR="00492A19" w:rsidRPr="00771B9F" w14:paraId="5861D1F3" w14:textId="77777777" w:rsidTr="00492A19">
        <w:trPr>
          <w:trHeight w:val="288"/>
        </w:trPr>
        <w:tc>
          <w:tcPr>
            <w:tcW w:w="1885" w:type="dxa"/>
            <w:noWrap/>
            <w:hideMark/>
          </w:tcPr>
          <w:p w14:paraId="16213D80" w14:textId="77777777" w:rsidR="00492A19" w:rsidRPr="00771B9F" w:rsidRDefault="00492A19" w:rsidP="009D6ACF">
            <w:pPr>
              <w:spacing w:after="0" w:line="240" w:lineRule="auto"/>
            </w:pPr>
            <w:r w:rsidRPr="00771B9F">
              <w:t>-</w:t>
            </w:r>
          </w:p>
        </w:tc>
        <w:tc>
          <w:tcPr>
            <w:tcW w:w="2411" w:type="dxa"/>
            <w:noWrap/>
            <w:hideMark/>
          </w:tcPr>
          <w:p w14:paraId="1441226E" w14:textId="77777777" w:rsidR="00492A19" w:rsidRPr="00771B9F" w:rsidRDefault="00492A19" w:rsidP="009D6ACF">
            <w:pPr>
              <w:spacing w:after="0" w:line="240" w:lineRule="auto"/>
            </w:pPr>
            <w:r w:rsidRPr="00771B9F">
              <w:t>Cultural Awareness</w:t>
            </w:r>
          </w:p>
        </w:tc>
        <w:tc>
          <w:tcPr>
            <w:tcW w:w="2411" w:type="dxa"/>
            <w:hideMark/>
          </w:tcPr>
          <w:p w14:paraId="21D2A204" w14:textId="77777777" w:rsidR="00492A19" w:rsidRPr="00771B9F" w:rsidRDefault="00492A19" w:rsidP="009D6ACF">
            <w:pPr>
              <w:spacing w:after="0" w:line="240" w:lineRule="auto"/>
            </w:pPr>
            <w:r w:rsidRPr="00771B9F">
              <w:t>Optional Bonus (Normalized Score)</w:t>
            </w:r>
          </w:p>
        </w:tc>
        <w:tc>
          <w:tcPr>
            <w:tcW w:w="2356" w:type="dxa"/>
            <w:hideMark/>
          </w:tcPr>
          <w:p w14:paraId="289E34F1" w14:textId="77777777" w:rsidR="00492A19" w:rsidRPr="00771B9F" w:rsidRDefault="00492A19" w:rsidP="009D6ACF">
            <w:pPr>
              <w:spacing w:after="0" w:line="240" w:lineRule="auto"/>
              <w:jc w:val="left"/>
            </w:pPr>
            <w:r w:rsidRPr="00771B9F">
              <w:t>Use</w:t>
            </w:r>
            <w:r>
              <w:t>d</w:t>
            </w:r>
            <w:r w:rsidRPr="00771B9F">
              <w:t xml:space="preserve"> as soft bonus </w:t>
            </w:r>
          </w:p>
        </w:tc>
      </w:tr>
      <w:tr w:rsidR="00492A19" w:rsidRPr="00771B9F" w14:paraId="6CB4925E" w14:textId="77777777" w:rsidTr="00492A19">
        <w:trPr>
          <w:trHeight w:val="288"/>
        </w:trPr>
        <w:tc>
          <w:tcPr>
            <w:tcW w:w="1885" w:type="dxa"/>
            <w:noWrap/>
            <w:hideMark/>
          </w:tcPr>
          <w:p w14:paraId="3BC02D4C" w14:textId="77777777" w:rsidR="00492A19" w:rsidRPr="00771B9F" w:rsidRDefault="00492A19" w:rsidP="009D6ACF">
            <w:pPr>
              <w:spacing w:after="0" w:line="240" w:lineRule="auto"/>
            </w:pPr>
            <w:r w:rsidRPr="00771B9F">
              <w:t>-</w:t>
            </w:r>
          </w:p>
        </w:tc>
        <w:tc>
          <w:tcPr>
            <w:tcW w:w="2411" w:type="dxa"/>
            <w:noWrap/>
            <w:hideMark/>
          </w:tcPr>
          <w:p w14:paraId="5696842A" w14:textId="77777777" w:rsidR="00492A19" w:rsidRPr="00771B9F" w:rsidRDefault="00492A19" w:rsidP="009D6ACF">
            <w:pPr>
              <w:spacing w:after="0" w:line="240" w:lineRule="auto"/>
            </w:pPr>
            <w:r w:rsidRPr="00771B9F">
              <w:t>Problem Solving</w:t>
            </w:r>
          </w:p>
        </w:tc>
        <w:tc>
          <w:tcPr>
            <w:tcW w:w="2411" w:type="dxa"/>
            <w:hideMark/>
          </w:tcPr>
          <w:p w14:paraId="67592B01" w14:textId="77777777" w:rsidR="00492A19" w:rsidRPr="00771B9F" w:rsidRDefault="00492A19" w:rsidP="009D6ACF">
            <w:pPr>
              <w:spacing w:after="0" w:line="240" w:lineRule="auto"/>
            </w:pPr>
            <w:r w:rsidRPr="00771B9F">
              <w:t>Optional Bonus (Normalized Score)</w:t>
            </w:r>
          </w:p>
        </w:tc>
        <w:tc>
          <w:tcPr>
            <w:tcW w:w="2356" w:type="dxa"/>
            <w:hideMark/>
          </w:tcPr>
          <w:p w14:paraId="62D3A6D8" w14:textId="77777777" w:rsidR="00492A19" w:rsidRPr="00771B9F" w:rsidRDefault="00492A19" w:rsidP="009D6ACF">
            <w:pPr>
              <w:spacing w:after="0" w:line="240" w:lineRule="auto"/>
              <w:jc w:val="left"/>
            </w:pPr>
            <w:r w:rsidRPr="00771B9F">
              <w:t>Use</w:t>
            </w:r>
            <w:r>
              <w:t>d</w:t>
            </w:r>
            <w:r w:rsidRPr="00771B9F">
              <w:t xml:space="preserve"> as soft bonus</w:t>
            </w:r>
          </w:p>
        </w:tc>
      </w:tr>
      <w:tr w:rsidR="00492A19" w:rsidRPr="00771B9F" w14:paraId="776CB45A" w14:textId="77777777" w:rsidTr="00492A19">
        <w:trPr>
          <w:trHeight w:val="288"/>
        </w:trPr>
        <w:tc>
          <w:tcPr>
            <w:tcW w:w="1885" w:type="dxa"/>
            <w:noWrap/>
            <w:hideMark/>
          </w:tcPr>
          <w:p w14:paraId="6660218C" w14:textId="77777777" w:rsidR="00492A19" w:rsidRPr="00771B9F" w:rsidRDefault="00492A19" w:rsidP="009D6ACF">
            <w:pPr>
              <w:spacing w:after="0" w:line="240" w:lineRule="auto"/>
            </w:pPr>
            <w:r w:rsidRPr="00771B9F">
              <w:t>-</w:t>
            </w:r>
          </w:p>
        </w:tc>
        <w:tc>
          <w:tcPr>
            <w:tcW w:w="2411" w:type="dxa"/>
            <w:noWrap/>
            <w:hideMark/>
          </w:tcPr>
          <w:p w14:paraId="10F3EC60" w14:textId="77777777" w:rsidR="00492A19" w:rsidRPr="00771B9F" w:rsidRDefault="00492A19" w:rsidP="009D6ACF">
            <w:pPr>
              <w:spacing w:after="0" w:line="240" w:lineRule="auto"/>
            </w:pPr>
            <w:r w:rsidRPr="00771B9F">
              <w:t>Leadership</w:t>
            </w:r>
          </w:p>
        </w:tc>
        <w:tc>
          <w:tcPr>
            <w:tcW w:w="2411" w:type="dxa"/>
            <w:hideMark/>
          </w:tcPr>
          <w:p w14:paraId="78BFE3A8" w14:textId="77777777" w:rsidR="00492A19" w:rsidRPr="00771B9F" w:rsidRDefault="00492A19" w:rsidP="009D6ACF">
            <w:pPr>
              <w:spacing w:after="0" w:line="240" w:lineRule="auto"/>
            </w:pPr>
            <w:r w:rsidRPr="00771B9F">
              <w:t>Optional Bonus (Normalized Score)</w:t>
            </w:r>
          </w:p>
        </w:tc>
        <w:tc>
          <w:tcPr>
            <w:tcW w:w="2356" w:type="dxa"/>
            <w:hideMark/>
          </w:tcPr>
          <w:p w14:paraId="748D9A7D" w14:textId="77777777" w:rsidR="00492A19" w:rsidRPr="00771B9F" w:rsidRDefault="00492A19" w:rsidP="009D6ACF">
            <w:pPr>
              <w:spacing w:after="0" w:line="240" w:lineRule="auto"/>
              <w:jc w:val="left"/>
            </w:pPr>
            <w:r w:rsidRPr="00771B9F">
              <w:t>Use</w:t>
            </w:r>
            <w:r>
              <w:t>d</w:t>
            </w:r>
            <w:r w:rsidRPr="00771B9F">
              <w:t xml:space="preserve"> as soft bonus</w:t>
            </w:r>
          </w:p>
        </w:tc>
      </w:tr>
    </w:tbl>
    <w:p w14:paraId="1B19B35A" w14:textId="3723ED94" w:rsidR="00512A6C" w:rsidRDefault="008D2B7B" w:rsidP="009D6ACF">
      <w:pPr>
        <w:pStyle w:val="Caption"/>
        <w:keepNext/>
      </w:pPr>
      <w:bookmarkStart w:id="26" w:name="_Toc199886471"/>
      <w:bookmarkEnd w:id="24"/>
      <w:r>
        <w:t xml:space="preserve">Table </w:t>
      </w:r>
      <w:fldSimple w:instr=" SEQ Table \* ARABIC ">
        <w:r>
          <w:rPr>
            <w:noProof/>
          </w:rPr>
          <w:t>7</w:t>
        </w:r>
      </w:fldSimple>
      <w:r>
        <w:t>: Matching and Scoring Criteria</w:t>
      </w:r>
      <w:bookmarkEnd w:id="26"/>
    </w:p>
    <w:p w14:paraId="4DD0AF15" w14:textId="77777777" w:rsidR="009D6ACF" w:rsidRDefault="009D6ACF" w:rsidP="00FD6AF5">
      <w:pPr>
        <w:rPr>
          <w:b/>
          <w:bCs/>
        </w:rPr>
      </w:pPr>
    </w:p>
    <w:p w14:paraId="2638A51B" w14:textId="785E1ECE" w:rsidR="00FD6AF5" w:rsidRPr="00FD6AF5" w:rsidRDefault="008E0C73" w:rsidP="00FD6AF5">
      <w:pPr>
        <w:rPr>
          <w:b/>
          <w:bCs/>
          <w:szCs w:val="24"/>
          <w:u w:val="single"/>
        </w:rPr>
      </w:pPr>
      <w:r w:rsidRPr="00FD6AF5">
        <w:rPr>
          <w:b/>
          <w:bCs/>
        </w:rPr>
        <w:t xml:space="preserve">Text Embedding with </w:t>
      </w:r>
      <w:r>
        <w:rPr>
          <w:b/>
          <w:bCs/>
        </w:rPr>
        <w:t xml:space="preserve">Cosine </w:t>
      </w:r>
      <w:r w:rsidRPr="00FD6AF5">
        <w:rPr>
          <w:b/>
          <w:bCs/>
        </w:rPr>
        <w:t>Similarity</w:t>
      </w:r>
    </w:p>
    <w:p w14:paraId="0CFB8815" w14:textId="1976A7D4" w:rsidR="00FD6AF5" w:rsidRPr="007E0CCB" w:rsidRDefault="008E0C73" w:rsidP="00FD6AF5">
      <w:pPr>
        <w:rPr>
          <w:b/>
          <w:bCs/>
        </w:rPr>
      </w:pPr>
      <w:r>
        <w:t>Used to calculate</w:t>
      </w:r>
      <w:r w:rsidR="007E0CCB">
        <w:t>:</w:t>
      </w:r>
      <w:r>
        <w:t xml:space="preserve"> Job Description Match Score</w:t>
      </w:r>
      <w:r w:rsidR="007E0CCB">
        <w:t xml:space="preserve"> </w:t>
      </w:r>
    </w:p>
    <w:p w14:paraId="28A052B7" w14:textId="30FEF856" w:rsidR="00FD6AF5" w:rsidRPr="005021AA" w:rsidRDefault="00FD6AF5" w:rsidP="00FD6AF5">
      <w:r w:rsidRPr="005021AA">
        <w:t>To evaluate how well an employee’s role matches the intent of a project</w:t>
      </w:r>
      <w:r w:rsidR="007C0AAB">
        <w:t xml:space="preserve">, </w:t>
      </w:r>
      <w:r w:rsidRPr="005021AA">
        <w:rPr>
          <w:b/>
          <w:bCs/>
        </w:rPr>
        <w:t>Project Summary</w:t>
      </w:r>
      <w:r w:rsidRPr="005021AA">
        <w:t xml:space="preserve"> and </w:t>
      </w:r>
      <w:r w:rsidRPr="005021AA">
        <w:rPr>
          <w:b/>
          <w:bCs/>
        </w:rPr>
        <w:t>Scope and Deliverables</w:t>
      </w:r>
      <w:r w:rsidRPr="005021AA">
        <w:t xml:space="preserve"> fields</w:t>
      </w:r>
      <w:r w:rsidR="007C0AAB">
        <w:t xml:space="preserve"> were compared</w:t>
      </w:r>
      <w:r w:rsidRPr="005021AA">
        <w:t xml:space="preserve"> with the employee’s </w:t>
      </w:r>
      <w:r w:rsidRPr="005021AA">
        <w:rPr>
          <w:b/>
          <w:bCs/>
        </w:rPr>
        <w:t>Role Description</w:t>
      </w:r>
      <w:r w:rsidRPr="005021AA">
        <w:t>.</w:t>
      </w:r>
      <w:r w:rsidR="00F71D75">
        <w:t xml:space="preserve"> </w:t>
      </w:r>
      <w:r w:rsidRPr="001B5661">
        <w:rPr>
          <w:color w:val="1F4E79" w:themeColor="accent1" w:themeShade="80"/>
          <w:u w:val="single"/>
        </w:rPr>
        <w:lastRenderedPageBreak/>
        <w:t>Hugging Face AI</w:t>
      </w:r>
      <w:r w:rsidR="00920DB8" w:rsidRPr="001B5661">
        <w:rPr>
          <w:color w:val="1F4E79" w:themeColor="accent1" w:themeShade="80"/>
          <w:u w:val="single"/>
        </w:rPr>
        <w:t xml:space="preserve"> BAAI General Embedding</w:t>
      </w:r>
      <w:r w:rsidRPr="001B5661">
        <w:rPr>
          <w:color w:val="1F4E79" w:themeColor="accent1" w:themeShade="80"/>
        </w:rPr>
        <w:t xml:space="preserve"> </w:t>
      </w:r>
      <w:r w:rsidR="0088627F">
        <w:rPr>
          <w:rStyle w:val="FootnoteReference"/>
        </w:rPr>
        <w:footnoteReference w:id="5"/>
      </w:r>
      <w:r w:rsidR="0088627F">
        <w:rPr>
          <w:color w:val="2E74B5" w:themeColor="accent1" w:themeShade="BF"/>
        </w:rPr>
        <w:t xml:space="preserve"> </w:t>
      </w:r>
      <w:r w:rsidR="00F71D75">
        <w:t>was used to</w:t>
      </w:r>
      <w:r>
        <w:t xml:space="preserve"> convert text into vector embeddings and then we use</w:t>
      </w:r>
      <w:r w:rsidRPr="005021AA">
        <w:rPr>
          <w:b/>
          <w:bCs/>
        </w:rPr>
        <w:t xml:space="preserve"> cosine similarity</w:t>
      </w:r>
      <w:r w:rsidRPr="005021AA">
        <w:t xml:space="preserve"> to compute the semantic closeness between the text pairs.</w:t>
      </w:r>
    </w:p>
    <w:p w14:paraId="6080CE61" w14:textId="2EF06774" w:rsidR="00FD6AF5" w:rsidRDefault="00FD6AF5" w:rsidP="00FD6AF5">
      <w:r w:rsidRPr="005021AA">
        <w:t xml:space="preserve">The two similarity scores (one for the summary, one for the scope) are </w:t>
      </w:r>
      <w:r w:rsidRPr="005021AA">
        <w:rPr>
          <w:b/>
          <w:bCs/>
        </w:rPr>
        <w:t>averaged</w:t>
      </w:r>
      <w:r w:rsidRPr="005021AA">
        <w:t xml:space="preserve"> to produce a final </w:t>
      </w:r>
      <w:r>
        <w:t>Job description match score</w:t>
      </w:r>
      <w:r w:rsidRPr="005021AA">
        <w:t>, representing how relevant an employee’s responsibilities are to the project described.</w:t>
      </w:r>
    </w:p>
    <w:p w14:paraId="3A2D3E3D" w14:textId="06795BB8" w:rsidR="00C41B7E" w:rsidRDefault="00C41B7E" w:rsidP="00FD6AF5">
      <w:r>
        <w:rPr>
          <w:noProof/>
        </w:rPr>
        <w:drawing>
          <wp:anchor distT="0" distB="0" distL="114300" distR="114300" simplePos="0" relativeHeight="251661312" behindDoc="0" locked="0" layoutInCell="1" allowOverlap="1" wp14:anchorId="06155F43" wp14:editId="20287224">
            <wp:simplePos x="0" y="0"/>
            <wp:positionH relativeFrom="column">
              <wp:posOffset>761365</wp:posOffset>
            </wp:positionH>
            <wp:positionV relativeFrom="paragraph">
              <wp:posOffset>32294</wp:posOffset>
            </wp:positionV>
            <wp:extent cx="4331970" cy="2551430"/>
            <wp:effectExtent l="0" t="0" r="0" b="1270"/>
            <wp:wrapThrough wrapText="bothSides">
              <wp:wrapPolygon edited="0">
                <wp:start x="2185" y="0"/>
                <wp:lineTo x="1615" y="161"/>
                <wp:lineTo x="95" y="1935"/>
                <wp:lineTo x="0" y="3709"/>
                <wp:lineTo x="0" y="5645"/>
                <wp:lineTo x="570" y="7741"/>
                <wp:lineTo x="1995" y="10322"/>
                <wp:lineTo x="1235" y="11289"/>
                <wp:lineTo x="380" y="12741"/>
                <wp:lineTo x="0" y="14999"/>
                <wp:lineTo x="0" y="15805"/>
                <wp:lineTo x="475" y="18063"/>
                <wp:lineTo x="570" y="18869"/>
                <wp:lineTo x="3704" y="20643"/>
                <wp:lineTo x="5224" y="20643"/>
                <wp:lineTo x="5319" y="21449"/>
                <wp:lineTo x="15293" y="21449"/>
                <wp:lineTo x="15483" y="16127"/>
                <wp:lineTo x="12823" y="15482"/>
                <wp:lineTo x="20422" y="13547"/>
                <wp:lineTo x="20517" y="12902"/>
                <wp:lineTo x="21467" y="10644"/>
                <wp:lineTo x="21467" y="7257"/>
                <wp:lineTo x="21087" y="6451"/>
                <wp:lineTo x="20422" y="5161"/>
                <wp:lineTo x="20612" y="4516"/>
                <wp:lineTo x="18617" y="4193"/>
                <wp:lineTo x="5319" y="2097"/>
                <wp:lineTo x="3799" y="161"/>
                <wp:lineTo x="3135" y="0"/>
                <wp:lineTo x="2185" y="0"/>
              </wp:wrapPolygon>
            </wp:wrapThrough>
            <wp:docPr id="11255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1970" cy="2551430"/>
                    </a:xfrm>
                    <a:prstGeom prst="rect">
                      <a:avLst/>
                    </a:prstGeom>
                    <a:noFill/>
                  </pic:spPr>
                </pic:pic>
              </a:graphicData>
            </a:graphic>
            <wp14:sizeRelH relativeFrom="margin">
              <wp14:pctWidth>0</wp14:pctWidth>
            </wp14:sizeRelH>
            <wp14:sizeRelV relativeFrom="margin">
              <wp14:pctHeight>0</wp14:pctHeight>
            </wp14:sizeRelV>
          </wp:anchor>
        </w:drawing>
      </w:r>
    </w:p>
    <w:p w14:paraId="0AC2146B" w14:textId="53307EB2" w:rsidR="00C41B7E" w:rsidRDefault="00C41B7E" w:rsidP="00FD6AF5"/>
    <w:p w14:paraId="60F1187C" w14:textId="3C351496" w:rsidR="00C41B7E" w:rsidRDefault="00C41B7E" w:rsidP="00FD6AF5"/>
    <w:p w14:paraId="24815DAC" w14:textId="14927236" w:rsidR="00C41B7E" w:rsidRDefault="00C41B7E" w:rsidP="00FD6AF5"/>
    <w:p w14:paraId="3FE9002C" w14:textId="77777777" w:rsidR="00C41B7E" w:rsidRDefault="00C41B7E" w:rsidP="00FD6AF5"/>
    <w:p w14:paraId="4BABC230" w14:textId="77777777" w:rsidR="00FD77B6" w:rsidRDefault="00FD77B6" w:rsidP="00FD6AF5"/>
    <w:p w14:paraId="50252920" w14:textId="16BD0DD8" w:rsidR="00C41B7E" w:rsidRDefault="008D2B7B" w:rsidP="008D2B7B">
      <w:pPr>
        <w:pStyle w:val="Caption"/>
      </w:pPr>
      <w:bookmarkStart w:id="27" w:name="_Toc199886732"/>
      <w:r>
        <w:t xml:space="preserve">Figure </w:t>
      </w:r>
      <w:fldSimple w:instr=" SEQ Figure \* ARABIC ">
        <w:r w:rsidR="00DA4C12">
          <w:rPr>
            <w:noProof/>
          </w:rPr>
          <w:t>2</w:t>
        </w:r>
      </w:fldSimple>
      <w:r>
        <w:t xml:space="preserve">: </w:t>
      </w:r>
      <w:r w:rsidRPr="00B818A4">
        <w:t>Job Description Match Score using Vector Embeddings and Cosine similarity</w:t>
      </w:r>
      <w:bookmarkEnd w:id="27"/>
    </w:p>
    <w:p w14:paraId="24859CC5" w14:textId="02953A3F" w:rsidR="00C41B7E" w:rsidRDefault="00C41B7E" w:rsidP="00FD6AF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7"/>
        <w:gridCol w:w="3731"/>
        <w:gridCol w:w="2405"/>
      </w:tblGrid>
      <w:tr w:rsidR="00FD6AF5" w:rsidRPr="005021AA" w14:paraId="2B72B82E" w14:textId="77777777" w:rsidTr="00840C18">
        <w:trPr>
          <w:tblHeader/>
          <w:tblCellSpacing w:w="15" w:type="dxa"/>
        </w:trPr>
        <w:tc>
          <w:tcPr>
            <w:tcW w:w="0" w:type="auto"/>
            <w:vAlign w:val="center"/>
            <w:hideMark/>
          </w:tcPr>
          <w:p w14:paraId="487A38C7" w14:textId="6E389CEC" w:rsidR="00FD6AF5" w:rsidRPr="005021AA" w:rsidRDefault="00FD6AF5" w:rsidP="00512A6C">
            <w:pPr>
              <w:spacing w:line="240" w:lineRule="auto"/>
              <w:rPr>
                <w:b/>
                <w:bCs/>
              </w:rPr>
            </w:pPr>
            <w:r w:rsidRPr="005021AA">
              <w:rPr>
                <w:b/>
                <w:bCs/>
              </w:rPr>
              <w:t>Comparison Pair</w:t>
            </w:r>
          </w:p>
        </w:tc>
        <w:tc>
          <w:tcPr>
            <w:tcW w:w="0" w:type="auto"/>
            <w:vAlign w:val="center"/>
            <w:hideMark/>
          </w:tcPr>
          <w:p w14:paraId="13E10675" w14:textId="77777777" w:rsidR="00FD6AF5" w:rsidRPr="005021AA" w:rsidRDefault="00FD6AF5" w:rsidP="00512A6C">
            <w:pPr>
              <w:spacing w:line="240" w:lineRule="auto"/>
              <w:rPr>
                <w:b/>
                <w:bCs/>
              </w:rPr>
            </w:pPr>
            <w:r w:rsidRPr="005021AA">
              <w:rPr>
                <w:b/>
                <w:bCs/>
              </w:rPr>
              <w:t>Description</w:t>
            </w:r>
          </w:p>
        </w:tc>
        <w:tc>
          <w:tcPr>
            <w:tcW w:w="0" w:type="auto"/>
            <w:vAlign w:val="center"/>
            <w:hideMark/>
          </w:tcPr>
          <w:p w14:paraId="3AC17A04" w14:textId="77777777" w:rsidR="00FD6AF5" w:rsidRPr="005021AA" w:rsidRDefault="00FD6AF5" w:rsidP="00512A6C">
            <w:pPr>
              <w:spacing w:line="240" w:lineRule="auto"/>
              <w:rPr>
                <w:b/>
                <w:bCs/>
              </w:rPr>
            </w:pPr>
            <w:r w:rsidRPr="005021AA">
              <w:rPr>
                <w:b/>
                <w:bCs/>
              </w:rPr>
              <w:t>Output</w:t>
            </w:r>
          </w:p>
        </w:tc>
      </w:tr>
      <w:tr w:rsidR="00FD6AF5" w:rsidRPr="005021AA" w14:paraId="155B142C" w14:textId="77777777" w:rsidTr="00840C18">
        <w:trPr>
          <w:tblCellSpacing w:w="15" w:type="dxa"/>
        </w:trPr>
        <w:tc>
          <w:tcPr>
            <w:tcW w:w="0" w:type="auto"/>
            <w:vAlign w:val="center"/>
            <w:hideMark/>
          </w:tcPr>
          <w:p w14:paraId="6B10968C" w14:textId="77777777" w:rsidR="00FD6AF5" w:rsidRPr="005021AA" w:rsidRDefault="00FD6AF5" w:rsidP="00512A6C">
            <w:pPr>
              <w:spacing w:line="240" w:lineRule="auto"/>
            </w:pPr>
            <w:r w:rsidRPr="005021AA">
              <w:t>Project Summary vs Role Description</w:t>
            </w:r>
          </w:p>
        </w:tc>
        <w:tc>
          <w:tcPr>
            <w:tcW w:w="0" w:type="auto"/>
            <w:vAlign w:val="center"/>
            <w:hideMark/>
          </w:tcPr>
          <w:p w14:paraId="766C70E4" w14:textId="77777777" w:rsidR="00FD6AF5" w:rsidRPr="005021AA" w:rsidRDefault="00FD6AF5" w:rsidP="00512A6C">
            <w:pPr>
              <w:spacing w:line="240" w:lineRule="auto"/>
            </w:pPr>
            <w:r w:rsidRPr="005021AA">
              <w:t>Measures how well the overall project aligns with the role</w:t>
            </w:r>
          </w:p>
        </w:tc>
        <w:tc>
          <w:tcPr>
            <w:tcW w:w="0" w:type="auto"/>
            <w:vAlign w:val="center"/>
            <w:hideMark/>
          </w:tcPr>
          <w:p w14:paraId="3933DABB" w14:textId="77777777" w:rsidR="00FD6AF5" w:rsidRPr="005021AA" w:rsidRDefault="00FD6AF5" w:rsidP="00512A6C">
            <w:pPr>
              <w:spacing w:line="240" w:lineRule="auto"/>
            </w:pPr>
            <w:proofErr w:type="spellStart"/>
            <w:r w:rsidRPr="005021AA">
              <w:t>summary_sim</w:t>
            </w:r>
            <w:proofErr w:type="spellEnd"/>
            <w:r w:rsidRPr="005021AA">
              <w:t xml:space="preserve"> (0–1)</w:t>
            </w:r>
          </w:p>
        </w:tc>
      </w:tr>
      <w:tr w:rsidR="00FD6AF5" w:rsidRPr="005021AA" w14:paraId="33AF6728" w14:textId="77777777" w:rsidTr="00840C18">
        <w:trPr>
          <w:tblCellSpacing w:w="15" w:type="dxa"/>
        </w:trPr>
        <w:tc>
          <w:tcPr>
            <w:tcW w:w="0" w:type="auto"/>
            <w:vAlign w:val="center"/>
            <w:hideMark/>
          </w:tcPr>
          <w:p w14:paraId="6221A676" w14:textId="77777777" w:rsidR="00FD6AF5" w:rsidRPr="005021AA" w:rsidRDefault="00FD6AF5" w:rsidP="00512A6C">
            <w:pPr>
              <w:spacing w:line="240" w:lineRule="auto"/>
            </w:pPr>
            <w:r w:rsidRPr="005021AA">
              <w:t>Scope and Deliverables vs Role Description</w:t>
            </w:r>
          </w:p>
        </w:tc>
        <w:tc>
          <w:tcPr>
            <w:tcW w:w="0" w:type="auto"/>
            <w:vAlign w:val="center"/>
            <w:hideMark/>
          </w:tcPr>
          <w:p w14:paraId="3FFBEBD6" w14:textId="77777777" w:rsidR="00FD6AF5" w:rsidRPr="005021AA" w:rsidRDefault="00FD6AF5" w:rsidP="00512A6C">
            <w:pPr>
              <w:spacing w:line="240" w:lineRule="auto"/>
            </w:pPr>
            <w:r w:rsidRPr="005021AA">
              <w:t>Measures how well the specific responsibilities align</w:t>
            </w:r>
          </w:p>
        </w:tc>
        <w:tc>
          <w:tcPr>
            <w:tcW w:w="0" w:type="auto"/>
            <w:vAlign w:val="center"/>
            <w:hideMark/>
          </w:tcPr>
          <w:p w14:paraId="3E934AF5" w14:textId="77777777" w:rsidR="00FD6AF5" w:rsidRPr="005021AA" w:rsidRDefault="00FD6AF5" w:rsidP="00512A6C">
            <w:pPr>
              <w:spacing w:line="240" w:lineRule="auto"/>
            </w:pPr>
            <w:proofErr w:type="spellStart"/>
            <w:r w:rsidRPr="005021AA">
              <w:t>scope_sim</w:t>
            </w:r>
            <w:proofErr w:type="spellEnd"/>
            <w:r w:rsidRPr="005021AA">
              <w:t xml:space="preserve"> (0–1)</w:t>
            </w:r>
          </w:p>
        </w:tc>
      </w:tr>
      <w:tr w:rsidR="00FD6AF5" w:rsidRPr="005021AA" w14:paraId="66C59B59" w14:textId="77777777" w:rsidTr="00840C18">
        <w:trPr>
          <w:tblCellSpacing w:w="15" w:type="dxa"/>
        </w:trPr>
        <w:tc>
          <w:tcPr>
            <w:tcW w:w="0" w:type="auto"/>
            <w:vAlign w:val="center"/>
            <w:hideMark/>
          </w:tcPr>
          <w:p w14:paraId="6B152E50" w14:textId="368C3E39" w:rsidR="00FD6AF5" w:rsidRPr="005021AA" w:rsidRDefault="00FD6AF5" w:rsidP="00512A6C">
            <w:pPr>
              <w:spacing w:line="240" w:lineRule="auto"/>
            </w:pPr>
            <w:r>
              <w:rPr>
                <w:b/>
                <w:bCs/>
              </w:rPr>
              <w:t>Job Description Score</w:t>
            </w:r>
          </w:p>
        </w:tc>
        <w:tc>
          <w:tcPr>
            <w:tcW w:w="0" w:type="auto"/>
            <w:vAlign w:val="center"/>
            <w:hideMark/>
          </w:tcPr>
          <w:p w14:paraId="269EA987" w14:textId="77777777" w:rsidR="00FD6AF5" w:rsidRPr="005021AA" w:rsidRDefault="00FD6AF5" w:rsidP="00512A6C">
            <w:pPr>
              <w:spacing w:line="240" w:lineRule="auto"/>
            </w:pPr>
            <w:r w:rsidRPr="005021AA">
              <w:t>Average of the two scores</w:t>
            </w:r>
          </w:p>
        </w:tc>
        <w:tc>
          <w:tcPr>
            <w:tcW w:w="0" w:type="auto"/>
            <w:vAlign w:val="center"/>
            <w:hideMark/>
          </w:tcPr>
          <w:p w14:paraId="2FDA5A43" w14:textId="77777777" w:rsidR="00FD6AF5" w:rsidRPr="005021AA" w:rsidRDefault="00FD6AF5" w:rsidP="00512A6C">
            <w:pPr>
              <w:spacing w:line="240" w:lineRule="auto"/>
            </w:pPr>
            <w:r w:rsidRPr="005021AA">
              <w:t>(</w:t>
            </w:r>
            <w:proofErr w:type="spellStart"/>
            <w:r w:rsidRPr="005021AA">
              <w:t>summary</w:t>
            </w:r>
            <w:r>
              <w:t>_sim</w:t>
            </w:r>
            <w:proofErr w:type="spellEnd"/>
            <w:r w:rsidRPr="005021AA">
              <w:t xml:space="preserve"> + </w:t>
            </w:r>
            <w:proofErr w:type="spellStart"/>
            <w:r w:rsidRPr="005021AA">
              <w:t>scope</w:t>
            </w:r>
            <w:r>
              <w:t>_sim</w:t>
            </w:r>
            <w:proofErr w:type="spellEnd"/>
            <w:r w:rsidRPr="005021AA">
              <w:t>) / 2</w:t>
            </w:r>
          </w:p>
        </w:tc>
      </w:tr>
    </w:tbl>
    <w:p w14:paraId="56E02788" w14:textId="4B7F6030" w:rsidR="008D2B7B" w:rsidRDefault="008D2B7B" w:rsidP="008D2B7B">
      <w:pPr>
        <w:pStyle w:val="Caption"/>
        <w:keepNext/>
      </w:pPr>
      <w:bookmarkStart w:id="28" w:name="_Toc199886472"/>
      <w:r>
        <w:lastRenderedPageBreak/>
        <w:t xml:space="preserve">Table </w:t>
      </w:r>
      <w:fldSimple w:instr=" SEQ Table \* ARABIC ">
        <w:r>
          <w:rPr>
            <w:noProof/>
          </w:rPr>
          <w:t>8</w:t>
        </w:r>
      </w:fldSimple>
      <w:r>
        <w:t xml:space="preserve">: </w:t>
      </w:r>
      <w:r w:rsidRPr="00A00B36">
        <w:t>Job Description Score calculation</w:t>
      </w:r>
      <w:bookmarkEnd w:id="28"/>
    </w:p>
    <w:p w14:paraId="4E6A60F4" w14:textId="77777777" w:rsidR="00B163DD" w:rsidRDefault="00B163DD" w:rsidP="1B0A9A30"/>
    <w:p w14:paraId="7B08DD33" w14:textId="77777777" w:rsidR="008E0C73" w:rsidRDefault="008E0C73" w:rsidP="008E0C73">
      <w:pPr>
        <w:rPr>
          <w:b/>
          <w:bCs/>
        </w:rPr>
      </w:pPr>
      <w:r w:rsidRPr="008E0C73">
        <w:rPr>
          <w:b/>
          <w:bCs/>
        </w:rPr>
        <w:t>Category Similarity Coverage (Without Fuzzy Match)</w:t>
      </w:r>
    </w:p>
    <w:p w14:paraId="34E8DD04" w14:textId="6C5EAAA5" w:rsidR="008E0C73" w:rsidRDefault="008E0C73" w:rsidP="008E0C73">
      <w:r>
        <w:t>Used to calculate: Certification Match Score or Expertise Match Score</w:t>
      </w:r>
    </w:p>
    <w:p w14:paraId="19994958" w14:textId="1FEFD099" w:rsidR="00363506" w:rsidRDefault="00F71D75" w:rsidP="00363506">
      <w:r>
        <w:t>A</w:t>
      </w:r>
      <w:r w:rsidR="00363506">
        <w:t xml:space="preserve"> list of certifications</w:t>
      </w:r>
      <w:r>
        <w:t xml:space="preserve"> </w:t>
      </w:r>
      <w:proofErr w:type="gramStart"/>
      <w:r>
        <w:t>are</w:t>
      </w:r>
      <w:proofErr w:type="gramEnd"/>
      <w:r>
        <w:t xml:space="preserve"> present</w:t>
      </w:r>
      <w:r w:rsidR="00363506">
        <w:t xml:space="preserve"> in the projects table that the project requires. Similarly, a list of certifications that the employee has completed would be present in the employees table. The coverage is calculated based on how many required certifications are possessed by the employee that the project requires. For example, if a project requires </w:t>
      </w:r>
      <w:r w:rsidR="00363506" w:rsidRPr="00E82176">
        <w:t>Microsoft Azure Certification</w:t>
      </w:r>
      <w:r w:rsidR="00363506">
        <w:t xml:space="preserve"> and</w:t>
      </w:r>
      <w:r w:rsidR="00363506" w:rsidRPr="00E82176">
        <w:t xml:space="preserve"> ISO 27001</w:t>
      </w:r>
      <w:r w:rsidR="00363506">
        <w:t xml:space="preserve"> and an employee has only </w:t>
      </w:r>
      <w:r w:rsidR="00363506" w:rsidRPr="00E82176">
        <w:t>ISO 27001</w:t>
      </w:r>
      <w:r w:rsidR="00363506">
        <w:t xml:space="preserve">, the coverage would be 50%. If an employee has completed </w:t>
      </w:r>
      <w:proofErr w:type="gramStart"/>
      <w:r w:rsidR="00363506">
        <w:t>both of the mentioned</w:t>
      </w:r>
      <w:proofErr w:type="gramEnd"/>
      <w:r w:rsidR="00363506">
        <w:t xml:space="preserve"> certifications (or additional) then coverage would be 100%. If no certifications are required, the employee gets a full score (100%). Note that the same process </w:t>
      </w:r>
      <w:r w:rsidR="005442DF">
        <w:t>i</w:t>
      </w:r>
      <w:r w:rsidR="00363506">
        <w:t xml:space="preserve">s used to calculate Expertise Match Score as well.  </w:t>
      </w:r>
    </w:p>
    <w:p w14:paraId="552C2521" w14:textId="77777777" w:rsidR="00363506" w:rsidRPr="007E0CCB" w:rsidRDefault="00363506" w:rsidP="008E0C73">
      <w:pPr>
        <w:rPr>
          <w:b/>
          <w:bCs/>
        </w:rPr>
      </w:pPr>
    </w:p>
    <w:p w14:paraId="0D92D295" w14:textId="0288456D" w:rsidR="00B163DD" w:rsidRDefault="00363506" w:rsidP="1B0A9A30">
      <w:r>
        <w:rPr>
          <w:noProof/>
        </w:rPr>
        <w:drawing>
          <wp:anchor distT="0" distB="0" distL="114300" distR="114300" simplePos="0" relativeHeight="251662336" behindDoc="0" locked="0" layoutInCell="1" allowOverlap="1" wp14:anchorId="67633058" wp14:editId="6E8325D8">
            <wp:simplePos x="0" y="0"/>
            <wp:positionH relativeFrom="column">
              <wp:posOffset>1048203</wp:posOffset>
            </wp:positionH>
            <wp:positionV relativeFrom="paragraph">
              <wp:posOffset>362</wp:posOffset>
            </wp:positionV>
            <wp:extent cx="3265170" cy="2887345"/>
            <wp:effectExtent l="0" t="0" r="0" b="8255"/>
            <wp:wrapThrough wrapText="bothSides">
              <wp:wrapPolygon edited="0">
                <wp:start x="8317" y="143"/>
                <wp:lineTo x="2520" y="1283"/>
                <wp:lineTo x="378" y="1853"/>
                <wp:lineTo x="0" y="3705"/>
                <wp:lineTo x="0" y="5843"/>
                <wp:lineTo x="1008" y="7268"/>
                <wp:lineTo x="1008" y="7553"/>
                <wp:lineTo x="8695" y="9548"/>
                <wp:lineTo x="10082" y="9548"/>
                <wp:lineTo x="7057" y="10118"/>
                <wp:lineTo x="6553" y="10546"/>
                <wp:lineTo x="6553" y="11828"/>
                <wp:lineTo x="1008" y="13681"/>
                <wp:lineTo x="1008" y="15534"/>
                <wp:lineTo x="4915" y="16389"/>
                <wp:lineTo x="6427" y="16959"/>
                <wp:lineTo x="6427" y="21519"/>
                <wp:lineTo x="16131" y="21519"/>
                <wp:lineTo x="16383" y="17101"/>
                <wp:lineTo x="17517" y="16389"/>
                <wp:lineTo x="21424" y="15534"/>
                <wp:lineTo x="21424" y="13681"/>
                <wp:lineTo x="16257" y="11828"/>
                <wp:lineTo x="16509" y="10546"/>
                <wp:lineTo x="15879" y="10261"/>
                <wp:lineTo x="11468" y="9548"/>
                <wp:lineTo x="13484" y="9548"/>
                <wp:lineTo x="20415" y="7838"/>
                <wp:lineTo x="20541" y="7268"/>
                <wp:lineTo x="21298" y="5273"/>
                <wp:lineTo x="21172" y="3990"/>
                <wp:lineTo x="20793" y="1995"/>
                <wp:lineTo x="18777" y="1283"/>
                <wp:lineTo x="14744" y="143"/>
                <wp:lineTo x="8317" y="143"/>
              </wp:wrapPolygon>
            </wp:wrapThrough>
            <wp:docPr id="876639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170" cy="2887345"/>
                    </a:xfrm>
                    <a:prstGeom prst="rect">
                      <a:avLst/>
                    </a:prstGeom>
                    <a:noFill/>
                  </pic:spPr>
                </pic:pic>
              </a:graphicData>
            </a:graphic>
            <wp14:sizeRelH relativeFrom="margin">
              <wp14:pctWidth>0</wp14:pctWidth>
            </wp14:sizeRelH>
            <wp14:sizeRelV relativeFrom="margin">
              <wp14:pctHeight>0</wp14:pctHeight>
            </wp14:sizeRelV>
          </wp:anchor>
        </w:drawing>
      </w:r>
    </w:p>
    <w:p w14:paraId="648C00BD" w14:textId="34DC08DC" w:rsidR="00B163DD" w:rsidRDefault="00B163DD" w:rsidP="1B0A9A30"/>
    <w:p w14:paraId="13906D38" w14:textId="77777777" w:rsidR="00C41B7E" w:rsidRDefault="00C41B7E" w:rsidP="1B0A9A30"/>
    <w:p w14:paraId="63A833C0" w14:textId="77777777" w:rsidR="00C41B7E" w:rsidRDefault="00C41B7E" w:rsidP="1B0A9A30"/>
    <w:p w14:paraId="101397B5" w14:textId="77777777" w:rsidR="00C41B7E" w:rsidRDefault="00C41B7E" w:rsidP="1B0A9A30"/>
    <w:p w14:paraId="1EF5B38B" w14:textId="77777777" w:rsidR="00C41B7E" w:rsidRDefault="00C41B7E" w:rsidP="1B0A9A30"/>
    <w:p w14:paraId="31D2256B" w14:textId="3B700996" w:rsidR="00A7547E" w:rsidRPr="003072D8" w:rsidRDefault="008D2B7B" w:rsidP="003072D8">
      <w:pPr>
        <w:pStyle w:val="Caption"/>
      </w:pPr>
      <w:bookmarkStart w:id="29" w:name="_Toc199886733"/>
      <w:r>
        <w:t xml:space="preserve">Figure </w:t>
      </w:r>
      <w:fldSimple w:instr=" SEQ Figure \* ARABIC ">
        <w:r w:rsidR="00DA4C12">
          <w:rPr>
            <w:noProof/>
          </w:rPr>
          <w:t>3</w:t>
        </w:r>
      </w:fldSimple>
      <w:r>
        <w:t xml:space="preserve">: </w:t>
      </w:r>
      <w:r w:rsidRPr="00735CE7">
        <w:t>Certification or Expertise Match Score using category similarity coverage (without fuzzy match)</w:t>
      </w:r>
      <w:bookmarkEnd w:id="29"/>
    </w:p>
    <w:p w14:paraId="636E52A4" w14:textId="2258556E" w:rsidR="00546646" w:rsidRDefault="00546646" w:rsidP="00546646">
      <w:pPr>
        <w:rPr>
          <w:b/>
          <w:bCs/>
        </w:rPr>
      </w:pPr>
      <w:r w:rsidRPr="008E0C73">
        <w:rPr>
          <w:b/>
          <w:bCs/>
        </w:rPr>
        <w:lastRenderedPageBreak/>
        <w:t>Category Similarity Coverage (With</w:t>
      </w:r>
      <w:r>
        <w:rPr>
          <w:b/>
          <w:bCs/>
        </w:rPr>
        <w:t xml:space="preserve"> </w:t>
      </w:r>
      <w:r w:rsidRPr="008E0C73">
        <w:rPr>
          <w:b/>
          <w:bCs/>
        </w:rPr>
        <w:t>Fuzzy Match)</w:t>
      </w:r>
    </w:p>
    <w:p w14:paraId="1A654C40" w14:textId="7838624F" w:rsidR="00546646" w:rsidRDefault="00546646" w:rsidP="00546646">
      <w:r>
        <w:t>Used to calculate: Product Match Score or Industry Match Score</w:t>
      </w:r>
    </w:p>
    <w:p w14:paraId="6D46052F" w14:textId="77FF1A27" w:rsidR="005442DF" w:rsidRDefault="00F71D75" w:rsidP="005442DF">
      <w:r>
        <w:t>A</w:t>
      </w:r>
      <w:r w:rsidR="005442DF">
        <w:t xml:space="preserve"> list of products </w:t>
      </w:r>
      <w:r>
        <w:t xml:space="preserve">is present </w:t>
      </w:r>
      <w:proofErr w:type="gramStart"/>
      <w:r w:rsidR="005442DF">
        <w:t>in</w:t>
      </w:r>
      <w:proofErr w:type="gramEnd"/>
      <w:r w:rsidR="005442DF">
        <w:t xml:space="preserve"> the projects table and</w:t>
      </w:r>
      <w:r>
        <w:t xml:space="preserve"> a</w:t>
      </w:r>
      <w:r w:rsidR="005442DF">
        <w:t xml:space="preserve"> similar </w:t>
      </w:r>
      <w:r>
        <w:t xml:space="preserve">list is </w:t>
      </w:r>
      <w:proofErr w:type="gramStart"/>
      <w:r>
        <w:t>in</w:t>
      </w:r>
      <w:proofErr w:type="gramEnd"/>
      <w:r>
        <w:t xml:space="preserve"> </w:t>
      </w:r>
      <w:r w:rsidR="005442DF">
        <w:t xml:space="preserve">the </w:t>
      </w:r>
      <w:proofErr w:type="gramStart"/>
      <w:r w:rsidR="005442DF">
        <w:t>employees</w:t>
      </w:r>
      <w:proofErr w:type="gramEnd"/>
      <w:r w:rsidR="005442DF">
        <w:t xml:space="preserve"> table. As this field in projects data is human filled, we first use fuzzy matching to get rid of any mismatching (due to spelling mistakes) with product names in employee’s table then we match the columns. The coverage is calculated based on how many required products are possessed by the employee.</w:t>
      </w:r>
      <w:r w:rsidR="001B5661">
        <w:t xml:space="preserve"> </w:t>
      </w:r>
      <w:r w:rsidR="005442DF">
        <w:t xml:space="preserve">For example, if a project requires products </w:t>
      </w:r>
      <w:proofErr w:type="spellStart"/>
      <w:r w:rsidR="005442DF" w:rsidRPr="00D34133">
        <w:t>AIScan</w:t>
      </w:r>
      <w:proofErr w:type="spellEnd"/>
      <w:r w:rsidR="005442DF" w:rsidRPr="00D34133">
        <w:t>, Print2.0</w:t>
      </w:r>
      <w:r w:rsidR="005442DF">
        <w:t xml:space="preserve"> and</w:t>
      </w:r>
      <w:r w:rsidR="005442DF" w:rsidRPr="00D34133">
        <w:t xml:space="preserve"> Workflow2000</w:t>
      </w:r>
      <w:r w:rsidR="005442DF">
        <w:t xml:space="preserve"> and employee knows only </w:t>
      </w:r>
      <w:proofErr w:type="spellStart"/>
      <w:r w:rsidR="005442DF">
        <w:t>AIScan</w:t>
      </w:r>
      <w:proofErr w:type="spellEnd"/>
      <w:r w:rsidR="005442DF">
        <w:t>, the coverage would be 33%. If an employee knows any two of the above then 66% and in case of knowing all three or more, it would be 100%.</w:t>
      </w:r>
      <w:r w:rsidR="005442DF" w:rsidRPr="005442DF">
        <w:t xml:space="preserve"> </w:t>
      </w:r>
      <w:r w:rsidR="005442DF">
        <w:t xml:space="preserve">Note that the same process is used to calculate Industry Match Score as well.  </w:t>
      </w:r>
    </w:p>
    <w:p w14:paraId="57E89E21" w14:textId="54C53D57" w:rsidR="008D2B7B" w:rsidRDefault="005442DF" w:rsidP="008D2B7B">
      <w:pPr>
        <w:pStyle w:val="Caption"/>
        <w:keepNext/>
      </w:pPr>
      <w:r>
        <w:rPr>
          <w:noProof/>
        </w:rPr>
        <w:drawing>
          <wp:inline distT="0" distB="0" distL="0" distR="0" wp14:anchorId="5113D731" wp14:editId="4849C41C">
            <wp:extent cx="6023590" cy="2275115"/>
            <wp:effectExtent l="0" t="0" r="0" b="0"/>
            <wp:docPr id="391166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9858" cy="2288813"/>
                    </a:xfrm>
                    <a:prstGeom prst="rect">
                      <a:avLst/>
                    </a:prstGeom>
                    <a:noFill/>
                  </pic:spPr>
                </pic:pic>
              </a:graphicData>
            </a:graphic>
          </wp:inline>
        </w:drawing>
      </w:r>
      <w:r w:rsidRPr="005442DF">
        <w:rPr>
          <w:b/>
          <w:bCs w:val="0"/>
        </w:rPr>
        <w:t xml:space="preserve"> </w:t>
      </w:r>
    </w:p>
    <w:p w14:paraId="79611D89" w14:textId="23AE5EA0" w:rsidR="005442DF" w:rsidRDefault="008D2B7B" w:rsidP="008D2B7B">
      <w:pPr>
        <w:pStyle w:val="Caption"/>
      </w:pPr>
      <w:bookmarkStart w:id="30" w:name="_Toc199886734"/>
      <w:r>
        <w:t xml:space="preserve">Figure </w:t>
      </w:r>
      <w:fldSimple w:instr=" SEQ Figure \* ARABIC ">
        <w:r w:rsidR="00DA4C12">
          <w:rPr>
            <w:noProof/>
          </w:rPr>
          <w:t>4</w:t>
        </w:r>
      </w:fldSimple>
      <w:r>
        <w:t xml:space="preserve">: </w:t>
      </w:r>
      <w:r w:rsidRPr="00C95F1C">
        <w:t>Product or Industry Match Score using category similarity coverage (with fuzzy match)</w:t>
      </w:r>
      <w:bookmarkEnd w:id="30"/>
    </w:p>
    <w:p w14:paraId="3815F688" w14:textId="1DB6F746" w:rsidR="005442DF" w:rsidRDefault="005442DF" w:rsidP="005442DF"/>
    <w:p w14:paraId="62597B8E" w14:textId="279E0C60" w:rsidR="000659B4" w:rsidRDefault="000659B4" w:rsidP="000659B4">
      <w:pPr>
        <w:rPr>
          <w:b/>
          <w:bCs/>
        </w:rPr>
      </w:pPr>
      <w:r w:rsidRPr="008E0C73">
        <w:rPr>
          <w:b/>
          <w:bCs/>
        </w:rPr>
        <w:t>Category Similarity Coverage (With</w:t>
      </w:r>
      <w:r>
        <w:rPr>
          <w:b/>
          <w:bCs/>
        </w:rPr>
        <w:t xml:space="preserve"> </w:t>
      </w:r>
      <w:r w:rsidRPr="008E0C73">
        <w:rPr>
          <w:b/>
          <w:bCs/>
        </w:rPr>
        <w:t>Fuzzy Match)</w:t>
      </w:r>
      <w:r>
        <w:rPr>
          <w:b/>
          <w:bCs/>
        </w:rPr>
        <w:t xml:space="preserve"> with Proficiency Fit</w:t>
      </w:r>
    </w:p>
    <w:p w14:paraId="1DE5E003" w14:textId="6C5D8337" w:rsidR="000659B4" w:rsidRDefault="000659B4" w:rsidP="000659B4">
      <w:r>
        <w:t>Used to calculate: Skill Match Score or Language Match Score</w:t>
      </w:r>
    </w:p>
    <w:p w14:paraId="1287D07A" w14:textId="77777777" w:rsidR="000659B4" w:rsidRPr="007F488E" w:rsidRDefault="000659B4" w:rsidP="000659B4">
      <w:r>
        <w:t>Scoring is done on</w:t>
      </w:r>
      <w:r w:rsidRPr="007F488E">
        <w:t xml:space="preserve"> how well an employee's core competencies align with the skills required for a project, considering:</w:t>
      </w:r>
    </w:p>
    <w:p w14:paraId="7F558EB7" w14:textId="77777777" w:rsidR="000659B4" w:rsidRPr="007F488E" w:rsidRDefault="000659B4">
      <w:pPr>
        <w:numPr>
          <w:ilvl w:val="0"/>
          <w:numId w:val="5"/>
        </w:numPr>
        <w:spacing w:after="160" w:line="278" w:lineRule="auto"/>
        <w:jc w:val="left"/>
      </w:pPr>
      <w:r w:rsidRPr="007F488E">
        <w:rPr>
          <w:b/>
          <w:bCs/>
        </w:rPr>
        <w:lastRenderedPageBreak/>
        <w:t>Coverage</w:t>
      </w:r>
      <w:r w:rsidRPr="007F488E">
        <w:t xml:space="preserve"> — </w:t>
      </w:r>
      <w:r>
        <w:t>How many</w:t>
      </w:r>
      <w:r w:rsidRPr="007F488E">
        <w:t xml:space="preserve"> required skills</w:t>
      </w:r>
      <w:r>
        <w:t xml:space="preserve"> they know.</w:t>
      </w:r>
    </w:p>
    <w:p w14:paraId="1050FDBE" w14:textId="77777777" w:rsidR="000659B4" w:rsidRPr="007F488E" w:rsidRDefault="000659B4">
      <w:pPr>
        <w:numPr>
          <w:ilvl w:val="0"/>
          <w:numId w:val="5"/>
        </w:numPr>
        <w:spacing w:after="160" w:line="278" w:lineRule="auto"/>
        <w:jc w:val="left"/>
      </w:pPr>
      <w:r w:rsidRPr="007F488E">
        <w:rPr>
          <w:b/>
          <w:bCs/>
        </w:rPr>
        <w:t>Expertise Fit</w:t>
      </w:r>
      <w:r w:rsidRPr="007F488E">
        <w:t xml:space="preserve"> — </w:t>
      </w:r>
      <w:r>
        <w:t>How experienced are they in those skills.</w:t>
      </w:r>
    </w:p>
    <w:p w14:paraId="0E230DDC" w14:textId="77777777" w:rsidR="000659B4" w:rsidRPr="007F488E" w:rsidRDefault="000659B4">
      <w:pPr>
        <w:numPr>
          <w:ilvl w:val="0"/>
          <w:numId w:val="5"/>
        </w:numPr>
        <w:spacing w:after="160" w:line="278" w:lineRule="auto"/>
        <w:jc w:val="left"/>
      </w:pPr>
      <w:r w:rsidRPr="007F488E">
        <w:rPr>
          <w:b/>
          <w:bCs/>
        </w:rPr>
        <w:t>Complexity Fit</w:t>
      </w:r>
      <w:r w:rsidRPr="007F488E">
        <w:t xml:space="preserve"> — </w:t>
      </w:r>
      <w:r>
        <w:t xml:space="preserve">How well their </w:t>
      </w:r>
      <w:r w:rsidRPr="007F488E">
        <w:t>skills meet the challenge of the project</w:t>
      </w:r>
    </w:p>
    <w:p w14:paraId="71D76E5C" w14:textId="77777777" w:rsidR="000659B4" w:rsidRPr="00B63A82" w:rsidRDefault="000659B4" w:rsidP="000659B4">
      <w:pPr>
        <w:rPr>
          <w:b/>
          <w:bCs/>
        </w:rPr>
      </w:pPr>
      <w:r>
        <w:rPr>
          <w:b/>
          <w:bCs/>
        </w:rPr>
        <w:br/>
      </w:r>
      <w:r w:rsidRPr="00B63A82">
        <w:rPr>
          <w:b/>
          <w:bCs/>
        </w:rPr>
        <w:t xml:space="preserve">Steps for calculating </w:t>
      </w:r>
      <w:r>
        <w:rPr>
          <w:b/>
          <w:bCs/>
        </w:rPr>
        <w:t>Skill Score</w:t>
      </w:r>
      <w:r w:rsidRPr="00B63A82">
        <w:rPr>
          <w:b/>
          <w:bCs/>
        </w:rPr>
        <w:t>:</w:t>
      </w:r>
    </w:p>
    <w:p w14:paraId="6DC0B27E" w14:textId="79B1E1E1" w:rsidR="000659B4" w:rsidRPr="00B63A82" w:rsidRDefault="000659B4">
      <w:pPr>
        <w:numPr>
          <w:ilvl w:val="0"/>
          <w:numId w:val="6"/>
        </w:numPr>
        <w:spacing w:after="160" w:line="278" w:lineRule="auto"/>
        <w:jc w:val="left"/>
      </w:pPr>
      <w:r w:rsidRPr="00B63A82">
        <w:rPr>
          <w:b/>
          <w:bCs/>
        </w:rPr>
        <w:t>Fuzzy Skill Matching</w:t>
      </w:r>
      <w:r w:rsidRPr="00B63A82">
        <w:br/>
        <w:t>Match each required skill (may contain typos) with the closest skill in the employee’s core competency using fuzzy logic.</w:t>
      </w:r>
    </w:p>
    <w:p w14:paraId="148C6C82" w14:textId="79B09EF4" w:rsidR="000659B4" w:rsidRDefault="000659B4">
      <w:pPr>
        <w:numPr>
          <w:ilvl w:val="0"/>
          <w:numId w:val="6"/>
        </w:numPr>
        <w:spacing w:after="160" w:line="278" w:lineRule="auto"/>
        <w:jc w:val="left"/>
      </w:pPr>
      <w:r w:rsidRPr="00B63A82">
        <w:rPr>
          <w:b/>
          <w:bCs/>
        </w:rPr>
        <w:t>Coverage Score</w:t>
      </w:r>
      <w:r w:rsidRPr="00B63A82">
        <w:br/>
        <w:t>Calculate what fraction of required skills are present in the employee’s skill set.</w:t>
      </w:r>
      <w:r w:rsidRPr="00B63A82">
        <w:br/>
      </w:r>
      <w:r w:rsidRPr="00B63A82">
        <w:rPr>
          <w:b/>
          <w:bCs/>
        </w:rPr>
        <w:t>Formula:</w:t>
      </w:r>
      <w:r w:rsidRPr="00B63A82">
        <w:br/>
        <w:t>coverage = matched</w:t>
      </w:r>
      <w:r w:rsidR="00CA4CEF">
        <w:t xml:space="preserve"> </w:t>
      </w:r>
      <w:r w:rsidRPr="00B63A82">
        <w:t>skills</w:t>
      </w:r>
      <w:r>
        <w:t xml:space="preserve"> / </w:t>
      </w:r>
      <w:r w:rsidRPr="00B63A82">
        <w:t>total</w:t>
      </w:r>
      <w:r w:rsidR="00CA4CEF">
        <w:t xml:space="preserve"> </w:t>
      </w:r>
      <w:r w:rsidRPr="00B63A82">
        <w:t>required</w:t>
      </w:r>
      <w:r w:rsidR="00CA4CEF">
        <w:t xml:space="preserve"> </w:t>
      </w:r>
      <w:r w:rsidRPr="00B63A82">
        <w:t>skills</w:t>
      </w:r>
    </w:p>
    <w:p w14:paraId="6A2B7DE2" w14:textId="77777777" w:rsidR="000659B4" w:rsidRPr="00B63A82" w:rsidRDefault="000659B4" w:rsidP="000659B4">
      <w:pPr>
        <w:ind w:left="720"/>
      </w:pPr>
    </w:p>
    <w:p w14:paraId="21892BF5" w14:textId="117A474C" w:rsidR="000659B4" w:rsidRPr="00B63A82" w:rsidRDefault="00CA4CEF">
      <w:pPr>
        <w:numPr>
          <w:ilvl w:val="0"/>
          <w:numId w:val="6"/>
        </w:numPr>
        <w:spacing w:after="160" w:line="278" w:lineRule="auto"/>
        <w:jc w:val="left"/>
      </w:pPr>
      <w:r>
        <w:rPr>
          <w:b/>
          <w:bCs/>
        </w:rPr>
        <w:t>Proficiency</w:t>
      </w:r>
      <w:r w:rsidR="000659B4" w:rsidRPr="00B63A82">
        <w:rPr>
          <w:b/>
          <w:bCs/>
        </w:rPr>
        <w:t xml:space="preserve"> Fit</w:t>
      </w:r>
      <w:r w:rsidR="000659B4" w:rsidRPr="00B63A82">
        <w:br/>
        <w:t xml:space="preserve">For </w:t>
      </w:r>
      <w:r w:rsidR="000659B4" w:rsidRPr="00B63A82">
        <w:rPr>
          <w:b/>
          <w:bCs/>
        </w:rPr>
        <w:t>each matched skill</w:t>
      </w:r>
      <w:r w:rsidR="000659B4" w:rsidRPr="00B63A82">
        <w:t>, compare employee’s level to the required level:</w:t>
      </w:r>
    </w:p>
    <w:p w14:paraId="26681C37" w14:textId="77777777" w:rsidR="000659B4" w:rsidRPr="00B63A82" w:rsidRDefault="000659B4">
      <w:pPr>
        <w:numPr>
          <w:ilvl w:val="1"/>
          <w:numId w:val="6"/>
        </w:numPr>
        <w:spacing w:after="160" w:line="278" w:lineRule="auto"/>
        <w:jc w:val="left"/>
      </w:pPr>
      <w:r w:rsidRPr="00B63A82">
        <w:t>If level is equal or higher → score = 1.0</w:t>
      </w:r>
    </w:p>
    <w:p w14:paraId="030F2507" w14:textId="77777777" w:rsidR="000659B4" w:rsidRDefault="000659B4">
      <w:pPr>
        <w:numPr>
          <w:ilvl w:val="1"/>
          <w:numId w:val="6"/>
        </w:numPr>
        <w:spacing w:after="160" w:line="278" w:lineRule="auto"/>
        <w:jc w:val="left"/>
      </w:pPr>
      <w:r w:rsidRPr="00B63A82">
        <w:t>If lower → score = 1 - (required - actual) / 10</w:t>
      </w:r>
    </w:p>
    <w:p w14:paraId="2A84D5B3" w14:textId="51C50882" w:rsidR="000659B4" w:rsidRPr="00B63A82" w:rsidRDefault="000659B4">
      <w:pPr>
        <w:numPr>
          <w:ilvl w:val="1"/>
          <w:numId w:val="6"/>
        </w:numPr>
        <w:spacing w:after="160" w:line="278" w:lineRule="auto"/>
        <w:jc w:val="left"/>
      </w:pPr>
      <w:r w:rsidRPr="00B63A82">
        <w:t xml:space="preserve">Average these for </w:t>
      </w:r>
      <w:r w:rsidR="00CA4CEF">
        <w:rPr>
          <w:b/>
          <w:bCs/>
        </w:rPr>
        <w:t xml:space="preserve">proficiency </w:t>
      </w:r>
      <w:r w:rsidRPr="00B63A82">
        <w:rPr>
          <w:b/>
          <w:bCs/>
        </w:rPr>
        <w:t>fit</w:t>
      </w:r>
      <w:r w:rsidRPr="00B63A82">
        <w:t>.</w:t>
      </w:r>
    </w:p>
    <w:p w14:paraId="368FBEA8" w14:textId="491B8129" w:rsidR="000659B4" w:rsidRPr="00B63A82" w:rsidRDefault="000659B4">
      <w:pPr>
        <w:numPr>
          <w:ilvl w:val="0"/>
          <w:numId w:val="6"/>
        </w:numPr>
        <w:spacing w:after="160" w:line="278" w:lineRule="auto"/>
        <w:jc w:val="left"/>
      </w:pPr>
      <w:r w:rsidRPr="00B63A82">
        <w:rPr>
          <w:b/>
          <w:bCs/>
        </w:rPr>
        <w:t>Capability Score</w:t>
      </w:r>
      <w:r w:rsidRPr="00B63A82">
        <w:br/>
        <w:t xml:space="preserve">Multiply </w:t>
      </w:r>
      <w:r w:rsidRPr="00B63A82">
        <w:rPr>
          <w:b/>
          <w:bCs/>
        </w:rPr>
        <w:t>coverage</w:t>
      </w:r>
      <w:r w:rsidRPr="00B63A82">
        <w:t xml:space="preserve"> by </w:t>
      </w:r>
      <w:r w:rsidR="00CA4CEF">
        <w:rPr>
          <w:b/>
          <w:bCs/>
        </w:rPr>
        <w:t xml:space="preserve">proficiency </w:t>
      </w:r>
      <w:r w:rsidR="00CA4CEF" w:rsidRPr="00B63A82">
        <w:rPr>
          <w:b/>
          <w:bCs/>
        </w:rPr>
        <w:t>fit</w:t>
      </w:r>
      <w:r w:rsidRPr="00B63A82">
        <w:br/>
        <w:t xml:space="preserve">capability = coverage × </w:t>
      </w:r>
      <w:r w:rsidR="00CA4CEF" w:rsidRPr="00CA4CEF">
        <w:t>proficiency fit</w:t>
      </w:r>
    </w:p>
    <w:p w14:paraId="4391F232" w14:textId="77777777" w:rsidR="000659B4" w:rsidRPr="00B63A82" w:rsidRDefault="000659B4">
      <w:pPr>
        <w:numPr>
          <w:ilvl w:val="0"/>
          <w:numId w:val="6"/>
        </w:numPr>
        <w:spacing w:after="160" w:line="278" w:lineRule="auto"/>
        <w:jc w:val="left"/>
      </w:pPr>
      <w:r w:rsidRPr="00B63A82">
        <w:rPr>
          <w:b/>
          <w:bCs/>
        </w:rPr>
        <w:t>Final Skill Score (Complexity Fit)</w:t>
      </w:r>
      <w:r w:rsidRPr="00B63A82">
        <w:br/>
        <w:t xml:space="preserve">Compare capability with project complexity </w:t>
      </w:r>
      <w:r>
        <w:t xml:space="preserve">rating </w:t>
      </w:r>
      <w:r w:rsidRPr="00B63A82">
        <w:t>(normalized as complexity / 10):</w:t>
      </w:r>
    </w:p>
    <w:p w14:paraId="510546B9" w14:textId="77777777" w:rsidR="000659B4" w:rsidRPr="00B63A82" w:rsidRDefault="000659B4">
      <w:pPr>
        <w:numPr>
          <w:ilvl w:val="1"/>
          <w:numId w:val="6"/>
        </w:numPr>
        <w:spacing w:after="160" w:line="278" w:lineRule="auto"/>
        <w:jc w:val="left"/>
      </w:pPr>
      <w:r w:rsidRPr="00B63A82">
        <w:t>If capability ≥ complexity → score = 1.0</w:t>
      </w:r>
    </w:p>
    <w:p w14:paraId="527709E3" w14:textId="1237AEAA" w:rsidR="000659B4" w:rsidRDefault="000659B4">
      <w:pPr>
        <w:numPr>
          <w:ilvl w:val="1"/>
          <w:numId w:val="6"/>
        </w:numPr>
        <w:spacing w:after="160" w:line="278" w:lineRule="auto"/>
        <w:jc w:val="left"/>
      </w:pPr>
      <w:r w:rsidRPr="00B63A82">
        <w:t>Else → capability / complexity</w:t>
      </w:r>
    </w:p>
    <w:p w14:paraId="79A01880" w14:textId="2A789E6E" w:rsidR="000659B4" w:rsidRPr="00B63A82" w:rsidRDefault="000659B4" w:rsidP="000659B4">
      <w:pPr>
        <w:spacing w:after="160" w:line="278" w:lineRule="auto"/>
        <w:ind w:left="1440"/>
        <w:jc w:val="left"/>
      </w:pPr>
    </w:p>
    <w:p w14:paraId="231DCE09" w14:textId="63E6C172" w:rsidR="000659B4" w:rsidRPr="00CA4CEF" w:rsidRDefault="00CA4CEF" w:rsidP="005442DF">
      <w:pPr>
        <w:rPr>
          <w:i/>
          <w:iCs/>
        </w:rPr>
      </w:pPr>
      <w:r>
        <w:rPr>
          <w:noProof/>
        </w:rPr>
        <w:lastRenderedPageBreak/>
        <w:drawing>
          <wp:anchor distT="0" distB="0" distL="114300" distR="114300" simplePos="0" relativeHeight="251663360" behindDoc="0" locked="0" layoutInCell="1" allowOverlap="1" wp14:anchorId="4A789BF0" wp14:editId="63ED3656">
            <wp:simplePos x="0" y="0"/>
            <wp:positionH relativeFrom="margin">
              <wp:posOffset>13426</wp:posOffset>
            </wp:positionH>
            <wp:positionV relativeFrom="paragraph">
              <wp:posOffset>1181100</wp:posOffset>
            </wp:positionV>
            <wp:extent cx="6221095" cy="3429000"/>
            <wp:effectExtent l="0" t="0" r="8255" b="0"/>
            <wp:wrapThrough wrapText="bothSides">
              <wp:wrapPolygon edited="0">
                <wp:start x="3638" y="0"/>
                <wp:lineTo x="3175" y="240"/>
                <wp:lineTo x="2249" y="1560"/>
                <wp:lineTo x="2249" y="4320"/>
                <wp:lineTo x="3043" y="5880"/>
                <wp:lineTo x="4564" y="7800"/>
                <wp:lineTo x="595" y="7920"/>
                <wp:lineTo x="198" y="8040"/>
                <wp:lineTo x="198" y="11400"/>
                <wp:lineTo x="926" y="11640"/>
                <wp:lineTo x="7673" y="11640"/>
                <wp:lineTo x="7606" y="13560"/>
                <wp:lineTo x="1654" y="14040"/>
                <wp:lineTo x="1587" y="15480"/>
                <wp:lineTo x="3241" y="15600"/>
                <wp:lineTo x="5291" y="17400"/>
                <wp:lineTo x="5159" y="21480"/>
                <wp:lineTo x="11046" y="21480"/>
                <wp:lineTo x="11046" y="19320"/>
                <wp:lineTo x="10715" y="17400"/>
                <wp:lineTo x="10847" y="15960"/>
                <wp:lineTo x="14485" y="15360"/>
                <wp:lineTo x="14485" y="13920"/>
                <wp:lineTo x="8334" y="13560"/>
                <wp:lineTo x="8268" y="12000"/>
                <wp:lineTo x="13229" y="11640"/>
                <wp:lineTo x="15081" y="11160"/>
                <wp:lineTo x="15014" y="7800"/>
                <wp:lineTo x="21563" y="7680"/>
                <wp:lineTo x="21563" y="4200"/>
                <wp:lineTo x="21298" y="3840"/>
                <wp:lineTo x="21298" y="2640"/>
                <wp:lineTo x="15014" y="2040"/>
                <wp:lineTo x="15081" y="1440"/>
                <wp:lineTo x="14882" y="240"/>
                <wp:lineTo x="14684" y="0"/>
                <wp:lineTo x="3638" y="0"/>
              </wp:wrapPolygon>
            </wp:wrapThrough>
            <wp:docPr id="1288399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1095" cy="3429000"/>
                    </a:xfrm>
                    <a:prstGeom prst="rect">
                      <a:avLst/>
                    </a:prstGeom>
                    <a:noFill/>
                  </pic:spPr>
                </pic:pic>
              </a:graphicData>
            </a:graphic>
          </wp:anchor>
        </w:drawing>
      </w:r>
      <w:r w:rsidRPr="00CA4CEF">
        <w:rPr>
          <w:i/>
          <w:iCs/>
        </w:rPr>
        <w:t>Note: The same process excluding the last step (complexity fit) is used to calculate Language Match Scores as well. Capability Score when calculated for Language columns would result in Language match score.</w:t>
      </w:r>
    </w:p>
    <w:p w14:paraId="3625CE76" w14:textId="2101FA29" w:rsidR="00546646" w:rsidRDefault="00546646" w:rsidP="1B0A9A30"/>
    <w:p w14:paraId="0DF04A69" w14:textId="77777777" w:rsidR="00C41B7E" w:rsidRDefault="00C41B7E" w:rsidP="1B0A9A30"/>
    <w:p w14:paraId="3DF0F365" w14:textId="77777777" w:rsidR="00C41B7E" w:rsidRDefault="00C41B7E" w:rsidP="1B0A9A30"/>
    <w:p w14:paraId="6F7A3C5E" w14:textId="77777777" w:rsidR="00C41B7E" w:rsidRDefault="00C41B7E" w:rsidP="1B0A9A30"/>
    <w:p w14:paraId="2C5A2191" w14:textId="77777777" w:rsidR="000659B4" w:rsidRDefault="000659B4" w:rsidP="1B0A9A30"/>
    <w:p w14:paraId="109BF6BD" w14:textId="77777777" w:rsidR="000659B4" w:rsidRDefault="000659B4" w:rsidP="1B0A9A30"/>
    <w:p w14:paraId="48A4A7C0" w14:textId="77777777" w:rsidR="000659B4" w:rsidRDefault="000659B4" w:rsidP="1B0A9A30"/>
    <w:p w14:paraId="245280DE" w14:textId="1113FF45" w:rsidR="008D2B7B" w:rsidRDefault="008D2B7B" w:rsidP="008D2B7B">
      <w:pPr>
        <w:pStyle w:val="Caption"/>
      </w:pPr>
      <w:bookmarkStart w:id="31" w:name="_Toc199886735"/>
      <w:r>
        <w:t xml:space="preserve">Figure </w:t>
      </w:r>
      <w:fldSimple w:instr=" SEQ Figure \* ARABIC ">
        <w:r w:rsidR="00DA4C12">
          <w:rPr>
            <w:noProof/>
          </w:rPr>
          <w:t>5</w:t>
        </w:r>
      </w:fldSimple>
      <w:r>
        <w:t xml:space="preserve">: </w:t>
      </w:r>
      <w:r w:rsidRPr="00D13CA3">
        <w:t xml:space="preserve"> Skill or Language Match Score using category similarity coverage (with fuzzy match) with Proficiency Fit</w:t>
      </w:r>
      <w:bookmarkEnd w:id="31"/>
    </w:p>
    <w:p w14:paraId="0E1C3181" w14:textId="77777777" w:rsidR="009D6ACF" w:rsidRDefault="009D6ACF" w:rsidP="00A7710A">
      <w:pPr>
        <w:rPr>
          <w:b/>
          <w:bCs/>
        </w:rPr>
      </w:pPr>
    </w:p>
    <w:p w14:paraId="6A9E50C8" w14:textId="59D9A859" w:rsidR="00A7710A" w:rsidRDefault="00A7710A" w:rsidP="00A7710A">
      <w:pPr>
        <w:rPr>
          <w:b/>
          <w:bCs/>
        </w:rPr>
      </w:pPr>
      <w:r>
        <w:rPr>
          <w:b/>
          <w:bCs/>
        </w:rPr>
        <w:t>Rule</w:t>
      </w:r>
      <w:r w:rsidR="005704DB">
        <w:rPr>
          <w:b/>
          <w:bCs/>
        </w:rPr>
        <w:t>-</w:t>
      </w:r>
      <w:r>
        <w:rPr>
          <w:b/>
          <w:bCs/>
        </w:rPr>
        <w:t>Based Scoring</w:t>
      </w:r>
    </w:p>
    <w:p w14:paraId="568DF6E0" w14:textId="582961FA" w:rsidR="00A7710A" w:rsidRDefault="00A7710A" w:rsidP="00A7710A">
      <w:r>
        <w:t>Used to calculate: Location Match Score</w:t>
      </w:r>
    </w:p>
    <w:p w14:paraId="2F97CE11" w14:textId="23A031E7" w:rsidR="005704DB" w:rsidRPr="004161E7" w:rsidRDefault="005704DB" w:rsidP="005704DB">
      <w:r w:rsidRPr="004161E7">
        <w:t xml:space="preserve">This </w:t>
      </w:r>
      <w:r>
        <w:t>calculation</w:t>
      </w:r>
      <w:r w:rsidRPr="004161E7">
        <w:t xml:space="preserve"> assigns a </w:t>
      </w:r>
      <w:r w:rsidRPr="004161E7">
        <w:rPr>
          <w:b/>
          <w:bCs/>
        </w:rPr>
        <w:t>location match score</w:t>
      </w:r>
      <w:r w:rsidRPr="004161E7">
        <w:t xml:space="preserve"> based on both</w:t>
      </w:r>
      <w:r>
        <w:t xml:space="preserve"> </w:t>
      </w:r>
      <w:r>
        <w:rPr>
          <w:b/>
          <w:bCs/>
        </w:rPr>
        <w:t>w</w:t>
      </w:r>
      <w:r w:rsidRPr="004161E7">
        <w:rPr>
          <w:b/>
          <w:bCs/>
        </w:rPr>
        <w:t>ork flexibility compatibility</w:t>
      </w:r>
      <w:r>
        <w:t xml:space="preserve"> and </w:t>
      </w:r>
      <w:r w:rsidRPr="004161E7">
        <w:rPr>
          <w:b/>
          <w:bCs/>
        </w:rPr>
        <w:t>Location similarity (using fuzzy matching)</w:t>
      </w:r>
    </w:p>
    <w:p w14:paraId="6DC93259" w14:textId="4778ADE9" w:rsidR="005704DB" w:rsidRPr="005704DB" w:rsidRDefault="005704DB" w:rsidP="005704DB">
      <w:pPr>
        <w:rPr>
          <w:i/>
          <w:iCs/>
        </w:rPr>
      </w:pPr>
      <w:r w:rsidRPr="005704DB">
        <w:rPr>
          <w:i/>
          <w:iCs/>
        </w:rPr>
        <w:t>Note: As Locations are filled by Humans, to match them we would use fuzzy matching.</w:t>
      </w:r>
    </w:p>
    <w:p w14:paraId="5AA511FE" w14:textId="2249515D" w:rsidR="005704DB" w:rsidRDefault="005704DB" w:rsidP="00A7710A">
      <w:r>
        <w:rPr>
          <w:noProof/>
        </w:rPr>
        <w:lastRenderedPageBreak/>
        <w:drawing>
          <wp:anchor distT="0" distB="0" distL="114300" distR="114300" simplePos="0" relativeHeight="251664384" behindDoc="0" locked="0" layoutInCell="1" allowOverlap="1" wp14:anchorId="2406EAD9" wp14:editId="240F71FD">
            <wp:simplePos x="0" y="0"/>
            <wp:positionH relativeFrom="column">
              <wp:posOffset>471170</wp:posOffset>
            </wp:positionH>
            <wp:positionV relativeFrom="paragraph">
              <wp:posOffset>469174</wp:posOffset>
            </wp:positionV>
            <wp:extent cx="4822190" cy="4308475"/>
            <wp:effectExtent l="0" t="0" r="0" b="0"/>
            <wp:wrapThrough wrapText="bothSides">
              <wp:wrapPolygon edited="0">
                <wp:start x="5035" y="0"/>
                <wp:lineTo x="5035" y="1528"/>
                <wp:lineTo x="7424" y="3056"/>
                <wp:lineTo x="7424" y="4584"/>
                <wp:lineTo x="4096" y="5348"/>
                <wp:lineTo x="4011" y="5921"/>
                <wp:lineTo x="5632" y="6112"/>
                <wp:lineTo x="4352" y="6876"/>
                <wp:lineTo x="3584" y="7449"/>
                <wp:lineTo x="0" y="7736"/>
                <wp:lineTo x="0" y="9168"/>
                <wp:lineTo x="4437" y="9168"/>
                <wp:lineTo x="4352" y="10601"/>
                <wp:lineTo x="5205" y="10697"/>
                <wp:lineTo x="3328" y="11270"/>
                <wp:lineTo x="2987" y="11461"/>
                <wp:lineTo x="2987" y="12702"/>
                <wp:lineTo x="6656" y="13753"/>
                <wp:lineTo x="8362" y="13753"/>
                <wp:lineTo x="8021" y="14135"/>
                <wp:lineTo x="7509" y="15090"/>
                <wp:lineTo x="4352" y="15567"/>
                <wp:lineTo x="4267" y="16140"/>
                <wp:lineTo x="5290" y="16809"/>
                <wp:lineTo x="3157" y="17286"/>
                <wp:lineTo x="2816" y="17477"/>
                <wp:lineTo x="2816" y="19483"/>
                <wp:lineTo x="4011" y="19865"/>
                <wp:lineTo x="7082" y="19865"/>
                <wp:lineTo x="7168" y="21489"/>
                <wp:lineTo x="17151" y="21489"/>
                <wp:lineTo x="17151" y="19865"/>
                <wp:lineTo x="21503" y="19578"/>
                <wp:lineTo x="21503" y="17286"/>
                <wp:lineTo x="19882" y="15663"/>
                <wp:lineTo x="17237" y="15281"/>
                <wp:lineTo x="16639" y="14230"/>
                <wp:lineTo x="16298" y="13753"/>
                <wp:lineTo x="21503" y="12798"/>
                <wp:lineTo x="21503" y="11270"/>
                <wp:lineTo x="19541" y="10697"/>
                <wp:lineTo x="19711" y="9359"/>
                <wp:lineTo x="19285" y="9168"/>
                <wp:lineTo x="16639" y="9168"/>
                <wp:lineTo x="15274" y="7545"/>
                <wp:lineTo x="14677" y="7067"/>
                <wp:lineTo x="13141" y="6112"/>
                <wp:lineTo x="14250" y="5635"/>
                <wp:lineTo x="14080" y="5157"/>
                <wp:lineTo x="11434" y="4584"/>
                <wp:lineTo x="11520" y="3056"/>
                <wp:lineTo x="13824" y="1528"/>
                <wp:lineTo x="13824" y="0"/>
                <wp:lineTo x="5035" y="0"/>
              </wp:wrapPolygon>
            </wp:wrapThrough>
            <wp:docPr id="5821205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190" cy="4308475"/>
                    </a:xfrm>
                    <a:prstGeom prst="rect">
                      <a:avLst/>
                    </a:prstGeom>
                    <a:noFill/>
                  </pic:spPr>
                </pic:pic>
              </a:graphicData>
            </a:graphic>
          </wp:anchor>
        </w:drawing>
      </w:r>
      <w:r>
        <w:t xml:space="preserve">The figure below describes the scoring mechanism. </w:t>
      </w:r>
    </w:p>
    <w:p w14:paraId="5A4CB841" w14:textId="3AEFF2FB" w:rsidR="005704DB" w:rsidRDefault="005704DB" w:rsidP="00A7710A"/>
    <w:p w14:paraId="27BB6314" w14:textId="77777777" w:rsidR="00CA4CEF" w:rsidRDefault="00CA4CEF" w:rsidP="1B0A9A30"/>
    <w:p w14:paraId="383545D2" w14:textId="77777777" w:rsidR="00CA4CEF" w:rsidRDefault="00CA4CEF" w:rsidP="1B0A9A30"/>
    <w:p w14:paraId="7BFC9E9C" w14:textId="77777777" w:rsidR="00CA4CEF" w:rsidRDefault="00CA4CEF" w:rsidP="1B0A9A30"/>
    <w:p w14:paraId="2D15FD76" w14:textId="77777777" w:rsidR="00CA4CEF" w:rsidRDefault="00CA4CEF" w:rsidP="1B0A9A30"/>
    <w:p w14:paraId="780AA2BD" w14:textId="77777777" w:rsidR="005704DB" w:rsidRDefault="005704DB" w:rsidP="1B0A9A30"/>
    <w:p w14:paraId="0F5C198F" w14:textId="77777777" w:rsidR="005704DB" w:rsidRDefault="005704DB" w:rsidP="1B0A9A30"/>
    <w:p w14:paraId="3C13E66F" w14:textId="77777777" w:rsidR="005704DB" w:rsidRDefault="005704DB" w:rsidP="1B0A9A30"/>
    <w:p w14:paraId="2A9013E1" w14:textId="77777777" w:rsidR="005704DB" w:rsidRDefault="005704DB" w:rsidP="005704DB">
      <w:pPr>
        <w:pStyle w:val="Caption"/>
        <w:rPr>
          <w:b/>
          <w:bCs w:val="0"/>
        </w:rPr>
      </w:pPr>
    </w:p>
    <w:p w14:paraId="588BF087" w14:textId="77777777" w:rsidR="005704DB" w:rsidRDefault="005704DB" w:rsidP="005704DB">
      <w:pPr>
        <w:pStyle w:val="Caption"/>
        <w:rPr>
          <w:b/>
          <w:bCs w:val="0"/>
        </w:rPr>
      </w:pPr>
    </w:p>
    <w:p w14:paraId="4B5CA1E7" w14:textId="200779CA" w:rsidR="005704DB" w:rsidRDefault="008D2B7B" w:rsidP="008D2B7B">
      <w:pPr>
        <w:pStyle w:val="Caption"/>
      </w:pPr>
      <w:bookmarkStart w:id="32" w:name="_Toc199886736"/>
      <w:r>
        <w:t xml:space="preserve">Figure </w:t>
      </w:r>
      <w:fldSimple w:instr=" SEQ Figure \* ARABIC ">
        <w:r w:rsidR="00DA4C12">
          <w:rPr>
            <w:noProof/>
          </w:rPr>
          <w:t>6</w:t>
        </w:r>
      </w:fldSimple>
      <w:r>
        <w:t xml:space="preserve">: </w:t>
      </w:r>
      <w:r w:rsidRPr="002C5E31">
        <w:t>Location Match Score using a rule-based approach</w:t>
      </w:r>
      <w:bookmarkEnd w:id="32"/>
    </w:p>
    <w:p w14:paraId="139AAD57" w14:textId="77777777" w:rsidR="005704DB" w:rsidRDefault="005704DB" w:rsidP="1B0A9A30"/>
    <w:p w14:paraId="6234D9A5" w14:textId="639A3083" w:rsidR="005704DB" w:rsidRDefault="005704DB" w:rsidP="005704DB">
      <w:pPr>
        <w:rPr>
          <w:b/>
          <w:bCs/>
        </w:rPr>
      </w:pPr>
      <w:r>
        <w:rPr>
          <w:b/>
          <w:bCs/>
        </w:rPr>
        <w:t>Statistical Scoring</w:t>
      </w:r>
    </w:p>
    <w:p w14:paraId="40FBF4DC" w14:textId="1AF60AF6" w:rsidR="005704DB" w:rsidRDefault="005704DB" w:rsidP="1B0A9A30">
      <w:r>
        <w:t>Used to calculate: Availability Score</w:t>
      </w:r>
    </w:p>
    <w:p w14:paraId="0F306D22" w14:textId="77777777" w:rsidR="005704DB" w:rsidRPr="00C47DB0" w:rsidRDefault="005704DB" w:rsidP="005704DB">
      <w:r w:rsidRPr="00C47DB0">
        <w:t xml:space="preserve">The </w:t>
      </w:r>
      <w:r w:rsidRPr="00C47DB0">
        <w:rPr>
          <w:b/>
          <w:bCs/>
        </w:rPr>
        <w:t>Availability Score</w:t>
      </w:r>
      <w:r w:rsidRPr="00C47DB0">
        <w:t xml:space="preserve"> measures whether an employee can complete a project within the required time frame based on their</w:t>
      </w:r>
      <w:r>
        <w:t xml:space="preserve"> availability start date</w:t>
      </w:r>
      <w:r w:rsidRPr="00C47DB0">
        <w:t xml:space="preserve"> and weekly working capacity.</w:t>
      </w:r>
    </w:p>
    <w:p w14:paraId="4FD75AC9" w14:textId="77777777" w:rsidR="005704DB" w:rsidRPr="00C47DB0" w:rsidRDefault="005704DB" w:rsidP="005704DB">
      <w:r w:rsidRPr="00C47DB0">
        <w:rPr>
          <w:b/>
          <w:bCs/>
        </w:rPr>
        <w:t>Steps</w:t>
      </w:r>
      <w:r>
        <w:rPr>
          <w:b/>
          <w:bCs/>
        </w:rPr>
        <w:t xml:space="preserve"> For scoring</w:t>
      </w:r>
      <w:r w:rsidRPr="00C47DB0">
        <w:rPr>
          <w:b/>
          <w:bCs/>
        </w:rPr>
        <w:t>:</w:t>
      </w:r>
    </w:p>
    <w:p w14:paraId="13C2BC05" w14:textId="2B2AF82A" w:rsidR="005704DB" w:rsidRPr="00C47DB0" w:rsidRDefault="005704DB">
      <w:pPr>
        <w:numPr>
          <w:ilvl w:val="0"/>
          <w:numId w:val="7"/>
        </w:numPr>
        <w:spacing w:after="160" w:line="278" w:lineRule="auto"/>
        <w:jc w:val="left"/>
      </w:pPr>
      <w:r w:rsidRPr="00C47DB0">
        <w:rPr>
          <w:b/>
          <w:bCs/>
        </w:rPr>
        <w:t>Compare dates</w:t>
      </w:r>
      <w:r w:rsidRPr="00C47DB0">
        <w:t>:</w:t>
      </w:r>
      <w:r>
        <w:t xml:space="preserve"> First </w:t>
      </w:r>
      <w:r w:rsidRPr="00C47DB0">
        <w:t>employee’s Available From date</w:t>
      </w:r>
      <w:r w:rsidR="001F4A93">
        <w:t xml:space="preserve"> is compared</w:t>
      </w:r>
      <w:r w:rsidRPr="00C47DB0">
        <w:t xml:space="preserve"> </w:t>
      </w:r>
      <w:r>
        <w:t xml:space="preserve">to </w:t>
      </w:r>
      <w:r w:rsidRPr="00C47DB0">
        <w:t>project’s Requested End date</w:t>
      </w:r>
      <w:r>
        <w:t xml:space="preserve">. If the employee is available only after Requested End </w:t>
      </w:r>
      <w:proofErr w:type="gramStart"/>
      <w:r>
        <w:t>Date</w:t>
      </w:r>
      <w:proofErr w:type="gramEnd"/>
      <w:r>
        <w:t xml:space="preserve"> then</w:t>
      </w:r>
      <w:r w:rsidRPr="00C47DB0">
        <w:t xml:space="preserve"> the score is 0.0 (not available).</w:t>
      </w:r>
    </w:p>
    <w:p w14:paraId="30B3CDFB" w14:textId="00F92BAF" w:rsidR="005704DB" w:rsidRPr="00C47DB0" w:rsidRDefault="005704DB">
      <w:pPr>
        <w:numPr>
          <w:ilvl w:val="0"/>
          <w:numId w:val="7"/>
        </w:numPr>
        <w:spacing w:after="160" w:line="278" w:lineRule="auto"/>
        <w:jc w:val="left"/>
      </w:pPr>
      <w:r w:rsidRPr="00C47DB0">
        <w:rPr>
          <w:b/>
          <w:bCs/>
        </w:rPr>
        <w:lastRenderedPageBreak/>
        <w:t>Estimate working time</w:t>
      </w:r>
      <w:r w:rsidRPr="00C47DB0">
        <w:t>:</w:t>
      </w:r>
    </w:p>
    <w:p w14:paraId="7CF1D891" w14:textId="77777777" w:rsidR="005704DB" w:rsidRPr="00C47DB0" w:rsidRDefault="005704DB">
      <w:pPr>
        <w:numPr>
          <w:ilvl w:val="1"/>
          <w:numId w:val="7"/>
        </w:numPr>
        <w:spacing w:after="160" w:line="278" w:lineRule="auto"/>
        <w:jc w:val="left"/>
      </w:pPr>
      <w:r w:rsidRPr="00C47DB0">
        <w:t xml:space="preserve">Calculate total </w:t>
      </w:r>
      <w:r w:rsidRPr="00C47DB0">
        <w:rPr>
          <w:b/>
          <w:bCs/>
        </w:rPr>
        <w:t>calendar days</w:t>
      </w:r>
      <w:r w:rsidRPr="00C47DB0">
        <w:t xml:space="preserve"> between </w:t>
      </w:r>
      <w:r>
        <w:t>employee’s A</w:t>
      </w:r>
      <w:r w:rsidRPr="00C47DB0">
        <w:t>vaila</w:t>
      </w:r>
      <w:r>
        <w:t xml:space="preserve">ble </w:t>
      </w:r>
      <w:proofErr w:type="gramStart"/>
      <w:r>
        <w:t>From</w:t>
      </w:r>
      <w:proofErr w:type="gramEnd"/>
      <w:r>
        <w:t xml:space="preserve"> Date</w:t>
      </w:r>
      <w:r w:rsidRPr="00C47DB0">
        <w:t xml:space="preserve"> and </w:t>
      </w:r>
      <w:r>
        <w:t>Project’s Requested End Date</w:t>
      </w:r>
      <w:r w:rsidRPr="00C47DB0">
        <w:t>.</w:t>
      </w:r>
    </w:p>
    <w:p w14:paraId="650E3054" w14:textId="3A4D8B23" w:rsidR="005704DB" w:rsidRPr="00C47DB0" w:rsidRDefault="001F4A93">
      <w:pPr>
        <w:numPr>
          <w:ilvl w:val="1"/>
          <w:numId w:val="7"/>
        </w:numPr>
        <w:spacing w:after="160" w:line="278" w:lineRule="auto"/>
        <w:jc w:val="left"/>
      </w:pPr>
      <w:r>
        <w:t>Co</w:t>
      </w:r>
      <w:r w:rsidR="005704DB" w:rsidRPr="00C47DB0">
        <w:t xml:space="preserve">nvert </w:t>
      </w:r>
      <w:r w:rsidR="005704DB">
        <w:t xml:space="preserve">the calendar days </w:t>
      </w:r>
      <w:r w:rsidR="005704DB" w:rsidRPr="00C47DB0">
        <w:t xml:space="preserve">to </w:t>
      </w:r>
      <w:r w:rsidR="005704DB" w:rsidRPr="00C47DB0">
        <w:rPr>
          <w:b/>
          <w:bCs/>
        </w:rPr>
        <w:t>working days</w:t>
      </w:r>
      <w:r w:rsidR="005704DB" w:rsidRPr="00C47DB0">
        <w:t xml:space="preserve"> using a 5/7 multiplier (for a standard 5-day workweek).</w:t>
      </w:r>
    </w:p>
    <w:p w14:paraId="6C60F7E1" w14:textId="77777777" w:rsidR="005704DB" w:rsidRPr="00C47DB0" w:rsidRDefault="005704DB">
      <w:pPr>
        <w:numPr>
          <w:ilvl w:val="1"/>
          <w:numId w:val="7"/>
        </w:numPr>
        <w:spacing w:after="160" w:line="278" w:lineRule="auto"/>
        <w:jc w:val="left"/>
      </w:pPr>
      <w:r w:rsidRPr="00C47DB0">
        <w:t xml:space="preserve">Derive </w:t>
      </w:r>
      <w:r w:rsidRPr="00C47DB0">
        <w:rPr>
          <w:b/>
          <w:bCs/>
        </w:rPr>
        <w:t>available working weeks</w:t>
      </w:r>
      <w:r w:rsidRPr="00C47DB0">
        <w:t xml:space="preserve"> by dividing working days by 5.</w:t>
      </w:r>
    </w:p>
    <w:p w14:paraId="5F126C1F" w14:textId="77777777" w:rsidR="005704DB" w:rsidRPr="00C47DB0" w:rsidRDefault="005704DB">
      <w:pPr>
        <w:numPr>
          <w:ilvl w:val="0"/>
          <w:numId w:val="7"/>
        </w:numPr>
        <w:spacing w:after="160" w:line="278" w:lineRule="auto"/>
        <w:jc w:val="left"/>
      </w:pPr>
      <w:r w:rsidRPr="00C47DB0">
        <w:rPr>
          <w:b/>
          <w:bCs/>
        </w:rPr>
        <w:t>Calculate required effort per week</w:t>
      </w:r>
      <w:r w:rsidRPr="00C47DB0">
        <w:t>:</w:t>
      </w:r>
    </w:p>
    <w:p w14:paraId="60CAC4FD" w14:textId="77777777" w:rsidR="005704DB" w:rsidRPr="00C47DB0" w:rsidRDefault="005704DB">
      <w:pPr>
        <w:numPr>
          <w:ilvl w:val="1"/>
          <w:numId w:val="7"/>
        </w:numPr>
        <w:spacing w:after="160" w:line="278" w:lineRule="auto"/>
        <w:jc w:val="left"/>
      </w:pPr>
      <w:r w:rsidRPr="00C47DB0">
        <w:t>Required Weekly Effort = Project Effort / Available Weeks</w:t>
      </w:r>
    </w:p>
    <w:p w14:paraId="5DF4150B" w14:textId="77777777" w:rsidR="005704DB" w:rsidRPr="00C47DB0" w:rsidRDefault="005704DB">
      <w:pPr>
        <w:numPr>
          <w:ilvl w:val="0"/>
          <w:numId w:val="7"/>
        </w:numPr>
        <w:spacing w:after="160" w:line="278" w:lineRule="auto"/>
        <w:jc w:val="left"/>
      </w:pPr>
      <w:r w:rsidRPr="00C47DB0">
        <w:rPr>
          <w:b/>
          <w:bCs/>
        </w:rPr>
        <w:t>Score logic</w:t>
      </w:r>
      <w:r w:rsidRPr="00C47DB0">
        <w:t>:</w:t>
      </w:r>
    </w:p>
    <w:p w14:paraId="77D83FDA" w14:textId="77777777" w:rsidR="005704DB" w:rsidRPr="00C47DB0" w:rsidRDefault="005704DB">
      <w:pPr>
        <w:numPr>
          <w:ilvl w:val="1"/>
          <w:numId w:val="7"/>
        </w:numPr>
        <w:spacing w:after="160" w:line="278" w:lineRule="auto"/>
        <w:jc w:val="left"/>
      </w:pPr>
      <w:r w:rsidRPr="00C47DB0">
        <w:t xml:space="preserve">If Required Weekly Effort ≤ Employee Weekly Capacity, </w:t>
      </w:r>
      <w:r>
        <w:t xml:space="preserve">then we say the </w:t>
      </w:r>
      <w:r w:rsidRPr="00C47DB0">
        <w:t>score is 1.0</w:t>
      </w:r>
    </w:p>
    <w:p w14:paraId="3E168DE0" w14:textId="77777777" w:rsidR="005704DB" w:rsidRDefault="005704DB">
      <w:pPr>
        <w:numPr>
          <w:ilvl w:val="1"/>
          <w:numId w:val="7"/>
        </w:numPr>
        <w:spacing w:after="160" w:line="278" w:lineRule="auto"/>
        <w:jc w:val="left"/>
      </w:pPr>
      <w:r w:rsidRPr="00C47DB0">
        <w:t>Otherwise</w:t>
      </w:r>
      <w:r>
        <w:t xml:space="preserve">, the </w:t>
      </w:r>
      <w:r w:rsidRPr="00C47DB0">
        <w:t>score is a decimal ratio (e.g. 0.7), based on how much of the requirement the employee can handle.</w:t>
      </w:r>
    </w:p>
    <w:p w14:paraId="024D91A3" w14:textId="2EB5A09F" w:rsidR="005704DB" w:rsidRDefault="005704DB" w:rsidP="005704DB">
      <w:pPr>
        <w:tabs>
          <w:tab w:val="left" w:pos="3240"/>
        </w:tabs>
      </w:pPr>
      <w:r>
        <w:t xml:space="preserve">Additionally, an </w:t>
      </w:r>
      <w:r w:rsidRPr="00C47DB0">
        <w:rPr>
          <w:b/>
          <w:bCs/>
        </w:rPr>
        <w:t>Availabl</w:t>
      </w:r>
      <w:r>
        <w:rPr>
          <w:b/>
          <w:bCs/>
        </w:rPr>
        <w:t xml:space="preserve">e </w:t>
      </w:r>
      <w:r>
        <w:t>flag is created that is 1 if Availability Score is 1 and 0 otherwise. The reason to create “Availability Score” and “Available” flag separately are that if no instance has Available Flag as 1, we can consider high Availability Score employees for the project.</w:t>
      </w:r>
    </w:p>
    <w:p w14:paraId="66DAFF10" w14:textId="23096F33" w:rsidR="003072D8" w:rsidRDefault="003072D8" w:rsidP="002513B4">
      <w:pPr>
        <w:tabs>
          <w:tab w:val="left" w:pos="3240"/>
        </w:tabs>
      </w:pPr>
      <w:r>
        <w:rPr>
          <w:noProof/>
        </w:rPr>
        <w:drawing>
          <wp:anchor distT="0" distB="0" distL="114300" distR="114300" simplePos="0" relativeHeight="251678720" behindDoc="0" locked="0" layoutInCell="1" allowOverlap="1" wp14:anchorId="05675EEB" wp14:editId="5CBD0397">
            <wp:simplePos x="0" y="0"/>
            <wp:positionH relativeFrom="margin">
              <wp:posOffset>1432772</wp:posOffset>
            </wp:positionH>
            <wp:positionV relativeFrom="paragraph">
              <wp:posOffset>9948</wp:posOffset>
            </wp:positionV>
            <wp:extent cx="2878455" cy="3653155"/>
            <wp:effectExtent l="0" t="0" r="0" b="4445"/>
            <wp:wrapThrough wrapText="bothSides">
              <wp:wrapPolygon edited="0">
                <wp:start x="4003" y="0"/>
                <wp:lineTo x="3860" y="1014"/>
                <wp:lineTo x="5003" y="1802"/>
                <wp:lineTo x="6576" y="1802"/>
                <wp:lineTo x="2001" y="4393"/>
                <wp:lineTo x="2001" y="4731"/>
                <wp:lineTo x="3288" y="5407"/>
                <wp:lineTo x="715" y="5970"/>
                <wp:lineTo x="858" y="7209"/>
                <wp:lineTo x="8005" y="7209"/>
                <wp:lineTo x="5861" y="9011"/>
                <wp:lineTo x="5718" y="9349"/>
                <wp:lineTo x="6719" y="10363"/>
                <wp:lineTo x="7576" y="10813"/>
                <wp:lineTo x="7291" y="12615"/>
                <wp:lineTo x="5861" y="13404"/>
                <wp:lineTo x="5861" y="13742"/>
                <wp:lineTo x="7005" y="14418"/>
                <wp:lineTo x="8148" y="16220"/>
                <wp:lineTo x="286" y="17008"/>
                <wp:lineTo x="143" y="17909"/>
                <wp:lineTo x="2716" y="18022"/>
                <wp:lineTo x="715" y="19036"/>
                <wp:lineTo x="143" y="19486"/>
                <wp:lineTo x="143" y="20500"/>
                <wp:lineTo x="7291" y="21514"/>
                <wp:lineTo x="11436" y="21514"/>
                <wp:lineTo x="21443" y="21514"/>
                <wp:lineTo x="21443" y="19148"/>
                <wp:lineTo x="17011" y="18022"/>
                <wp:lineTo x="17297" y="17571"/>
                <wp:lineTo x="16439" y="17346"/>
                <wp:lineTo x="9149" y="16220"/>
                <wp:lineTo x="16725" y="15882"/>
                <wp:lineTo x="16725" y="15319"/>
                <wp:lineTo x="10150" y="14418"/>
                <wp:lineTo x="11436" y="13854"/>
                <wp:lineTo x="11293" y="13516"/>
                <wp:lineTo x="9721" y="12615"/>
                <wp:lineTo x="9435" y="10813"/>
                <wp:lineTo x="10435" y="10363"/>
                <wp:lineTo x="11293" y="9349"/>
                <wp:lineTo x="11007" y="9011"/>
                <wp:lineTo x="8863" y="7209"/>
                <wp:lineTo x="9435" y="7209"/>
                <wp:lineTo x="10150" y="6082"/>
                <wp:lineTo x="10293" y="5407"/>
                <wp:lineTo x="11579" y="3604"/>
                <wp:lineTo x="11007" y="2591"/>
                <wp:lineTo x="10293" y="1802"/>
                <wp:lineTo x="11865" y="1802"/>
                <wp:lineTo x="13009" y="1014"/>
                <wp:lineTo x="12866" y="0"/>
                <wp:lineTo x="4003" y="0"/>
              </wp:wrapPolygon>
            </wp:wrapThrough>
            <wp:docPr id="1890626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455" cy="3653155"/>
                    </a:xfrm>
                    <a:prstGeom prst="rect">
                      <a:avLst/>
                    </a:prstGeom>
                    <a:noFill/>
                  </pic:spPr>
                </pic:pic>
              </a:graphicData>
            </a:graphic>
          </wp:anchor>
        </w:drawing>
      </w:r>
    </w:p>
    <w:p w14:paraId="054B7016" w14:textId="65775369" w:rsidR="005704DB" w:rsidRDefault="005704DB" w:rsidP="002513B4">
      <w:pPr>
        <w:tabs>
          <w:tab w:val="left" w:pos="3240"/>
        </w:tabs>
      </w:pPr>
    </w:p>
    <w:p w14:paraId="41C7CC6E" w14:textId="77777777" w:rsidR="003072D8" w:rsidRDefault="003072D8" w:rsidP="008D2B7B">
      <w:pPr>
        <w:pStyle w:val="Caption"/>
      </w:pPr>
      <w:bookmarkStart w:id="33" w:name="_Toc199886737"/>
    </w:p>
    <w:p w14:paraId="2BF50B40" w14:textId="77777777" w:rsidR="003072D8" w:rsidRDefault="003072D8" w:rsidP="008D2B7B">
      <w:pPr>
        <w:pStyle w:val="Caption"/>
      </w:pPr>
    </w:p>
    <w:p w14:paraId="635D6F42" w14:textId="77777777" w:rsidR="003072D8" w:rsidRDefault="003072D8" w:rsidP="008D2B7B">
      <w:pPr>
        <w:pStyle w:val="Caption"/>
      </w:pPr>
    </w:p>
    <w:p w14:paraId="23DFE72F" w14:textId="77777777" w:rsidR="003072D8" w:rsidRDefault="003072D8" w:rsidP="008D2B7B">
      <w:pPr>
        <w:pStyle w:val="Caption"/>
      </w:pPr>
    </w:p>
    <w:p w14:paraId="34BBEB26" w14:textId="77777777" w:rsidR="003072D8" w:rsidRDefault="003072D8" w:rsidP="008D2B7B">
      <w:pPr>
        <w:pStyle w:val="Caption"/>
      </w:pPr>
    </w:p>
    <w:p w14:paraId="29861983" w14:textId="77777777" w:rsidR="003072D8" w:rsidRDefault="003072D8" w:rsidP="008D2B7B">
      <w:pPr>
        <w:pStyle w:val="Caption"/>
      </w:pPr>
    </w:p>
    <w:p w14:paraId="092CE62C" w14:textId="77777777" w:rsidR="003072D8" w:rsidRDefault="003072D8" w:rsidP="008D2B7B">
      <w:pPr>
        <w:pStyle w:val="Caption"/>
      </w:pPr>
    </w:p>
    <w:p w14:paraId="42C4505E" w14:textId="77777777" w:rsidR="003072D8" w:rsidRDefault="003072D8" w:rsidP="008D2B7B">
      <w:pPr>
        <w:pStyle w:val="Caption"/>
      </w:pPr>
    </w:p>
    <w:p w14:paraId="7CE23303" w14:textId="77777777" w:rsidR="003072D8" w:rsidRDefault="003072D8" w:rsidP="008D2B7B">
      <w:pPr>
        <w:pStyle w:val="Caption"/>
      </w:pPr>
    </w:p>
    <w:p w14:paraId="081471F8" w14:textId="77777777" w:rsidR="003072D8" w:rsidRDefault="003072D8" w:rsidP="008D2B7B">
      <w:pPr>
        <w:pStyle w:val="Caption"/>
      </w:pPr>
    </w:p>
    <w:p w14:paraId="22A447E9" w14:textId="77777777" w:rsidR="003072D8" w:rsidRDefault="003072D8" w:rsidP="008D2B7B">
      <w:pPr>
        <w:pStyle w:val="Caption"/>
      </w:pPr>
    </w:p>
    <w:p w14:paraId="0340E488" w14:textId="77777777" w:rsidR="003072D8" w:rsidRDefault="003072D8" w:rsidP="008D2B7B">
      <w:pPr>
        <w:pStyle w:val="Caption"/>
      </w:pPr>
    </w:p>
    <w:p w14:paraId="6ED435E8" w14:textId="77777777" w:rsidR="003072D8" w:rsidRDefault="003072D8" w:rsidP="008D2B7B">
      <w:pPr>
        <w:pStyle w:val="Caption"/>
      </w:pPr>
    </w:p>
    <w:p w14:paraId="4B1CD124" w14:textId="77777777" w:rsidR="003072D8" w:rsidRDefault="003072D8" w:rsidP="008D2B7B">
      <w:pPr>
        <w:pStyle w:val="Caption"/>
      </w:pPr>
    </w:p>
    <w:p w14:paraId="563C392B" w14:textId="77777777" w:rsidR="003072D8" w:rsidRDefault="003072D8" w:rsidP="008D2B7B">
      <w:pPr>
        <w:pStyle w:val="Caption"/>
      </w:pPr>
    </w:p>
    <w:p w14:paraId="0446B683" w14:textId="77777777" w:rsidR="003072D8" w:rsidRDefault="003072D8" w:rsidP="008D2B7B">
      <w:pPr>
        <w:pStyle w:val="Caption"/>
      </w:pPr>
    </w:p>
    <w:p w14:paraId="1CBF3FCE" w14:textId="77777777" w:rsidR="003072D8" w:rsidRDefault="003072D8" w:rsidP="008D2B7B">
      <w:pPr>
        <w:pStyle w:val="Caption"/>
      </w:pPr>
    </w:p>
    <w:p w14:paraId="3ADBFAD7" w14:textId="77777777" w:rsidR="003072D8" w:rsidRDefault="003072D8" w:rsidP="008D2B7B">
      <w:pPr>
        <w:pStyle w:val="Caption"/>
      </w:pPr>
    </w:p>
    <w:p w14:paraId="4FB008F7" w14:textId="77777777" w:rsidR="003072D8" w:rsidRDefault="003072D8" w:rsidP="008D2B7B">
      <w:pPr>
        <w:pStyle w:val="Caption"/>
      </w:pPr>
    </w:p>
    <w:p w14:paraId="38698E34" w14:textId="2432E60B" w:rsidR="008D2B7B" w:rsidRDefault="008D2B7B" w:rsidP="008D2B7B">
      <w:pPr>
        <w:pStyle w:val="Caption"/>
      </w:pPr>
      <w:r>
        <w:t xml:space="preserve">Figure </w:t>
      </w:r>
      <w:fldSimple w:instr=" SEQ Figure \* ARABIC ">
        <w:r w:rsidR="00DA4C12">
          <w:rPr>
            <w:noProof/>
          </w:rPr>
          <w:t>7</w:t>
        </w:r>
      </w:fldSimple>
      <w:r>
        <w:t xml:space="preserve">: </w:t>
      </w:r>
      <w:r w:rsidRPr="00B56CA5">
        <w:t>Availability Score using a statistical approach</w:t>
      </w:r>
      <w:bookmarkEnd w:id="33"/>
    </w:p>
    <w:p w14:paraId="07C0E06D" w14:textId="0BC14F21" w:rsidR="005704DB" w:rsidRPr="00E57E5F" w:rsidRDefault="00E57E5F" w:rsidP="1B0A9A30">
      <w:pPr>
        <w:rPr>
          <w:b/>
          <w:bCs/>
        </w:rPr>
      </w:pPr>
      <w:r>
        <w:rPr>
          <w:b/>
          <w:bCs/>
        </w:rPr>
        <w:lastRenderedPageBreak/>
        <w:t>Bonus Scores for Employees</w:t>
      </w:r>
    </w:p>
    <w:p w14:paraId="3AE48E62" w14:textId="16A3D2C0" w:rsidR="00E57E5F" w:rsidRDefault="003072D8" w:rsidP="00E57E5F">
      <w:r>
        <w:rPr>
          <w:noProof/>
        </w:rPr>
        <w:drawing>
          <wp:anchor distT="0" distB="0" distL="114300" distR="114300" simplePos="0" relativeHeight="251679744" behindDoc="0" locked="0" layoutInCell="1" allowOverlap="1" wp14:anchorId="74CCB29D" wp14:editId="70DEC39D">
            <wp:simplePos x="0" y="0"/>
            <wp:positionH relativeFrom="column">
              <wp:posOffset>878628</wp:posOffset>
            </wp:positionH>
            <wp:positionV relativeFrom="paragraph">
              <wp:posOffset>1128395</wp:posOffset>
            </wp:positionV>
            <wp:extent cx="3178629" cy="1451788"/>
            <wp:effectExtent l="0" t="0" r="3175" b="0"/>
            <wp:wrapThrough wrapText="bothSides">
              <wp:wrapPolygon edited="0">
                <wp:start x="2330" y="0"/>
                <wp:lineTo x="2330" y="4535"/>
                <wp:lineTo x="388" y="9071"/>
                <wp:lineTo x="0" y="11055"/>
                <wp:lineTo x="0" y="15307"/>
                <wp:lineTo x="518" y="18142"/>
                <wp:lineTo x="518" y="20409"/>
                <wp:lineTo x="3237" y="21260"/>
                <wp:lineTo x="10228" y="21260"/>
                <wp:lineTo x="11393" y="21260"/>
                <wp:lineTo x="18126" y="21260"/>
                <wp:lineTo x="20974" y="20409"/>
                <wp:lineTo x="20845" y="18142"/>
                <wp:lineTo x="21492" y="15307"/>
                <wp:lineTo x="21492" y="11622"/>
                <wp:lineTo x="21233" y="9071"/>
                <wp:lineTo x="19162" y="4535"/>
                <wp:lineTo x="19162" y="0"/>
                <wp:lineTo x="2330" y="0"/>
              </wp:wrapPolygon>
            </wp:wrapThrough>
            <wp:docPr id="16042543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629" cy="1451788"/>
                    </a:xfrm>
                    <a:prstGeom prst="rect">
                      <a:avLst/>
                    </a:prstGeom>
                    <a:noFill/>
                  </pic:spPr>
                </pic:pic>
              </a:graphicData>
            </a:graphic>
          </wp:anchor>
        </w:drawing>
      </w:r>
      <w:r w:rsidR="00E57E5F">
        <w:t xml:space="preserve">Bonus scores are added for employees based on their profile. </w:t>
      </w:r>
      <w:r w:rsidR="001F4A93">
        <w:t>E</w:t>
      </w:r>
      <w:r w:rsidR="00E57E5F">
        <w:t xml:space="preserve">mployee’s cultural awareness, problem solving and leadership scores </w:t>
      </w:r>
      <w:r w:rsidR="001F4A93">
        <w:t xml:space="preserve">are used </w:t>
      </w:r>
      <w:r w:rsidR="00E57E5F">
        <w:t>for calculating bonus scores. These 3 features are scored from 1 to 10 and normalized from 0 to 1 before adding to the employee score.</w:t>
      </w:r>
      <w:r w:rsidR="00E57E5F" w:rsidRPr="00E57E5F">
        <w:rPr>
          <w:noProof/>
        </w:rPr>
        <w:t xml:space="preserve"> </w:t>
      </w:r>
    </w:p>
    <w:p w14:paraId="142A6EAD" w14:textId="69B66DEB" w:rsidR="00E57E5F" w:rsidRDefault="00E57E5F" w:rsidP="1B0A9A30"/>
    <w:p w14:paraId="0816D620" w14:textId="77777777" w:rsidR="003072D8" w:rsidRDefault="003072D8" w:rsidP="002513B4">
      <w:pPr>
        <w:pStyle w:val="Caption"/>
      </w:pPr>
      <w:bookmarkStart w:id="34" w:name="_Toc199886738"/>
    </w:p>
    <w:p w14:paraId="69152169" w14:textId="77777777" w:rsidR="003072D8" w:rsidRDefault="003072D8" w:rsidP="002513B4">
      <w:pPr>
        <w:pStyle w:val="Caption"/>
      </w:pPr>
    </w:p>
    <w:p w14:paraId="6D029B14" w14:textId="77777777" w:rsidR="003072D8" w:rsidRDefault="003072D8" w:rsidP="002513B4">
      <w:pPr>
        <w:pStyle w:val="Caption"/>
      </w:pPr>
    </w:p>
    <w:p w14:paraId="75AE0115" w14:textId="77777777" w:rsidR="003072D8" w:rsidRDefault="003072D8" w:rsidP="002513B4">
      <w:pPr>
        <w:pStyle w:val="Caption"/>
      </w:pPr>
    </w:p>
    <w:p w14:paraId="702EDF32" w14:textId="77777777" w:rsidR="003072D8" w:rsidRDefault="003072D8" w:rsidP="002513B4">
      <w:pPr>
        <w:pStyle w:val="Caption"/>
      </w:pPr>
    </w:p>
    <w:p w14:paraId="0B497524" w14:textId="77777777" w:rsidR="003072D8" w:rsidRDefault="003072D8" w:rsidP="002513B4">
      <w:pPr>
        <w:pStyle w:val="Caption"/>
      </w:pPr>
    </w:p>
    <w:p w14:paraId="020DDCE0" w14:textId="77777777" w:rsidR="003072D8" w:rsidRDefault="003072D8" w:rsidP="002513B4">
      <w:pPr>
        <w:pStyle w:val="Caption"/>
      </w:pPr>
    </w:p>
    <w:p w14:paraId="37FE73ED" w14:textId="1C1F9117" w:rsidR="005704DB" w:rsidRPr="002513B4" w:rsidRDefault="002513B4" w:rsidP="002513B4">
      <w:pPr>
        <w:pStyle w:val="Caption"/>
        <w:rPr>
          <w:noProof/>
          <w:szCs w:val="21"/>
        </w:rPr>
      </w:pPr>
      <w:r>
        <w:t xml:space="preserve">Figure </w:t>
      </w:r>
      <w:fldSimple w:instr=" SEQ Figure \* ARABIC ">
        <w:r>
          <w:rPr>
            <w:noProof/>
          </w:rPr>
          <w:t>8</w:t>
        </w:r>
      </w:fldSimple>
      <w:r>
        <w:t>: Bonus Scores</w:t>
      </w:r>
      <w:bookmarkEnd w:id="34"/>
    </w:p>
    <w:p w14:paraId="75C8C0B2" w14:textId="77777777" w:rsidR="004C5712" w:rsidRDefault="004C5712" w:rsidP="00E57E5F">
      <w:pPr>
        <w:rPr>
          <w:b/>
          <w:bCs/>
          <w:sz w:val="28"/>
          <w:szCs w:val="28"/>
        </w:rPr>
      </w:pPr>
    </w:p>
    <w:p w14:paraId="7C02780C" w14:textId="1399290E" w:rsidR="00E57E5F" w:rsidRPr="00E57E5F" w:rsidRDefault="00E57E5F" w:rsidP="00E57E5F">
      <w:pPr>
        <w:rPr>
          <w:b/>
          <w:bCs/>
          <w:sz w:val="28"/>
          <w:szCs w:val="28"/>
        </w:rPr>
      </w:pPr>
      <w:r w:rsidRPr="00E57E5F">
        <w:rPr>
          <w:b/>
          <w:bCs/>
          <w:sz w:val="28"/>
          <w:szCs w:val="28"/>
        </w:rPr>
        <w:t>Final Ranking</w:t>
      </w:r>
    </w:p>
    <w:p w14:paraId="4451CA20" w14:textId="68DF35B8" w:rsidR="005704DB" w:rsidRDefault="00E57E5F" w:rsidP="00685846">
      <w:r w:rsidRPr="00CF76A7">
        <w:t xml:space="preserve">To calculate </w:t>
      </w:r>
      <w:r w:rsidRPr="00CF76A7">
        <w:rPr>
          <w:b/>
          <w:bCs/>
        </w:rPr>
        <w:t>the final ranking of employees for each project</w:t>
      </w:r>
      <w:r w:rsidRPr="00CF76A7">
        <w:t>, a structured multi-step approach</w:t>
      </w:r>
      <w:r w:rsidR="00F73DB6">
        <w:t xml:space="preserve"> is adopted</w:t>
      </w:r>
      <w:r>
        <w:t xml:space="preserve">. </w:t>
      </w:r>
      <w:r w:rsidR="00F73DB6">
        <w:t xml:space="preserve">A </w:t>
      </w:r>
      <w:r w:rsidRPr="00CF76A7">
        <w:t>set of</w:t>
      </w:r>
      <w:r>
        <w:t xml:space="preserve"> adjustable</w:t>
      </w:r>
      <w:r w:rsidRPr="00CF76A7">
        <w:t xml:space="preserve"> weights for each of the score dimensions</w:t>
      </w:r>
      <w:r>
        <w:t xml:space="preserve"> discussed above (except availability score)</w:t>
      </w:r>
      <w:r w:rsidR="00F73DB6">
        <w:t xml:space="preserve"> were defined</w:t>
      </w:r>
      <w:r w:rsidRPr="00CF76A7">
        <w:t>, such as</w:t>
      </w:r>
      <w:r>
        <w:t xml:space="preserve"> job description,</w:t>
      </w:r>
      <w:r w:rsidRPr="00CF76A7">
        <w:t xml:space="preserve"> product, location, skill </w:t>
      </w:r>
      <w:r>
        <w:t>match scores etc. even including the bonus scores</w:t>
      </w:r>
      <w:r w:rsidRPr="00CF76A7">
        <w:t>.</w:t>
      </w:r>
      <w:r>
        <w:t xml:space="preserve"> The defined weights sum up to 1 to scale the final scores from 0 to 1. </w:t>
      </w:r>
      <w:r w:rsidRPr="00CF76A7">
        <w:t>These weights reflect the relative importance of each criterion in determining a good project–employee fit.</w:t>
      </w:r>
      <w:r>
        <w:t xml:space="preserve"> </w:t>
      </w:r>
      <w:r w:rsidRPr="00CF76A7">
        <w:t xml:space="preserve">Using these weights, a weighted score </w:t>
      </w:r>
      <w:r w:rsidR="00F73DB6">
        <w:t xml:space="preserve">was computed </w:t>
      </w:r>
      <w:r w:rsidRPr="00CF76A7">
        <w:t xml:space="preserve">for each employee–project pair by multiplying each individual score with its corresponding weight and summing the results. This resulted in a </w:t>
      </w:r>
      <w:r w:rsidRPr="00CF76A7">
        <w:rPr>
          <w:b/>
          <w:bCs/>
        </w:rPr>
        <w:t>comprehensive</w:t>
      </w:r>
      <w:r>
        <w:rPr>
          <w:b/>
          <w:bCs/>
        </w:rPr>
        <w:t xml:space="preserve"> f</w:t>
      </w:r>
      <w:r w:rsidRPr="00CF76A7">
        <w:rPr>
          <w:b/>
          <w:bCs/>
        </w:rPr>
        <w:t xml:space="preserve">inal </w:t>
      </w:r>
      <w:r>
        <w:rPr>
          <w:b/>
          <w:bCs/>
        </w:rPr>
        <w:t>s</w:t>
      </w:r>
      <w:r w:rsidRPr="00CF76A7">
        <w:rPr>
          <w:b/>
          <w:bCs/>
        </w:rPr>
        <w:t>core</w:t>
      </w:r>
      <w:r w:rsidRPr="00CF76A7">
        <w:t xml:space="preserve"> representing the overall suitability of each employee for a given project.</w:t>
      </w:r>
      <w:r>
        <w:t xml:space="preserve"> </w:t>
      </w:r>
      <w:r w:rsidRPr="00CF76A7">
        <w:t>After computing the final scores,</w:t>
      </w:r>
      <w:r>
        <w:t xml:space="preserve"> </w:t>
      </w:r>
      <w:r w:rsidR="00F73DB6">
        <w:t>a</w:t>
      </w:r>
      <w:r>
        <w:t xml:space="preserve">n option to filter by buckets of availability scores such as 1, &gt; 0.75, &gt; 0.5 </w:t>
      </w:r>
      <w:proofErr w:type="spellStart"/>
      <w:r>
        <w:t>etc</w:t>
      </w:r>
      <w:proofErr w:type="spellEnd"/>
      <w:r w:rsidR="00F73DB6">
        <w:t xml:space="preserve"> is available</w:t>
      </w:r>
      <w:r>
        <w:t xml:space="preserve">. This is to give flexibility to the user to check the tradeoff between their choice of employees and their respective availability. </w:t>
      </w:r>
      <w:r w:rsidRPr="00CF76A7">
        <w:t xml:space="preserve"> </w:t>
      </w:r>
      <w:r>
        <w:t>Finally, the data is sorted</w:t>
      </w:r>
      <w:r w:rsidRPr="00CF76A7">
        <w:t xml:space="preserve"> by ProjectID, and the employees</w:t>
      </w:r>
      <w:r>
        <w:t xml:space="preserve"> are ranked</w:t>
      </w:r>
      <w:r w:rsidRPr="00CF76A7">
        <w:t xml:space="preserve"> </w:t>
      </w:r>
      <w:r w:rsidRPr="00CF76A7">
        <w:lastRenderedPageBreak/>
        <w:t>in descending order of their</w:t>
      </w:r>
      <w:r>
        <w:t xml:space="preserve"> weighted</w:t>
      </w:r>
      <w:r w:rsidRPr="00CF76A7">
        <w:t xml:space="preserve"> scores. </w:t>
      </w:r>
      <w:r>
        <w:t>This gives the ranking of each employee based on project criteria. Th</w:t>
      </w:r>
      <w:r w:rsidRPr="00CF76A7">
        <w:t xml:space="preserve">is </w:t>
      </w:r>
      <w:r>
        <w:t xml:space="preserve">weighted scoring and ranking </w:t>
      </w:r>
      <w:r w:rsidRPr="00CF76A7">
        <w:t>process ensured that employee recommendations were both quantitative and context-aware, based on a configurable combination of hard skills, logistics, experience, and soft skills.</w:t>
      </w:r>
    </w:p>
    <w:p w14:paraId="2D84DA02" w14:textId="13EE873D" w:rsidR="005704DB" w:rsidRDefault="00E57E5F" w:rsidP="00685846">
      <w:r>
        <w:rPr>
          <w:noProof/>
        </w:rPr>
        <w:drawing>
          <wp:inline distT="0" distB="0" distL="0" distR="0" wp14:anchorId="422A7DAE" wp14:editId="479C6328">
            <wp:extent cx="5704886" cy="3092212"/>
            <wp:effectExtent l="0" t="0" r="0" b="0"/>
            <wp:docPr id="2017110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984" cy="3106358"/>
                    </a:xfrm>
                    <a:prstGeom prst="rect">
                      <a:avLst/>
                    </a:prstGeom>
                    <a:noFill/>
                  </pic:spPr>
                </pic:pic>
              </a:graphicData>
            </a:graphic>
          </wp:inline>
        </w:drawing>
      </w:r>
    </w:p>
    <w:p w14:paraId="4078C3CE" w14:textId="3B395C19" w:rsidR="00E57E5F" w:rsidRDefault="00B820DD" w:rsidP="00B820DD">
      <w:pPr>
        <w:pStyle w:val="Caption"/>
      </w:pPr>
      <w:bookmarkStart w:id="35" w:name="_Toc199886739"/>
      <w:r>
        <w:t xml:space="preserve">Figure </w:t>
      </w:r>
      <w:fldSimple w:instr=" SEQ Figure \* ARABIC ">
        <w:r w:rsidR="00DA4C12">
          <w:rPr>
            <w:noProof/>
          </w:rPr>
          <w:t>9</w:t>
        </w:r>
      </w:fldSimple>
      <w:r>
        <w:t xml:space="preserve">: </w:t>
      </w:r>
      <w:r w:rsidRPr="000E05E2">
        <w:t>Employee Rank Calculation per Project</w:t>
      </w:r>
      <w:bookmarkEnd w:id="35"/>
    </w:p>
    <w:p w14:paraId="082A9018" w14:textId="77777777" w:rsidR="000900FC" w:rsidRDefault="000900FC" w:rsidP="007409DB"/>
    <w:p w14:paraId="20880E63" w14:textId="49CAF486" w:rsidR="004A3F7C" w:rsidRDefault="004A3F7C" w:rsidP="004A3F7C">
      <w:pPr>
        <w:rPr>
          <w:b/>
          <w:bCs/>
          <w:sz w:val="28"/>
          <w:szCs w:val="28"/>
        </w:rPr>
      </w:pPr>
      <w:r>
        <w:rPr>
          <w:b/>
          <w:bCs/>
          <w:sz w:val="28"/>
          <w:szCs w:val="28"/>
        </w:rPr>
        <w:t>Evaluation of Employee Rank</w:t>
      </w:r>
      <w:r w:rsidR="00A529F5">
        <w:rPr>
          <w:b/>
          <w:bCs/>
          <w:sz w:val="28"/>
          <w:szCs w:val="28"/>
        </w:rPr>
        <w:t>s</w:t>
      </w:r>
      <w:r>
        <w:rPr>
          <w:b/>
          <w:bCs/>
          <w:sz w:val="28"/>
          <w:szCs w:val="28"/>
        </w:rPr>
        <w:tab/>
      </w:r>
    </w:p>
    <w:p w14:paraId="17FD3A00" w14:textId="68A6CAA5" w:rsidR="007438CA" w:rsidRDefault="004A3F7C" w:rsidP="007438CA">
      <w:pPr>
        <w:rPr>
          <w:rFonts w:eastAsiaTheme="majorEastAsia" w:cstheme="majorBidi"/>
          <w:b/>
          <w:smallCaps/>
          <w:sz w:val="36"/>
          <w:szCs w:val="36"/>
        </w:rPr>
      </w:pPr>
      <w:r w:rsidRPr="004A3F7C">
        <w:t>To evaluate how well employees matched various projects, a custom scoring algorithm was developed to align with the client's specific requirements. In the absence of historical data or predefined benchmarks, an iterative and collaborative approach was adopted</w:t>
      </w:r>
      <w:r w:rsidR="00A529F5">
        <w:t xml:space="preserve"> to refine results</w:t>
      </w:r>
      <w:r w:rsidRPr="004A3F7C">
        <w:t xml:space="preserve">. Using an “arena-style” method, </w:t>
      </w:r>
      <w:r w:rsidR="00A529F5">
        <w:t>employee scores and rankings</w:t>
      </w:r>
      <w:r w:rsidRPr="004A3F7C">
        <w:t xml:space="preserve"> were tested and continuously refined based on direct client feedback. This process enabled improvements to both the input data quality and the scoring logic. Through several rounds of iteration, the algorithm was fine-</w:t>
      </w:r>
      <w:r w:rsidRPr="004A3F7C">
        <w:lastRenderedPageBreak/>
        <w:t xml:space="preserve">tuned to closely reflect the client’s expectations. The </w:t>
      </w:r>
      <w:r w:rsidR="00A529F5" w:rsidRPr="004A3F7C">
        <w:t>results</w:t>
      </w:r>
      <w:r w:rsidRPr="004A3F7C">
        <w:t xml:space="preserve"> demonstrated </w:t>
      </w:r>
      <w:r w:rsidR="00A529F5">
        <w:t>high sophistication</w:t>
      </w:r>
      <w:r w:rsidRPr="004A3F7C">
        <w:t xml:space="preserve"> in matching employees to projects, leading to client satisfaction.</w:t>
      </w:r>
      <w:r w:rsidR="007438CA">
        <w:br w:type="page"/>
      </w:r>
    </w:p>
    <w:p w14:paraId="568767E1" w14:textId="03601473" w:rsidR="001D5E91" w:rsidRDefault="001D5E91" w:rsidP="003B380C">
      <w:pPr>
        <w:pStyle w:val="Heading1"/>
      </w:pPr>
      <w:bookmarkStart w:id="36" w:name="_Toc200207140"/>
      <w:r>
        <w:lastRenderedPageBreak/>
        <w:t>Chapter 5: HR Mate A</w:t>
      </w:r>
      <w:r w:rsidR="0064014A">
        <w:t>I</w:t>
      </w:r>
      <w:r>
        <w:t xml:space="preserve"> </w:t>
      </w:r>
      <w:r w:rsidR="0064014A">
        <w:t>Dashboard</w:t>
      </w:r>
      <w:bookmarkEnd w:id="36"/>
      <w:r>
        <w:t xml:space="preserve">  </w:t>
      </w:r>
    </w:p>
    <w:p w14:paraId="4C79B9BF" w14:textId="77777777" w:rsidR="001D5E91" w:rsidRPr="001D5E91" w:rsidRDefault="001D5E91" w:rsidP="001D5E91">
      <w:pPr>
        <w:rPr>
          <w:b/>
          <w:bCs/>
        </w:rPr>
      </w:pPr>
      <w:r w:rsidRPr="001D5E91">
        <w:rPr>
          <w:b/>
          <w:bCs/>
        </w:rPr>
        <w:t>Scope of the HR Mate AI Proof-of-Concept</w:t>
      </w:r>
    </w:p>
    <w:p w14:paraId="74D7AE4C" w14:textId="3DFCF411" w:rsidR="001D5E91" w:rsidRPr="001D5E91" w:rsidRDefault="001D5E91" w:rsidP="001D5E91">
      <w:r w:rsidRPr="001D5E91">
        <w:t>This Capstone Project delivered a functional proof-of-concept encompassing the core functionalities required for an intelligent employee-project matching system</w:t>
      </w:r>
      <w:r>
        <w:t xml:space="preserve"> encapsulating </w:t>
      </w:r>
      <w:r w:rsidR="00FC2B48">
        <w:t>mock data creation (chapter 2 and 3) and employee scoring mechanism (chapter 4)</w:t>
      </w:r>
      <w:r w:rsidRPr="001D5E91">
        <w:t>.</w:t>
      </w:r>
      <w:r w:rsidR="00924FF6">
        <w:t xml:space="preserve"> For demonstration purposes </w:t>
      </w:r>
      <w:r w:rsidR="00BF7652">
        <w:t xml:space="preserve">a </w:t>
      </w:r>
      <w:r w:rsidR="00924FF6">
        <w:t>dashboard</w:t>
      </w:r>
      <w:r w:rsidR="00BF7652">
        <w:t xml:space="preserve"> was created</w:t>
      </w:r>
      <w:r w:rsidR="00924FF6">
        <w:t xml:space="preserve"> called HR Mate AI to implement our matching system.</w:t>
      </w:r>
    </w:p>
    <w:p w14:paraId="1146989E" w14:textId="04568495" w:rsidR="001D5E91" w:rsidRPr="001D5E91" w:rsidRDefault="001D5E91" w:rsidP="001D5E91">
      <w:r w:rsidRPr="001D5E91">
        <w:rPr>
          <w:b/>
          <w:bCs/>
        </w:rPr>
        <w:t>In-Scope Functionalities:</w:t>
      </w:r>
    </w:p>
    <w:p w14:paraId="5C599461" w14:textId="0A5971CC" w:rsidR="001D5E91" w:rsidRPr="001D5E91" w:rsidRDefault="001D5E91">
      <w:pPr>
        <w:numPr>
          <w:ilvl w:val="0"/>
          <w:numId w:val="8"/>
        </w:numPr>
      </w:pPr>
      <w:r w:rsidRPr="001D5E91">
        <w:rPr>
          <w:b/>
          <w:bCs/>
        </w:rPr>
        <w:t>Comprehensive Data Definition:</w:t>
      </w:r>
      <w:r w:rsidRPr="001D5E91">
        <w:t xml:space="preserve"> Detailed feature sets and data types for </w:t>
      </w:r>
      <w:r w:rsidR="00D3504C" w:rsidRPr="001D5E91">
        <w:t>employee</w:t>
      </w:r>
      <w:r w:rsidRPr="001D5E91">
        <w:t xml:space="preserve"> and project entities were defined, as outlined in Chapter </w:t>
      </w:r>
      <w:r w:rsidR="00FC2B48">
        <w:t xml:space="preserve">2 &amp; </w:t>
      </w:r>
      <w:r w:rsidRPr="001D5E91">
        <w:t>3.</w:t>
      </w:r>
    </w:p>
    <w:p w14:paraId="739E22CE" w14:textId="66AD0FFF" w:rsidR="001D5E91" w:rsidRPr="001D5E91" w:rsidRDefault="001D5E91">
      <w:pPr>
        <w:numPr>
          <w:ilvl w:val="0"/>
          <w:numId w:val="8"/>
        </w:numPr>
      </w:pPr>
      <w:r w:rsidRPr="001D5E91">
        <w:rPr>
          <w:b/>
          <w:bCs/>
        </w:rPr>
        <w:t>AI-Augmented Synthetic Data Generation:</w:t>
      </w:r>
      <w:r w:rsidRPr="001D5E91">
        <w:t xml:space="preserve"> Python scripts (generate_employees.py, generate_projects.py, common_data.py) were developed to produce mock employee and project data, with textual fields (like "Role Description" and "Project Summary") enriched using the Google Gemini API. Data output</w:t>
      </w:r>
      <w:r w:rsidR="00C80DA4">
        <w:t xml:space="preserve"> was</w:t>
      </w:r>
      <w:r w:rsidRPr="001D5E91">
        <w:t xml:space="preserve"> in JSON format.</w:t>
      </w:r>
    </w:p>
    <w:p w14:paraId="14AA2350" w14:textId="0B4B07ED" w:rsidR="001D5E91" w:rsidRPr="001D5E91" w:rsidRDefault="001D5E91">
      <w:pPr>
        <w:numPr>
          <w:ilvl w:val="0"/>
          <w:numId w:val="8"/>
        </w:numPr>
      </w:pPr>
      <w:r w:rsidRPr="001D5E91">
        <w:rPr>
          <w:b/>
          <w:bCs/>
        </w:rPr>
        <w:t>Semantic Search and Retrieval Engine:</w:t>
      </w:r>
      <w:r w:rsidRPr="001D5E91">
        <w:t xml:space="preserve"> A backend system (retriever.py) was implemented using the BAAI/bge-large-en-v1.5 embedding model and </w:t>
      </w:r>
      <w:r w:rsidRPr="001D5E91">
        <w:rPr>
          <w:color w:val="1F4E79" w:themeColor="accent1" w:themeShade="80"/>
          <w:u w:val="single"/>
        </w:rPr>
        <w:t>Chroma</w:t>
      </w:r>
      <w:r w:rsidR="00D3504C" w:rsidRPr="001B5661">
        <w:rPr>
          <w:color w:val="1F4E79" w:themeColor="accent1" w:themeShade="80"/>
          <w:u w:val="single"/>
        </w:rPr>
        <w:t xml:space="preserve"> </w:t>
      </w:r>
      <w:r w:rsidRPr="001D5E91">
        <w:rPr>
          <w:color w:val="1F4E79" w:themeColor="accent1" w:themeShade="80"/>
          <w:u w:val="single"/>
        </w:rPr>
        <w:t>DB</w:t>
      </w:r>
      <w:r w:rsidRPr="001D5E91">
        <w:rPr>
          <w:color w:val="1F4E79" w:themeColor="accent1" w:themeShade="80"/>
        </w:rPr>
        <w:t xml:space="preserve"> </w:t>
      </w:r>
      <w:r w:rsidR="00C80DA4">
        <w:rPr>
          <w:rStyle w:val="FootnoteReference"/>
        </w:rPr>
        <w:footnoteReference w:id="6"/>
      </w:r>
      <w:r w:rsidR="00C80DA4">
        <w:t xml:space="preserve"> </w:t>
      </w:r>
      <w:r w:rsidRPr="001D5E91">
        <w:t>for persistent storage and efficient querying of employee profile embeddings.</w:t>
      </w:r>
    </w:p>
    <w:p w14:paraId="5E196BE2" w14:textId="77777777" w:rsidR="001D5E91" w:rsidRPr="001D5E91" w:rsidRDefault="001D5E91">
      <w:pPr>
        <w:numPr>
          <w:ilvl w:val="0"/>
          <w:numId w:val="8"/>
        </w:numPr>
      </w:pPr>
      <w:r w:rsidRPr="001D5E91">
        <w:rPr>
          <w:b/>
          <w:bCs/>
        </w:rPr>
        <w:t>Multi-Criteria Scoring Engine:</w:t>
      </w:r>
      <w:r w:rsidRPr="001D5E91">
        <w:t xml:space="preserve"> A sophisticated scoring module (scorer.py) was developed, featuring configurable weights (config.py) to assess candidates across numerous dimensions including skill match, availability, product experience, </w:t>
      </w:r>
      <w:r w:rsidRPr="001D5E91">
        <w:lastRenderedPageBreak/>
        <w:t>location/flexibility, language proficiency, industry fit, certifications, expertise, and select employee attributes (e.g., cultural awareness).</w:t>
      </w:r>
    </w:p>
    <w:p w14:paraId="104CA34F" w14:textId="109B5191" w:rsidR="001D5E91" w:rsidRPr="001D5E91" w:rsidRDefault="001D5E91">
      <w:pPr>
        <w:numPr>
          <w:ilvl w:val="0"/>
          <w:numId w:val="8"/>
        </w:numPr>
      </w:pPr>
      <w:r w:rsidRPr="001D5E91">
        <w:rPr>
          <w:b/>
          <w:bCs/>
        </w:rPr>
        <w:t>Interactive Web User Interface:</w:t>
      </w:r>
      <w:r w:rsidRPr="001D5E91">
        <w:t xml:space="preserve"> A </w:t>
      </w:r>
      <w:r w:rsidRPr="001D5E91">
        <w:rPr>
          <w:color w:val="1F4E79" w:themeColor="accent1" w:themeShade="80"/>
          <w:u w:val="single"/>
        </w:rPr>
        <w:t>Streamlit application</w:t>
      </w:r>
      <w:r w:rsidRPr="001D5E91">
        <w:rPr>
          <w:color w:val="1F4E79" w:themeColor="accent1" w:themeShade="80"/>
        </w:rPr>
        <w:t xml:space="preserve"> </w:t>
      </w:r>
      <w:r w:rsidR="001B5661">
        <w:rPr>
          <w:rStyle w:val="FootnoteReference"/>
        </w:rPr>
        <w:footnoteReference w:id="7"/>
      </w:r>
      <w:r w:rsidRPr="001D5E91">
        <w:t>(streamlit_app.py) was created, providing features for project selection, display of ranked candidate lists, detailed employee profiles with visual score breakdowns (radar charts), and interactive controls for filtering results and adjusting scoring weights.</w:t>
      </w:r>
    </w:p>
    <w:p w14:paraId="6721B7E2" w14:textId="6D220579" w:rsidR="001D5E91" w:rsidRPr="001D5E91" w:rsidRDefault="001D5E91">
      <w:pPr>
        <w:numPr>
          <w:ilvl w:val="0"/>
          <w:numId w:val="8"/>
        </w:numPr>
      </w:pPr>
      <w:r w:rsidRPr="001D5E91">
        <w:rPr>
          <w:b/>
          <w:bCs/>
        </w:rPr>
        <w:t>Basic UI Customization:</w:t>
      </w:r>
      <w:r w:rsidRPr="001D5E91">
        <w:t xml:space="preserve"> The UI incorporated Canon's logo and was designed with a professional aesthetic.</w:t>
      </w:r>
    </w:p>
    <w:p w14:paraId="5770605E" w14:textId="0D2DCA12" w:rsidR="0006266D" w:rsidRDefault="0006266D" w:rsidP="0006266D">
      <w:pPr>
        <w:pStyle w:val="Caption"/>
        <w:jc w:val="center"/>
      </w:pPr>
      <w:bookmarkStart w:id="37" w:name="_Toc199886740"/>
      <w:r w:rsidRPr="00FC2B48">
        <w:rPr>
          <w:i w:val="0"/>
          <w:iCs/>
          <w:noProof/>
        </w:rPr>
        <w:drawing>
          <wp:inline distT="0" distB="0" distL="0" distR="0" wp14:anchorId="30ADD8CD" wp14:editId="65E61ABB">
            <wp:extent cx="5048655" cy="4757468"/>
            <wp:effectExtent l="0" t="0" r="6350" b="5080"/>
            <wp:docPr id="972284653"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4653" name="Picture 2" descr="A diagram of a company&#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4560" cy="4781879"/>
                    </a:xfrm>
                    <a:prstGeom prst="rect">
                      <a:avLst/>
                    </a:prstGeom>
                    <a:noFill/>
                    <a:ln>
                      <a:noFill/>
                    </a:ln>
                  </pic:spPr>
                </pic:pic>
              </a:graphicData>
            </a:graphic>
          </wp:inline>
        </w:drawing>
      </w:r>
    </w:p>
    <w:p w14:paraId="67F4418D" w14:textId="56F38634" w:rsidR="0006266D" w:rsidRPr="0006266D" w:rsidRDefault="0006266D" w:rsidP="0006266D">
      <w:pPr>
        <w:pStyle w:val="Caption"/>
        <w:rPr>
          <w:iCs/>
          <w:szCs w:val="21"/>
        </w:rPr>
      </w:pPr>
      <w:r>
        <w:t xml:space="preserve">Figure </w:t>
      </w:r>
      <w:fldSimple w:instr=" SEQ Figure \* ARABIC ">
        <w:r>
          <w:rPr>
            <w:noProof/>
          </w:rPr>
          <w:t>10</w:t>
        </w:r>
      </w:fldSimple>
      <w:r>
        <w:t xml:space="preserve">: </w:t>
      </w:r>
      <w:r w:rsidRPr="00B579BC">
        <w:t>Dashboard Architecture – HR Mate AI</w:t>
      </w:r>
      <w:bookmarkEnd w:id="37"/>
    </w:p>
    <w:p w14:paraId="3D342275" w14:textId="4750204F" w:rsidR="00FA6204" w:rsidRDefault="001D5E91" w:rsidP="00DA4C12">
      <w:pPr>
        <w:keepNext/>
      </w:pPr>
      <w:r w:rsidRPr="001D5E91">
        <w:rPr>
          <w:b/>
          <w:bCs/>
        </w:rPr>
        <w:lastRenderedPageBreak/>
        <w:t>Deployment Preparation:</w:t>
      </w:r>
      <w:r w:rsidRPr="001D5E91">
        <w:t xml:space="preserve"> The project was structured for deployment on </w:t>
      </w:r>
      <w:r w:rsidRPr="001B5661">
        <w:rPr>
          <w:color w:val="1F4E79" w:themeColor="accent1" w:themeShade="80"/>
          <w:u w:val="single"/>
        </w:rPr>
        <w:t>Streamlit Community Cloud</w:t>
      </w:r>
      <w:r w:rsidR="001B5661">
        <w:rPr>
          <w:rStyle w:val="FootnoteReference"/>
        </w:rPr>
        <w:footnoteReference w:id="8"/>
      </w:r>
      <w:r w:rsidRPr="001D5E91">
        <w:t>, including the creation of a requirements.txt file and considerations for secure API key</w:t>
      </w:r>
      <w:r w:rsidR="00FA6204">
        <w:t xml:space="preserve"> </w:t>
      </w:r>
      <w:r w:rsidRPr="001D5E91">
        <w:t>management.</w:t>
      </w:r>
      <w:r w:rsidR="007B0C8E">
        <w:rPr>
          <w:i/>
          <w:iCs/>
        </w:rPr>
        <w:t xml:space="preserve"> </w:t>
      </w:r>
    </w:p>
    <w:p w14:paraId="28E2BBA9" w14:textId="77777777" w:rsidR="00DA4C12" w:rsidRPr="00FA6204" w:rsidRDefault="00DA4C12" w:rsidP="00DA4C12">
      <w:pPr>
        <w:keepNext/>
      </w:pPr>
    </w:p>
    <w:p w14:paraId="37D926F3" w14:textId="0628E98D" w:rsidR="00FC2B48" w:rsidRPr="00FC2B48" w:rsidRDefault="00FC2B48" w:rsidP="00FC2B48">
      <w:pPr>
        <w:rPr>
          <w:b/>
          <w:bCs/>
        </w:rPr>
      </w:pPr>
      <w:r w:rsidRPr="00FC2B48">
        <w:rPr>
          <w:b/>
          <w:bCs/>
        </w:rPr>
        <w:t>Architectural Overview: A Modular Approach</w:t>
      </w:r>
    </w:p>
    <w:p w14:paraId="20B7FEC0" w14:textId="77777777" w:rsidR="00FC2B48" w:rsidRPr="00FC2B48" w:rsidRDefault="00FC2B48" w:rsidP="00FC2B48">
      <w:r w:rsidRPr="00FC2B48">
        <w:t>The architecture of HR Mate AI is predicated on a modular design, where distinct functional units handle specific stages of the matching process. This approach allows for independent development and testing of each module and provides flexibility for future enhancements or replacements of individual components without necessitating a complete system overhaul.</w:t>
      </w:r>
    </w:p>
    <w:p w14:paraId="15758C1C" w14:textId="77777777" w:rsidR="008423D9" w:rsidRDefault="008423D9" w:rsidP="008423D9">
      <w:r w:rsidRPr="008423D9">
        <w:t>The HR Mate AI system is comprised of several distinct but interconnected components, each fulfilling a specific role in the overall matching process:</w:t>
      </w:r>
    </w:p>
    <w:p w14:paraId="731781BE" w14:textId="77777777" w:rsidR="008D036C" w:rsidRPr="008423D9" w:rsidRDefault="008D036C" w:rsidP="008423D9"/>
    <w:p w14:paraId="598CCB3D" w14:textId="6A947A25" w:rsidR="008423D9" w:rsidRPr="008423D9" w:rsidRDefault="008423D9" w:rsidP="008423D9">
      <w:r w:rsidRPr="008423D9">
        <w:rPr>
          <w:b/>
          <w:bCs/>
        </w:rPr>
        <w:t>Data Generation Module</w:t>
      </w:r>
    </w:p>
    <w:p w14:paraId="095DBE6D" w14:textId="1C4CC7C1" w:rsidR="008423D9" w:rsidRPr="008423D9" w:rsidRDefault="008423D9">
      <w:pPr>
        <w:numPr>
          <w:ilvl w:val="0"/>
          <w:numId w:val="9"/>
        </w:numPr>
      </w:pPr>
      <w:r w:rsidRPr="008423D9">
        <w:rPr>
          <w:b/>
          <w:bCs/>
        </w:rPr>
        <w:t>Purpose:</w:t>
      </w:r>
      <w:r w:rsidRPr="008423D9">
        <w:t xml:space="preserve"> To create the foundational datasets of employee profiles and project specifications required for the system's operation and testing.</w:t>
      </w:r>
    </w:p>
    <w:p w14:paraId="6C5F1836" w14:textId="1FAA7BFD" w:rsidR="008423D9" w:rsidRPr="008423D9" w:rsidRDefault="008423D9">
      <w:pPr>
        <w:numPr>
          <w:ilvl w:val="0"/>
          <w:numId w:val="9"/>
        </w:numPr>
      </w:pPr>
      <w:r w:rsidRPr="008423D9">
        <w:rPr>
          <w:b/>
          <w:bCs/>
        </w:rPr>
        <w:t>Functionality:</w:t>
      </w:r>
      <w:r w:rsidRPr="008423D9">
        <w:t xml:space="preserve"> This module programmatically constructs </w:t>
      </w:r>
      <w:r w:rsidR="004D0D8E" w:rsidRPr="008423D9">
        <w:t>employees</w:t>
      </w:r>
      <w:r w:rsidRPr="008423D9">
        <w:t xml:space="preserve"> and project</w:t>
      </w:r>
      <w:r w:rsidR="004D0D8E">
        <w:t>s</w:t>
      </w:r>
      <w:r w:rsidRPr="008423D9">
        <w:t xml:space="preserve"> records based on predefined schemas</w:t>
      </w:r>
      <w:r w:rsidR="00265ED4">
        <w:t xml:space="preserve"> (as discussed in section 2 &amp; 3)</w:t>
      </w:r>
      <w:r w:rsidRPr="008423D9">
        <w:t xml:space="preserve">. It utilizes lists of common attributes (such as job titles, skills, industry types, and locations) to ensure a degree of realism and consistency. A key feature is its integration with Google's Gemini API, which is employed to generate rich, contextually relevant textual content for fields </w:t>
      </w:r>
      <w:r w:rsidRPr="008423D9">
        <w:lastRenderedPageBreak/>
        <w:t>like "Role Description" in employee profiles and "Project Summary" or "Scope and Deliverables" in project descriptions. This AI-driven text generation enhances the natural language quality and diversity of the synthetic data. The module also incorporates logic to introduce minor, human-like variations (e.g., typos in project data fields) to simulate real-world data imperfections, ensuring the subsequent matching and scoring algorithms are robust.</w:t>
      </w:r>
      <w:r w:rsidR="008D036C">
        <w:t xml:space="preserve"> </w:t>
      </w:r>
      <w:r w:rsidR="00587242">
        <w:t xml:space="preserve">100 projects and 1000 employees </w:t>
      </w:r>
      <w:r w:rsidR="008D036C">
        <w:t xml:space="preserve">were generated </w:t>
      </w:r>
      <w:r w:rsidR="00587242">
        <w:t xml:space="preserve">for our demo. Each entry is theme-aware and realistically structured. The system is extensible, it can generate 10000+ unique rows for projects or employees with identical consistency by using different feature combinations. </w:t>
      </w:r>
    </w:p>
    <w:p w14:paraId="793CC254" w14:textId="51F6B71C" w:rsidR="00587242" w:rsidRDefault="008423D9">
      <w:pPr>
        <w:numPr>
          <w:ilvl w:val="0"/>
          <w:numId w:val="9"/>
        </w:numPr>
      </w:pPr>
      <w:r w:rsidRPr="008423D9">
        <w:rPr>
          <w:b/>
          <w:bCs/>
        </w:rPr>
        <w:t>Interaction:</w:t>
      </w:r>
      <w:r w:rsidRPr="008423D9">
        <w:t xml:space="preserve"> It produces structured JSON files that serve as the input for the Semantic Search and Retrieval Module (for indexing employee data) and the User Interface (for selecting projects).</w:t>
      </w:r>
    </w:p>
    <w:p w14:paraId="0FA4664C" w14:textId="77777777" w:rsidR="00F44264" w:rsidRPr="008423D9" w:rsidRDefault="00F44264" w:rsidP="00F44264"/>
    <w:p w14:paraId="4653E074" w14:textId="5D1ED8EC" w:rsidR="008423D9" w:rsidRPr="008423D9" w:rsidRDefault="008423D9" w:rsidP="008423D9">
      <w:r w:rsidRPr="008423D9">
        <w:rPr>
          <w:b/>
          <w:bCs/>
        </w:rPr>
        <w:t>Semantic Search and Retrieval Module (</w:t>
      </w:r>
      <w:r w:rsidR="005E78BC" w:rsidRPr="008423D9">
        <w:rPr>
          <w:b/>
          <w:bCs/>
        </w:rPr>
        <w:t>Chroma DB</w:t>
      </w:r>
      <w:r w:rsidRPr="008423D9">
        <w:rPr>
          <w:b/>
          <w:bCs/>
        </w:rPr>
        <w:t xml:space="preserve"> &amp; Embedding Model)</w:t>
      </w:r>
    </w:p>
    <w:p w14:paraId="1AD697B6" w14:textId="77777777" w:rsidR="008423D9" w:rsidRPr="008423D9" w:rsidRDefault="008423D9">
      <w:pPr>
        <w:numPr>
          <w:ilvl w:val="0"/>
          <w:numId w:val="10"/>
        </w:numPr>
      </w:pPr>
      <w:r w:rsidRPr="008423D9">
        <w:rPr>
          <w:b/>
          <w:bCs/>
        </w:rPr>
        <w:t>Purpose:</w:t>
      </w:r>
      <w:r w:rsidRPr="008423D9">
        <w:t xml:space="preserve"> To perform an initial, intelligent filtering of the employee pool by identifying candidates whose profiles semantically align with the core requirements of a given project.</w:t>
      </w:r>
    </w:p>
    <w:p w14:paraId="3586E53A" w14:textId="77777777" w:rsidR="008423D9" w:rsidRPr="008423D9" w:rsidRDefault="008423D9">
      <w:pPr>
        <w:numPr>
          <w:ilvl w:val="0"/>
          <w:numId w:val="10"/>
        </w:numPr>
      </w:pPr>
      <w:r w:rsidRPr="008423D9">
        <w:rPr>
          <w:b/>
          <w:bCs/>
        </w:rPr>
        <w:t>Functionality:</w:t>
      </w:r>
      <w:r w:rsidRPr="008423D9">
        <w:t xml:space="preserve"> This module is built around two key technologies:</w:t>
      </w:r>
    </w:p>
    <w:p w14:paraId="1314C02F" w14:textId="6D8A08F7" w:rsidR="008423D9" w:rsidRPr="008423D9" w:rsidRDefault="008423D9">
      <w:pPr>
        <w:numPr>
          <w:ilvl w:val="1"/>
          <w:numId w:val="10"/>
        </w:numPr>
      </w:pPr>
      <w:r w:rsidRPr="008423D9">
        <w:rPr>
          <w:b/>
          <w:bCs/>
        </w:rPr>
        <w:t>Sentence Embedding Model (</w:t>
      </w:r>
      <w:r w:rsidRPr="008423D9">
        <w:t>This powerful NLP model</w:t>
      </w:r>
      <w:r>
        <w:t xml:space="preserve"> (Hugging Face)</w:t>
      </w:r>
      <w:r w:rsidRPr="008423D9">
        <w:t xml:space="preserve"> converts textual descriptions from employee profiles (e.g., role descriptions, summaries of experience) and project queries into dense vector representations (embeddings). These embeddings capture the underlying meaning and context of the text, going beyond simple keyword matching.</w:t>
      </w:r>
    </w:p>
    <w:p w14:paraId="6D5BAF95" w14:textId="326BD5EE" w:rsidR="008423D9" w:rsidRPr="008423D9" w:rsidRDefault="008423D9">
      <w:pPr>
        <w:numPr>
          <w:ilvl w:val="1"/>
          <w:numId w:val="10"/>
        </w:numPr>
      </w:pPr>
      <w:r w:rsidRPr="008423D9">
        <w:rPr>
          <w:b/>
          <w:bCs/>
        </w:rPr>
        <w:lastRenderedPageBreak/>
        <w:t>Vector Database (</w:t>
      </w:r>
      <w:r w:rsidR="005E78BC" w:rsidRPr="008423D9">
        <w:rPr>
          <w:b/>
          <w:bCs/>
        </w:rPr>
        <w:t>Chroma DB</w:t>
      </w:r>
      <w:r w:rsidRPr="008423D9">
        <w:rPr>
          <w:b/>
          <w:bCs/>
        </w:rPr>
        <w:t>):</w:t>
      </w:r>
      <w:r w:rsidRPr="008423D9">
        <w:t xml:space="preserve"> </w:t>
      </w:r>
      <w:r w:rsidR="005E78BC" w:rsidRPr="008423D9">
        <w:t>Chroma DB</w:t>
      </w:r>
      <w:r w:rsidRPr="008423D9">
        <w:t xml:space="preserve"> is used to store and efficiently index the employee embeddings generated along with their associated metadata (the full employee profile). It is configured for persistent storage, meaning the index is saved to disk and reloaded, avoiding the need to re-embed all employee profiles every time the application starts.</w:t>
      </w:r>
      <w:r w:rsidR="004D0D8E">
        <w:t xml:space="preserve"> </w:t>
      </w:r>
      <w:r w:rsidRPr="008423D9">
        <w:t>When a project query is received, it's embedded, and Chroma</w:t>
      </w:r>
      <w:r w:rsidR="00D3504C">
        <w:t xml:space="preserve"> </w:t>
      </w:r>
      <w:r w:rsidRPr="008423D9">
        <w:t>DB performs a similarity search to find the employee embeddings that are closest (most similar) in the vector space.</w:t>
      </w:r>
    </w:p>
    <w:p w14:paraId="10AC027D" w14:textId="68232CBA" w:rsidR="008423D9" w:rsidRDefault="008423D9">
      <w:pPr>
        <w:numPr>
          <w:ilvl w:val="0"/>
          <w:numId w:val="10"/>
        </w:numPr>
      </w:pPr>
      <w:r w:rsidRPr="008423D9">
        <w:rPr>
          <w:b/>
          <w:bCs/>
        </w:rPr>
        <w:t>Interaction:</w:t>
      </w:r>
      <w:r w:rsidRPr="008423D9">
        <w:t xml:space="preserve"> It receives project query details from the User Interface. It accesses the pre-indexed employee embeddings from Chroma</w:t>
      </w:r>
      <w:r w:rsidR="006F5B92">
        <w:t xml:space="preserve"> </w:t>
      </w:r>
      <w:r w:rsidRPr="008423D9">
        <w:t xml:space="preserve">DB. It outputs a list of </w:t>
      </w:r>
      <w:proofErr w:type="gramStart"/>
      <w:r w:rsidRPr="008423D9">
        <w:t>top-N</w:t>
      </w:r>
      <w:proofErr w:type="gramEnd"/>
      <w:r w:rsidRPr="008423D9">
        <w:t xml:space="preserve"> semantically relevant candidate employee profiles (including their raw data and initial similarity scores) to the Multi-Criteria Scoring Module.</w:t>
      </w:r>
    </w:p>
    <w:p w14:paraId="4754BD66" w14:textId="77777777" w:rsidR="00F44264" w:rsidRPr="008423D9" w:rsidRDefault="00F44264" w:rsidP="00F44264"/>
    <w:p w14:paraId="4F4C6B07" w14:textId="0374BCC4" w:rsidR="008423D9" w:rsidRPr="008423D9" w:rsidRDefault="008423D9" w:rsidP="008423D9">
      <w:r w:rsidRPr="008423D9">
        <w:rPr>
          <w:b/>
          <w:bCs/>
        </w:rPr>
        <w:t>Multi-Criteria Scoring Module</w:t>
      </w:r>
    </w:p>
    <w:p w14:paraId="41B2CD53" w14:textId="77777777" w:rsidR="008423D9" w:rsidRPr="008423D9" w:rsidRDefault="008423D9">
      <w:pPr>
        <w:numPr>
          <w:ilvl w:val="0"/>
          <w:numId w:val="11"/>
        </w:numPr>
      </w:pPr>
      <w:r w:rsidRPr="008423D9">
        <w:rPr>
          <w:b/>
          <w:bCs/>
        </w:rPr>
        <w:t>Purpose:</w:t>
      </w:r>
      <w:r w:rsidRPr="008423D9">
        <w:t xml:space="preserve"> To conduct a detailed, granular assessment of the candidates shortlisted by the semantic retrieval module, evaluating them against a comprehensive set of specific project requirements and preferences.</w:t>
      </w:r>
    </w:p>
    <w:p w14:paraId="0F8A0142" w14:textId="4BFA049E" w:rsidR="008423D9" w:rsidRPr="008423D9" w:rsidRDefault="008423D9">
      <w:pPr>
        <w:numPr>
          <w:ilvl w:val="0"/>
          <w:numId w:val="11"/>
        </w:numPr>
      </w:pPr>
      <w:r w:rsidRPr="008423D9">
        <w:rPr>
          <w:b/>
          <w:bCs/>
        </w:rPr>
        <w:t>Functionality:</w:t>
      </w:r>
      <w:r w:rsidRPr="008423D9">
        <w:t xml:space="preserve"> This module implements a sophisticated scoring algorithm. For each candidate, it calculates individual scores across various dimensions</w:t>
      </w:r>
      <w:r>
        <w:t xml:space="preserve"> mentioned in chapter 4. </w:t>
      </w:r>
    </w:p>
    <w:p w14:paraId="3C5EF50D" w14:textId="77777777" w:rsidR="008423D9" w:rsidRPr="008423D9" w:rsidRDefault="008423D9">
      <w:pPr>
        <w:numPr>
          <w:ilvl w:val="0"/>
          <w:numId w:val="11"/>
        </w:numPr>
      </w:pPr>
      <w:r w:rsidRPr="008423D9">
        <w:rPr>
          <w:b/>
          <w:bCs/>
        </w:rPr>
        <w:t>Interaction:</w:t>
      </w:r>
      <w:r w:rsidRPr="008423D9">
        <w:t xml:space="preserve"> It receives the list of candidate employees from the Semantic Search and Retrieval Module and the detailed requirements of the selected project from the User Interface. It uses scoring weights defined in the system's configuration. It outputs a </w:t>
      </w:r>
      <w:r w:rsidRPr="008423D9">
        <w:lastRenderedPageBreak/>
        <w:t>ranked list of candidates, each with a detailed breakdown of their individual and overall scores, back to the User Interface.</w:t>
      </w:r>
    </w:p>
    <w:p w14:paraId="21EBD6C8" w14:textId="307A5550" w:rsidR="008423D9" w:rsidRPr="008423D9" w:rsidRDefault="008423D9" w:rsidP="008423D9">
      <w:r w:rsidRPr="008423D9">
        <w:rPr>
          <w:b/>
          <w:bCs/>
        </w:rPr>
        <w:t>Interactive User Interface Module (Streamlit)</w:t>
      </w:r>
    </w:p>
    <w:p w14:paraId="6F9B6F13" w14:textId="77777777" w:rsidR="008423D9" w:rsidRPr="008423D9" w:rsidRDefault="008423D9">
      <w:pPr>
        <w:numPr>
          <w:ilvl w:val="0"/>
          <w:numId w:val="12"/>
        </w:numPr>
      </w:pPr>
      <w:r w:rsidRPr="008423D9">
        <w:rPr>
          <w:b/>
          <w:bCs/>
        </w:rPr>
        <w:t>Purpose:</w:t>
      </w:r>
      <w:r w:rsidRPr="008423D9">
        <w:t xml:space="preserve"> To serve as the primary point of interaction for the end-user, enabling them to define matching needs, trigger the process, and analyze the results.</w:t>
      </w:r>
    </w:p>
    <w:p w14:paraId="3901237D" w14:textId="77777777" w:rsidR="008423D9" w:rsidRPr="008423D9" w:rsidRDefault="008423D9">
      <w:pPr>
        <w:numPr>
          <w:ilvl w:val="0"/>
          <w:numId w:val="12"/>
        </w:numPr>
      </w:pPr>
      <w:r w:rsidRPr="008423D9">
        <w:rPr>
          <w:b/>
          <w:bCs/>
        </w:rPr>
        <w:t>Functionality:</w:t>
      </w:r>
      <w:r w:rsidRPr="008423D9">
        <w:t xml:space="preserve"> Developed using the Streamlit framework, this web application provides:</w:t>
      </w:r>
    </w:p>
    <w:p w14:paraId="7BBB4859" w14:textId="77777777" w:rsidR="008423D9" w:rsidRPr="008423D9" w:rsidRDefault="008423D9">
      <w:pPr>
        <w:numPr>
          <w:ilvl w:val="1"/>
          <w:numId w:val="12"/>
        </w:numPr>
      </w:pPr>
      <w:r w:rsidRPr="008423D9">
        <w:t>Intuitive controls for selecting a project for which to find employees.</w:t>
      </w:r>
    </w:p>
    <w:p w14:paraId="5AD38BA5" w14:textId="77777777" w:rsidR="008423D9" w:rsidRPr="008423D9" w:rsidRDefault="008423D9">
      <w:pPr>
        <w:numPr>
          <w:ilvl w:val="1"/>
          <w:numId w:val="12"/>
        </w:numPr>
      </w:pPr>
      <w:r w:rsidRPr="008423D9">
        <w:t>Display of detailed information for the selected project.</w:t>
      </w:r>
    </w:p>
    <w:p w14:paraId="00A128F7" w14:textId="61F87612" w:rsidR="008423D9" w:rsidRPr="008423D9" w:rsidRDefault="008423D9">
      <w:pPr>
        <w:numPr>
          <w:ilvl w:val="1"/>
          <w:numId w:val="12"/>
        </w:numPr>
      </w:pPr>
      <w:r w:rsidRPr="008423D9">
        <w:t xml:space="preserve">Sidebar controls allowing users to specify the number of top candidates to retrieve, filter results based on availability </w:t>
      </w:r>
      <w:r w:rsidR="001B57AF" w:rsidRPr="008423D9">
        <w:t>scores and</w:t>
      </w:r>
      <w:r w:rsidRPr="008423D9">
        <w:t xml:space="preserve"> dynamically adjust the weights of different scoring criteria to see their impact on rankings.</w:t>
      </w:r>
    </w:p>
    <w:p w14:paraId="41AD2E0C" w14:textId="77777777" w:rsidR="008423D9" w:rsidRPr="008423D9" w:rsidRDefault="008423D9">
      <w:pPr>
        <w:numPr>
          <w:ilvl w:val="1"/>
          <w:numId w:val="12"/>
        </w:numPr>
      </w:pPr>
      <w:r w:rsidRPr="008423D9">
        <w:t>A clear, ranked presentation of matched employees.</w:t>
      </w:r>
    </w:p>
    <w:p w14:paraId="2BCC638B" w14:textId="77777777" w:rsidR="008423D9" w:rsidRPr="008423D9" w:rsidRDefault="008423D9">
      <w:pPr>
        <w:numPr>
          <w:ilvl w:val="1"/>
          <w:numId w:val="12"/>
        </w:numPr>
      </w:pPr>
      <w:r w:rsidRPr="008423D9">
        <w:t>Expandable sections for each candidate, offering:</w:t>
      </w:r>
    </w:p>
    <w:p w14:paraId="5B13A0FD" w14:textId="77777777" w:rsidR="008423D9" w:rsidRPr="008423D9" w:rsidRDefault="008423D9">
      <w:pPr>
        <w:numPr>
          <w:ilvl w:val="2"/>
          <w:numId w:val="12"/>
        </w:numPr>
      </w:pPr>
      <w:r w:rsidRPr="008423D9">
        <w:t>A summary of key employee information.</w:t>
      </w:r>
    </w:p>
    <w:p w14:paraId="1B13ED6B" w14:textId="77777777" w:rsidR="008423D9" w:rsidRPr="008423D9" w:rsidRDefault="008423D9">
      <w:pPr>
        <w:numPr>
          <w:ilvl w:val="2"/>
          <w:numId w:val="12"/>
        </w:numPr>
      </w:pPr>
      <w:r w:rsidRPr="008423D9">
        <w:t>A visual score profile (radar chart) illustrating their performance across various matching dimensions.</w:t>
      </w:r>
    </w:p>
    <w:p w14:paraId="48331882" w14:textId="0D50B8E8" w:rsidR="008423D9" w:rsidRPr="008423D9" w:rsidRDefault="008423D9">
      <w:pPr>
        <w:numPr>
          <w:ilvl w:val="2"/>
          <w:numId w:val="12"/>
        </w:numPr>
      </w:pPr>
      <w:r w:rsidRPr="008423D9">
        <w:t>Detailed tabs for attribute-by-attribute comparison against project requirements, a breakdown of all individual scores contributing to the overall match, and access to the raw employee data.</w:t>
      </w:r>
      <w:r w:rsidRPr="008423D9">
        <w:br/>
      </w:r>
      <w:r w:rsidRPr="008423D9">
        <w:lastRenderedPageBreak/>
        <w:t>The UI is designed to be clear, informative, and easy to navigate, incorporating visual elements like the Canon logo for branding.</w:t>
      </w:r>
    </w:p>
    <w:p w14:paraId="6B40050C" w14:textId="57AC1499" w:rsidR="008423D9" w:rsidRPr="008423D9" w:rsidRDefault="008423D9">
      <w:pPr>
        <w:numPr>
          <w:ilvl w:val="0"/>
          <w:numId w:val="12"/>
        </w:numPr>
      </w:pPr>
      <w:r w:rsidRPr="008423D9">
        <w:rPr>
          <w:b/>
          <w:bCs/>
        </w:rPr>
        <w:t>Interaction:</w:t>
      </w:r>
      <w:r w:rsidRPr="008423D9">
        <w:t xml:space="preserve"> It receives user </w:t>
      </w:r>
      <w:r w:rsidR="006E0866" w:rsidRPr="008423D9">
        <w:t>input</w:t>
      </w:r>
      <w:r w:rsidRPr="008423D9">
        <w:t xml:space="preserve"> for project selection and matching preferences. It orchestrates </w:t>
      </w:r>
      <w:r w:rsidR="006E0866" w:rsidRPr="008423D9">
        <w:t>calls</w:t>
      </w:r>
      <w:r w:rsidRPr="008423D9">
        <w:t xml:space="preserve"> the Semantic Search and Retrieval Module and the Multi-Criteria Scoring Module. It then visualizes the processed results and detailed analytics for the user.</w:t>
      </w:r>
    </w:p>
    <w:p w14:paraId="200DEDCF" w14:textId="77777777" w:rsidR="008423D9" w:rsidRDefault="008423D9" w:rsidP="00FC2B48">
      <w:r w:rsidRPr="008423D9">
        <w:t>These core components are designed to operate in a coordinated manner, transforming raw data and user queries into actionable intelligence for employee-project matching.</w:t>
      </w:r>
    </w:p>
    <w:p w14:paraId="0B3F4505" w14:textId="507E8054" w:rsidR="00FC2B48" w:rsidRPr="008423D9" w:rsidRDefault="008423D9" w:rsidP="00FC2B48">
      <w:r>
        <w:rPr>
          <w:rFonts w:ascii="Arial" w:hAnsi="Arial" w:cs="Arial"/>
          <w:b/>
          <w:bCs/>
          <w:noProof/>
          <w:color w:val="1A1C1E"/>
          <w:sz w:val="21"/>
          <w:bdr w:val="none" w:sz="0" w:space="0" w:color="auto" w:frame="1"/>
        </w:rPr>
        <w:drawing>
          <wp:inline distT="0" distB="0" distL="0" distR="0" wp14:anchorId="48BCB60B" wp14:editId="1ABD294C">
            <wp:extent cx="5733564" cy="4075890"/>
            <wp:effectExtent l="0" t="0" r="0" b="1270"/>
            <wp:docPr id="20540898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0048" cy="4087608"/>
                    </a:xfrm>
                    <a:prstGeom prst="rect">
                      <a:avLst/>
                    </a:prstGeom>
                    <a:noFill/>
                    <a:ln>
                      <a:noFill/>
                    </a:ln>
                  </pic:spPr>
                </pic:pic>
              </a:graphicData>
            </a:graphic>
          </wp:inline>
        </w:drawing>
      </w:r>
      <w:r>
        <w:rPr>
          <w:b/>
          <w:bCs/>
        </w:rPr>
        <w:t xml:space="preserve"> </w:t>
      </w:r>
    </w:p>
    <w:p w14:paraId="5680290C" w14:textId="4C8DD6A2" w:rsidR="00905DA6" w:rsidRDefault="00F44264" w:rsidP="00905DA6">
      <w:pPr>
        <w:pStyle w:val="Caption"/>
      </w:pPr>
      <w:bookmarkStart w:id="38" w:name="_Toc199886741"/>
      <w:r>
        <w:t xml:space="preserve">Figure </w:t>
      </w:r>
      <w:fldSimple w:instr=" SEQ Figure \* ARABIC ">
        <w:r w:rsidR="00DA4C12">
          <w:rPr>
            <w:noProof/>
          </w:rPr>
          <w:t>11</w:t>
        </w:r>
      </w:fldSimple>
      <w:r>
        <w:t xml:space="preserve">: </w:t>
      </w:r>
      <w:r w:rsidRPr="007B7F71">
        <w:t>Detailed Data Flow Process– HR Mate AI</w:t>
      </w:r>
      <w:bookmarkEnd w:id="38"/>
    </w:p>
    <w:p w14:paraId="786FD7CB" w14:textId="77777777" w:rsidR="00905DA6" w:rsidRDefault="00905DA6">
      <w:pPr>
        <w:spacing w:after="160" w:line="300" w:lineRule="auto"/>
        <w:jc w:val="left"/>
        <w:rPr>
          <w:bCs/>
          <w:i/>
          <w:sz w:val="20"/>
          <w:szCs w:val="16"/>
        </w:rPr>
      </w:pPr>
      <w:r>
        <w:br w:type="page"/>
      </w:r>
    </w:p>
    <w:p w14:paraId="5A145ADE" w14:textId="77777777" w:rsidR="0064014A" w:rsidRPr="0064014A" w:rsidRDefault="0064014A" w:rsidP="003B380C">
      <w:pPr>
        <w:pStyle w:val="Heading1"/>
      </w:pPr>
      <w:bookmarkStart w:id="39" w:name="_Toc200207141"/>
      <w:r w:rsidRPr="0064014A">
        <w:lastRenderedPageBreak/>
        <w:t>Chapter 6: User Interface and Interaction: The HR Mate AI Dashboard</w:t>
      </w:r>
      <w:bookmarkEnd w:id="39"/>
    </w:p>
    <w:p w14:paraId="59EECBFE" w14:textId="4751779A" w:rsidR="0064014A" w:rsidRPr="0064014A" w:rsidRDefault="0064014A" w:rsidP="0064014A">
      <w:r w:rsidRPr="0064014A">
        <w:t xml:space="preserve">The user interface (UI) is the primary gateway through which users interact with the </w:t>
      </w:r>
      <w:r w:rsidRPr="0064014A">
        <w:rPr>
          <w:color w:val="2E74B5" w:themeColor="accent1" w:themeShade="BF"/>
          <w:u w:val="single"/>
        </w:rPr>
        <w:t>HR Mate AI system</w:t>
      </w:r>
      <w:r w:rsidR="008A5D69">
        <w:rPr>
          <w:rStyle w:val="FootnoteReference"/>
        </w:rPr>
        <w:footnoteReference w:id="9"/>
      </w:r>
      <w:r w:rsidRPr="0064014A">
        <w:t xml:space="preserve">. A well-designed UI is crucial for translating </w:t>
      </w:r>
      <w:r w:rsidR="008D036C" w:rsidRPr="0064014A">
        <w:t>complex</w:t>
      </w:r>
      <w:r w:rsidRPr="0064014A">
        <w:t xml:space="preserve"> semantic search and multi-criteria scoring into an accessible, understandable, and actionable experience for HR personnel and project managers. This chapter details the objectives for the UI</w:t>
      </w:r>
      <w:r w:rsidR="00A6627A">
        <w:t xml:space="preserve"> </w:t>
      </w:r>
      <w:r w:rsidRPr="0064014A">
        <w:t>and provides a comprehensive walkthrough of the dashboard's key functionalities, illustrated with references to the provided screenshots.</w:t>
      </w:r>
    </w:p>
    <w:p w14:paraId="3914A4D8" w14:textId="7146DABE" w:rsidR="0064014A" w:rsidRPr="0064014A" w:rsidRDefault="0064014A" w:rsidP="0064014A">
      <w:pPr>
        <w:rPr>
          <w:b/>
          <w:bCs/>
        </w:rPr>
      </w:pPr>
      <w:r w:rsidRPr="0064014A">
        <w:rPr>
          <w:b/>
          <w:bCs/>
        </w:rPr>
        <w:t>Objectives</w:t>
      </w:r>
    </w:p>
    <w:p w14:paraId="6804B694" w14:textId="77777777" w:rsidR="0064014A" w:rsidRPr="0064014A" w:rsidRDefault="0064014A" w:rsidP="0064014A">
      <w:r w:rsidRPr="0064014A">
        <w:t>The development of the HR Mate AI dashboard was guided by several key design objectives aimed at maximizing usability and effectiveness:</w:t>
      </w:r>
    </w:p>
    <w:p w14:paraId="17DD29E1" w14:textId="77777777" w:rsidR="0064014A" w:rsidRPr="0064014A" w:rsidRDefault="0064014A">
      <w:pPr>
        <w:numPr>
          <w:ilvl w:val="0"/>
          <w:numId w:val="13"/>
        </w:numPr>
      </w:pPr>
      <w:r w:rsidRPr="0064014A">
        <w:rPr>
          <w:b/>
          <w:bCs/>
        </w:rPr>
        <w:t>Clarity:</w:t>
      </w:r>
      <w:r w:rsidRPr="0064014A">
        <w:t xml:space="preserve"> Information, from project details to candidate rankings and score breakdowns, must be presented in a clear, organized, and unambiguous manner. Users should easily understand what they are seeing and why certain candidates are prioritized.</w:t>
      </w:r>
    </w:p>
    <w:p w14:paraId="1A9C559D" w14:textId="77777777" w:rsidR="0064014A" w:rsidRPr="0064014A" w:rsidRDefault="0064014A">
      <w:pPr>
        <w:numPr>
          <w:ilvl w:val="0"/>
          <w:numId w:val="13"/>
        </w:numPr>
      </w:pPr>
      <w:r w:rsidRPr="0064014A">
        <w:rPr>
          <w:b/>
          <w:bCs/>
        </w:rPr>
        <w:t>Interactivity:</w:t>
      </w:r>
      <w:r w:rsidRPr="0064014A">
        <w:t xml:space="preserve"> The interface must allow users to actively engage with the system, such as selecting projects, adjusting matching parameters (like scoring weights or filters), and drilling down into detailed information for specific candidates.</w:t>
      </w:r>
    </w:p>
    <w:p w14:paraId="18B1535A" w14:textId="77777777" w:rsidR="0064014A" w:rsidRPr="0064014A" w:rsidRDefault="0064014A">
      <w:pPr>
        <w:numPr>
          <w:ilvl w:val="0"/>
          <w:numId w:val="13"/>
        </w:numPr>
      </w:pPr>
      <w:r w:rsidRPr="0064014A">
        <w:rPr>
          <w:b/>
          <w:bCs/>
        </w:rPr>
        <w:t>Transparency:</w:t>
      </w:r>
      <w:r w:rsidRPr="0064014A">
        <w:t xml:space="preserve"> The system's recommendations should be transparent. Users need to see not just the final match score but also the contributing factors, fostering trust in the AI-driven suggestions.</w:t>
      </w:r>
    </w:p>
    <w:p w14:paraId="3CAD835D" w14:textId="77777777" w:rsidR="0064014A" w:rsidRPr="0064014A" w:rsidRDefault="0064014A">
      <w:pPr>
        <w:numPr>
          <w:ilvl w:val="0"/>
          <w:numId w:val="14"/>
        </w:numPr>
      </w:pPr>
      <w:r w:rsidRPr="0064014A">
        <w:rPr>
          <w:b/>
          <w:bCs/>
        </w:rPr>
        <w:lastRenderedPageBreak/>
        <w:t>Seamless Python Integration:</w:t>
      </w:r>
      <w:r w:rsidRPr="0064014A">
        <w:t xml:space="preserve"> As the backend logic (retrieval, scoring) is also in Python, Streamlit allows for direct and easy integration, making the entire application cohesive.</w:t>
      </w:r>
    </w:p>
    <w:p w14:paraId="6A0D1BC2" w14:textId="77777777" w:rsidR="0064014A" w:rsidRPr="0064014A" w:rsidRDefault="0064014A">
      <w:pPr>
        <w:numPr>
          <w:ilvl w:val="0"/>
          <w:numId w:val="14"/>
        </w:numPr>
      </w:pPr>
      <w:r w:rsidRPr="0064014A">
        <w:rPr>
          <w:b/>
          <w:bCs/>
        </w:rPr>
        <w:t>Ease of Deployment:</w:t>
      </w:r>
      <w:r w:rsidRPr="0064014A">
        <w:t xml:space="preserve"> Streamlit applications can be readily deployed using platforms like Streamlit Community Cloud.</w:t>
      </w:r>
    </w:p>
    <w:p w14:paraId="79188B05" w14:textId="4642A8D4" w:rsidR="0064014A" w:rsidRPr="0064014A" w:rsidRDefault="0064014A" w:rsidP="0064014A">
      <w:pPr>
        <w:rPr>
          <w:b/>
          <w:bCs/>
        </w:rPr>
      </w:pPr>
      <w:r w:rsidRPr="0064014A">
        <w:rPr>
          <w:b/>
          <w:bCs/>
        </w:rPr>
        <w:t>Dashboard Walkthrough and Key Functionalitie</w:t>
      </w:r>
      <w:r w:rsidR="009A5B29">
        <w:rPr>
          <w:b/>
          <w:bCs/>
        </w:rPr>
        <w:t>1</w:t>
      </w:r>
      <w:r w:rsidRPr="0064014A">
        <w:rPr>
          <w:b/>
          <w:bCs/>
        </w:rPr>
        <w:t>s</w:t>
      </w:r>
    </w:p>
    <w:p w14:paraId="3D9A3CFF" w14:textId="77777777" w:rsidR="0064014A" w:rsidRPr="0064014A" w:rsidRDefault="0064014A" w:rsidP="0064014A">
      <w:r w:rsidRPr="0064014A">
        <w:t>The HR Mate AI dashboard is structured to guide the user logically through the process of selecting a project and finding suitable employee matches.</w:t>
      </w:r>
    </w:p>
    <w:p w14:paraId="6122D7FA" w14:textId="0653A5F6" w:rsidR="0064014A" w:rsidRPr="0064014A" w:rsidRDefault="0064014A" w:rsidP="0064014A">
      <w:r w:rsidRPr="0064014A">
        <w:rPr>
          <w:b/>
          <w:bCs/>
        </w:rPr>
        <w:t>Initial View and Project Selection </w:t>
      </w:r>
    </w:p>
    <w:p w14:paraId="10C48DC1" w14:textId="77777777" w:rsidR="0064014A" w:rsidRPr="0064014A" w:rsidRDefault="0064014A" w:rsidP="0064014A">
      <w:r w:rsidRPr="0064014A">
        <w:t>Upon launching the application, the user is presented with the main dashboard view.</w:t>
      </w:r>
    </w:p>
    <w:p w14:paraId="14350C65" w14:textId="6CDDD6F6" w:rsidR="00F44264" w:rsidRDefault="0064014A" w:rsidP="00F44264">
      <w:pPr>
        <w:keepNext/>
      </w:pPr>
      <w:r w:rsidRPr="0064014A">
        <w:rPr>
          <w:noProof/>
        </w:rPr>
        <w:drawing>
          <wp:inline distT="0" distB="0" distL="0" distR="0" wp14:anchorId="7FA5056B" wp14:editId="5240A63E">
            <wp:extent cx="5761355" cy="2282190"/>
            <wp:effectExtent l="0" t="0" r="0" b="3810"/>
            <wp:docPr id="8834465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1355" cy="2282190"/>
                    </a:xfrm>
                    <a:prstGeom prst="rect">
                      <a:avLst/>
                    </a:prstGeom>
                    <a:noFill/>
                    <a:ln>
                      <a:noFill/>
                    </a:ln>
                  </pic:spPr>
                </pic:pic>
              </a:graphicData>
            </a:graphic>
          </wp:inline>
        </w:drawing>
      </w:r>
      <w:r w:rsidR="00D375B8" w:rsidRPr="00D375B8">
        <w:rPr>
          <w:b/>
          <w:i/>
          <w:sz w:val="20"/>
          <w:szCs w:val="16"/>
        </w:rPr>
        <w:t xml:space="preserve"> </w:t>
      </w:r>
    </w:p>
    <w:p w14:paraId="5F7EE939" w14:textId="7E0CFC63" w:rsidR="0064014A" w:rsidRPr="0064014A" w:rsidRDefault="00F44264" w:rsidP="00F44264">
      <w:pPr>
        <w:pStyle w:val="Caption"/>
      </w:pPr>
      <w:bookmarkStart w:id="40" w:name="_Toc199886742"/>
      <w:r>
        <w:t xml:space="preserve">Figure </w:t>
      </w:r>
      <w:fldSimple w:instr=" SEQ Figure \* ARABIC ">
        <w:r w:rsidR="00DA4C12">
          <w:rPr>
            <w:noProof/>
          </w:rPr>
          <w:t>12</w:t>
        </w:r>
      </w:fldSimple>
      <w:r>
        <w:t xml:space="preserve">: </w:t>
      </w:r>
      <w:r w:rsidRPr="00EA0F3B">
        <w:t>Dashboard Homepage View – HR Mate AI</w:t>
      </w:r>
      <w:bookmarkEnd w:id="40"/>
    </w:p>
    <w:p w14:paraId="22C60DD2" w14:textId="521272C8" w:rsidR="0064014A" w:rsidRPr="0064014A" w:rsidRDefault="0064014A" w:rsidP="0064014A">
      <w:r w:rsidRPr="0064014A">
        <w:rPr>
          <w:b/>
          <w:bCs/>
        </w:rPr>
        <w:t>Display of Selected Project’s Detailed Information </w:t>
      </w:r>
    </w:p>
    <w:p w14:paraId="230CEA29" w14:textId="77777777" w:rsidR="0064014A" w:rsidRPr="0064014A" w:rsidRDefault="0064014A" w:rsidP="0064014A">
      <w:r w:rsidRPr="0064014A">
        <w:t>Once a project is selected from the dropdown, its key details are immediately displayed below the selection area, providing the user with context before initiating the matching process.</w:t>
      </w:r>
    </w:p>
    <w:p w14:paraId="417FFB90" w14:textId="77777777" w:rsidR="0064014A" w:rsidRPr="0064014A" w:rsidRDefault="0064014A">
      <w:pPr>
        <w:numPr>
          <w:ilvl w:val="0"/>
          <w:numId w:val="15"/>
        </w:numPr>
      </w:pPr>
      <w:r w:rsidRPr="0064014A">
        <w:rPr>
          <w:b/>
          <w:bCs/>
        </w:rPr>
        <w:lastRenderedPageBreak/>
        <w:t>Structured Details:</w:t>
      </w:r>
      <w:r w:rsidRPr="0064014A">
        <w:t xml:space="preserve"> Information such as "Project ID," "Customer Industry," "Work Location," "Work Flexibility," "Complexity," "Requested End Date," and "Effort (hours)" are clearly presented.</w:t>
      </w:r>
    </w:p>
    <w:p w14:paraId="65E2A6E4" w14:textId="77777777" w:rsidR="0064014A" w:rsidRPr="0064014A" w:rsidRDefault="0064014A">
      <w:pPr>
        <w:numPr>
          <w:ilvl w:val="0"/>
          <w:numId w:val="15"/>
        </w:numPr>
      </w:pPr>
      <w:r w:rsidRPr="0064014A">
        <w:rPr>
          <w:b/>
          <w:bCs/>
        </w:rPr>
        <w:t>Expandable Summary and Scope:</w:t>
      </w:r>
      <w:r w:rsidRPr="0064014A">
        <w:t xml:space="preserve"> An expander allows users to view the full "Project Summary" and "Scope and Deliverables" if they need more detailed context, keeping the initial view uncluttered.</w:t>
      </w:r>
    </w:p>
    <w:p w14:paraId="43296207" w14:textId="77777777" w:rsidR="0064014A" w:rsidRPr="0064014A" w:rsidRDefault="0064014A">
      <w:pPr>
        <w:numPr>
          <w:ilvl w:val="0"/>
          <w:numId w:val="15"/>
        </w:numPr>
      </w:pPr>
      <w:r w:rsidRPr="0064014A">
        <w:rPr>
          <w:b/>
          <w:bCs/>
        </w:rPr>
        <w:t>Key Requirements as Chips:</w:t>
      </w:r>
      <w:r w:rsidRPr="0064014A">
        <w:t xml:space="preserve"> Critical project requirements like "Required Skills and Expertise" (with proficiency levels), "Products Involved," "Customer Preferences (Certifications)," and "Integration Requirements (Expertise Areas)" are displayed using a "chip-like" visual style. This makes it easy to quickly scan the primary needs of the project. </w:t>
      </w:r>
    </w:p>
    <w:p w14:paraId="25A28148" w14:textId="28CA4723" w:rsidR="0064014A" w:rsidRPr="0064014A" w:rsidRDefault="0064014A" w:rsidP="0064014A">
      <w:r w:rsidRPr="0064014A">
        <w:rPr>
          <w:b/>
          <w:bCs/>
        </w:rPr>
        <w:t>Candidate Matching Results: Ranked List </w:t>
      </w:r>
    </w:p>
    <w:p w14:paraId="66467FB8" w14:textId="77777777" w:rsidR="0064014A" w:rsidRDefault="0064014A" w:rsidP="0064014A">
      <w:r w:rsidRPr="0064014A">
        <w:t>After the user clicks the "Find Matching Employees" button in the sidebar (detailed in 6.4.4), the system processes the request and displays a ranked list of the most suitable employees in the main area.</w:t>
      </w:r>
    </w:p>
    <w:p w14:paraId="70D677F1" w14:textId="77777777" w:rsidR="004A2FD0" w:rsidRDefault="004A2FD0" w:rsidP="0064014A"/>
    <w:p w14:paraId="5E51677A" w14:textId="5411FC38" w:rsidR="004A2FD0" w:rsidRPr="0064014A" w:rsidRDefault="004A2FD0" w:rsidP="0064014A">
      <w:r w:rsidRPr="0064014A">
        <w:rPr>
          <w:noProof/>
        </w:rPr>
        <w:lastRenderedPageBreak/>
        <w:drawing>
          <wp:inline distT="0" distB="0" distL="0" distR="0" wp14:anchorId="5105DBB7" wp14:editId="0024B194">
            <wp:extent cx="5651770" cy="2724320"/>
            <wp:effectExtent l="0" t="0" r="0" b="6350"/>
            <wp:docPr id="15748139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398" name="Picture 18"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8079" cy="2765924"/>
                    </a:xfrm>
                    <a:prstGeom prst="rect">
                      <a:avLst/>
                    </a:prstGeom>
                    <a:noFill/>
                    <a:ln>
                      <a:noFill/>
                    </a:ln>
                  </pic:spPr>
                </pic:pic>
              </a:graphicData>
            </a:graphic>
          </wp:inline>
        </w:drawing>
      </w:r>
    </w:p>
    <w:p w14:paraId="399EAA82" w14:textId="1957A10F" w:rsidR="0064014A" w:rsidRPr="0064014A" w:rsidRDefault="00D375B8" w:rsidP="00F44264">
      <w:pPr>
        <w:pStyle w:val="Caption"/>
      </w:pPr>
      <w:bookmarkStart w:id="41" w:name="_Toc199886743"/>
      <w:r w:rsidRPr="00F44264">
        <w:t xml:space="preserve"> </w:t>
      </w:r>
      <w:r w:rsidR="00F44264">
        <w:t xml:space="preserve">Figure </w:t>
      </w:r>
      <w:fldSimple w:instr=" SEQ Figure \* ARABIC ">
        <w:r w:rsidR="00DA4C12">
          <w:rPr>
            <w:noProof/>
          </w:rPr>
          <w:t>13</w:t>
        </w:r>
      </w:fldSimple>
      <w:r w:rsidR="00F44264">
        <w:t xml:space="preserve">: </w:t>
      </w:r>
      <w:r w:rsidR="00F44264" w:rsidRPr="006C7718">
        <w:t>Ranked Employee List View– HR Mate AI</w:t>
      </w:r>
      <w:bookmarkEnd w:id="41"/>
    </w:p>
    <w:p w14:paraId="17000FF3" w14:textId="4E509C0C" w:rsidR="0064014A" w:rsidRPr="0064014A" w:rsidRDefault="0064014A">
      <w:pPr>
        <w:numPr>
          <w:ilvl w:val="0"/>
          <w:numId w:val="16"/>
        </w:numPr>
      </w:pPr>
      <w:r w:rsidRPr="0064014A">
        <w:rPr>
          <w:b/>
          <w:bCs/>
        </w:rPr>
        <w:t>Header:</w:t>
      </w:r>
      <w:r w:rsidRPr="0064014A">
        <w:t xml:space="preserve"> A </w:t>
      </w:r>
      <w:r w:rsidR="005E78BC" w:rsidRPr="0064014A">
        <w:t>sub header</w:t>
      </w:r>
      <w:r w:rsidRPr="0064014A">
        <w:t xml:space="preserve"> indicates which project the results are for (e.g., "Top Matching Employees for: P001").</w:t>
      </w:r>
    </w:p>
    <w:p w14:paraId="7870A521" w14:textId="77777777" w:rsidR="0064014A" w:rsidRPr="0064014A" w:rsidRDefault="0064014A">
      <w:pPr>
        <w:numPr>
          <w:ilvl w:val="0"/>
          <w:numId w:val="16"/>
        </w:numPr>
      </w:pPr>
      <w:r w:rsidRPr="0064014A">
        <w:rPr>
          <w:b/>
          <w:bCs/>
        </w:rPr>
        <w:t>Individual Candidate Entries:</w:t>
      </w:r>
      <w:r w:rsidRPr="0064014A">
        <w:t xml:space="preserve"> Each matched employee is presented in a distinct expandable section.</w:t>
      </w:r>
    </w:p>
    <w:p w14:paraId="147BEA9D" w14:textId="77777777" w:rsidR="0064014A" w:rsidRPr="0064014A" w:rsidRDefault="0064014A">
      <w:pPr>
        <w:numPr>
          <w:ilvl w:val="1"/>
          <w:numId w:val="16"/>
        </w:numPr>
      </w:pPr>
      <w:r w:rsidRPr="0064014A">
        <w:rPr>
          <w:b/>
          <w:bCs/>
        </w:rPr>
        <w:t>Rank and Name:</w:t>
      </w:r>
      <w:r w:rsidRPr="0064014A">
        <w:t xml:space="preserve"> The rank (e.g., "Rank 1," "Rank 2") and the employee's name (or ID) are prominently displayed.</w:t>
      </w:r>
    </w:p>
    <w:p w14:paraId="70E433D1" w14:textId="77777777" w:rsidR="0064014A" w:rsidRPr="0064014A" w:rsidRDefault="0064014A">
      <w:pPr>
        <w:numPr>
          <w:ilvl w:val="1"/>
          <w:numId w:val="16"/>
        </w:numPr>
      </w:pPr>
      <w:r w:rsidRPr="0064014A">
        <w:rPr>
          <w:b/>
          <w:bCs/>
        </w:rPr>
        <w:t>Score Badges:</w:t>
      </w:r>
      <w:r w:rsidRPr="0064014A">
        <w:t xml:space="preserve"> Key scores, such as "Overall Match" and "Availability," are shown as colored badges directly in the title of the expander for quick assessment. The color of the badge often reflects the score's favorability (e.g., green for high, red for low). </w:t>
      </w:r>
    </w:p>
    <w:p w14:paraId="7DA4CE43" w14:textId="77777777" w:rsidR="0064014A" w:rsidRPr="0064014A" w:rsidRDefault="0064014A">
      <w:pPr>
        <w:numPr>
          <w:ilvl w:val="1"/>
          <w:numId w:val="16"/>
        </w:numPr>
      </w:pPr>
      <w:r w:rsidRPr="0064014A">
        <w:rPr>
          <w:b/>
          <w:bCs/>
        </w:rPr>
        <w:t>Expander for Details:</w:t>
      </w:r>
      <w:r w:rsidRPr="0064014A">
        <w:t xml:space="preserve"> Each entry is an expander labeled "Details," which, when clicked, reveals a more in-depth profile of the candidate's match.</w:t>
      </w:r>
    </w:p>
    <w:p w14:paraId="7FFB8AA9" w14:textId="77777777" w:rsidR="00D375B8" w:rsidRDefault="00D375B8" w:rsidP="0064014A">
      <w:pPr>
        <w:rPr>
          <w:b/>
          <w:bCs/>
        </w:rPr>
      </w:pPr>
    </w:p>
    <w:p w14:paraId="3689CB90" w14:textId="21EEFD58" w:rsidR="0064014A" w:rsidRDefault="0064014A" w:rsidP="0064014A">
      <w:pPr>
        <w:rPr>
          <w:b/>
          <w:bCs/>
        </w:rPr>
      </w:pPr>
      <w:r w:rsidRPr="0064014A">
        <w:rPr>
          <w:b/>
          <w:bCs/>
        </w:rPr>
        <w:lastRenderedPageBreak/>
        <w:t>Sidebar: Match Controls </w:t>
      </w:r>
    </w:p>
    <w:p w14:paraId="7D2E2A61" w14:textId="058C21E4" w:rsidR="006C148D" w:rsidRDefault="006C148D" w:rsidP="002A4B6B">
      <w:pPr>
        <w:jc w:val="center"/>
      </w:pPr>
      <w:r w:rsidRPr="0064014A">
        <w:rPr>
          <w:b/>
          <w:bCs/>
          <w:noProof/>
        </w:rPr>
        <w:drawing>
          <wp:inline distT="0" distB="0" distL="0" distR="0" wp14:anchorId="045916E4" wp14:editId="1FB63EE2">
            <wp:extent cx="1293778" cy="4749884"/>
            <wp:effectExtent l="0" t="0" r="1905" b="0"/>
            <wp:docPr id="73871276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12767" name="Picture 17"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3507" cy="4785603"/>
                    </a:xfrm>
                    <a:prstGeom prst="rect">
                      <a:avLst/>
                    </a:prstGeom>
                    <a:noFill/>
                    <a:ln>
                      <a:noFill/>
                    </a:ln>
                  </pic:spPr>
                </pic:pic>
              </a:graphicData>
            </a:graphic>
          </wp:inline>
        </w:drawing>
      </w:r>
      <w:r w:rsidRPr="0064014A">
        <w:rPr>
          <w:b/>
          <w:bCs/>
          <w:noProof/>
        </w:rPr>
        <w:drawing>
          <wp:inline distT="0" distB="0" distL="0" distR="0" wp14:anchorId="331C42FF" wp14:editId="7B367290">
            <wp:extent cx="1177046" cy="4808552"/>
            <wp:effectExtent l="0" t="0" r="4445" b="5080"/>
            <wp:docPr id="1983215711"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5711" name="Picture 16" descr="A screenshot of a phone&#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9455" cy="4859247"/>
                    </a:xfrm>
                    <a:prstGeom prst="rect">
                      <a:avLst/>
                    </a:prstGeom>
                    <a:noFill/>
                    <a:ln>
                      <a:noFill/>
                    </a:ln>
                  </pic:spPr>
                </pic:pic>
              </a:graphicData>
            </a:graphic>
          </wp:inline>
        </w:drawing>
      </w:r>
    </w:p>
    <w:p w14:paraId="729AE0DB" w14:textId="7C02D6D9" w:rsidR="00F44264" w:rsidRDefault="00F44264" w:rsidP="00F44264">
      <w:pPr>
        <w:pStyle w:val="Caption"/>
      </w:pPr>
      <w:bookmarkStart w:id="42" w:name="_Toc199886744"/>
      <w:r>
        <w:t xml:space="preserve">Figure </w:t>
      </w:r>
      <w:fldSimple w:instr=" SEQ Figure \* ARABIC ">
        <w:r w:rsidR="00DA4C12">
          <w:rPr>
            <w:noProof/>
          </w:rPr>
          <w:t>14</w:t>
        </w:r>
      </w:fldSimple>
      <w:r>
        <w:t xml:space="preserve">: </w:t>
      </w:r>
      <w:r w:rsidRPr="003600D4">
        <w:t>Weightages and Filters on Sidebar – HR Mate AI</w:t>
      </w:r>
      <w:bookmarkEnd w:id="42"/>
    </w:p>
    <w:p w14:paraId="14908780" w14:textId="7E2ABC75" w:rsidR="0064014A" w:rsidRPr="0064014A" w:rsidRDefault="0064014A" w:rsidP="0064014A">
      <w:r w:rsidRPr="0064014A">
        <w:t>The sidebar provides users with interactive controls to customize the matching process and filter results:</w:t>
      </w:r>
    </w:p>
    <w:p w14:paraId="07AAE76F" w14:textId="77777777" w:rsidR="0064014A" w:rsidRPr="0064014A" w:rsidRDefault="0064014A">
      <w:pPr>
        <w:numPr>
          <w:ilvl w:val="0"/>
          <w:numId w:val="17"/>
        </w:numPr>
      </w:pPr>
      <w:r w:rsidRPr="0064014A">
        <w:rPr>
          <w:b/>
          <w:bCs/>
        </w:rPr>
        <w:t>Number of Top Employees to Find:</w:t>
      </w:r>
      <w:r w:rsidRPr="0064014A">
        <w:t xml:space="preserve"> A number input field allows the user to specify how many top-ranked candidates they wish to see (e.g., 10, 20).</w:t>
      </w:r>
    </w:p>
    <w:p w14:paraId="427D4E10" w14:textId="65388347" w:rsidR="0064014A" w:rsidRPr="0064014A" w:rsidRDefault="0064014A">
      <w:pPr>
        <w:numPr>
          <w:ilvl w:val="0"/>
          <w:numId w:val="17"/>
        </w:numPr>
      </w:pPr>
      <w:r w:rsidRPr="0064014A">
        <w:rPr>
          <w:b/>
          <w:bCs/>
        </w:rPr>
        <w:t>Filter by Availability Score:</w:t>
      </w:r>
      <w:r w:rsidRPr="0064014A">
        <w:t xml:space="preserve"> A multi-select dropdown enables users to filter the displayed candidates based on their "Availability</w:t>
      </w:r>
      <w:r w:rsidR="00F7219E">
        <w:t xml:space="preserve"> </w:t>
      </w:r>
      <w:r w:rsidRPr="0064014A">
        <w:t xml:space="preserve">Score" buckets (e.g., "Fully Available </w:t>
      </w:r>
      <w:r w:rsidRPr="0064014A">
        <w:lastRenderedPageBreak/>
        <w:t>(Score = 1.0)," "Good Availability (0.5 &lt; Score &lt; 1.0)," etc.). This is useful for quickly identifying candidates who meet specific timeline urgencies.</w:t>
      </w:r>
    </w:p>
    <w:p w14:paraId="5C289341" w14:textId="5830D202" w:rsidR="0064014A" w:rsidRPr="0064014A" w:rsidRDefault="0064014A">
      <w:pPr>
        <w:numPr>
          <w:ilvl w:val="0"/>
          <w:numId w:val="17"/>
        </w:numPr>
      </w:pPr>
      <w:r w:rsidRPr="0064014A">
        <w:rPr>
          <w:b/>
          <w:bCs/>
        </w:rPr>
        <w:t xml:space="preserve">Adjust Scoring Weights </w:t>
      </w:r>
      <w:r w:rsidRPr="0064014A">
        <w:t>This powerful feature allows users to dynamically change the importance (weight) of each scoring criterion (e.g., Skill Match, Product Match, Language Proficiency). Sliders are provided for each criterion, typically ranging from</w:t>
      </w:r>
      <w:r w:rsidR="009A5B29">
        <w:t xml:space="preserve"> </w:t>
      </w:r>
      <w:r w:rsidRPr="0064014A">
        <w:t>0.0</w:t>
      </w:r>
      <w:r w:rsidR="009A5B29">
        <w:t xml:space="preserve"> </w:t>
      </w:r>
      <w:r w:rsidRPr="0064014A">
        <w:t>to 1.0. Changes made here are immediately reflected in the</w:t>
      </w:r>
      <w:r w:rsidR="009A5B29">
        <w:t xml:space="preserve"> </w:t>
      </w:r>
      <w:proofErr w:type="spellStart"/>
      <w:proofErr w:type="gramStart"/>
      <w:r w:rsidRPr="0064014A">
        <w:t>st.session</w:t>
      </w:r>
      <w:proofErr w:type="gramEnd"/>
      <w:r w:rsidRPr="0064014A">
        <w:t>_</w:t>
      </w:r>
      <w:proofErr w:type="gramStart"/>
      <w:r w:rsidRPr="0064014A">
        <w:t>state.custom</w:t>
      </w:r>
      <w:proofErr w:type="gramEnd"/>
      <w:r w:rsidRPr="0064014A">
        <w:t>_weights</w:t>
      </w:r>
      <w:proofErr w:type="spellEnd"/>
      <w:r w:rsidRPr="0064014A">
        <w:t xml:space="preserve"> and are used if the "Find Matching Employees" button is clicked again, or if the results are re-sorted/re-filtered dynamically (depending on implementation). A caption shows the sum of current weights, with a warning if they don't ideally sum to 1.0 (though scores are normalized).</w:t>
      </w:r>
    </w:p>
    <w:p w14:paraId="1BA5FD7B" w14:textId="77777777" w:rsidR="0064014A" w:rsidRPr="0064014A" w:rsidRDefault="0064014A">
      <w:pPr>
        <w:numPr>
          <w:ilvl w:val="0"/>
          <w:numId w:val="17"/>
        </w:numPr>
      </w:pPr>
      <w:r w:rsidRPr="0064014A">
        <w:rPr>
          <w:b/>
          <w:bCs/>
        </w:rPr>
        <w:t>"Find Matching Employees" Button:</w:t>
      </w:r>
      <w:r w:rsidRPr="0064014A">
        <w:t xml:space="preserve"> A primary button that triggers the backend retrieval and scoring process based on the currently selected project and control settings.</w:t>
      </w:r>
    </w:p>
    <w:p w14:paraId="49FA1B7E" w14:textId="089EE08F" w:rsidR="0064014A" w:rsidRPr="0064014A" w:rsidRDefault="0064014A" w:rsidP="0064014A">
      <w:r w:rsidRPr="0064014A">
        <w:rPr>
          <w:b/>
          <w:bCs/>
        </w:rPr>
        <w:t>Expanded Candidate View: Detailed Assessment </w:t>
      </w:r>
    </w:p>
    <w:p w14:paraId="1AFD9960" w14:textId="77777777" w:rsidR="0064014A" w:rsidRPr="0064014A" w:rsidRDefault="0064014A" w:rsidP="0064014A">
      <w:r w:rsidRPr="0064014A">
        <w:t>When a user expands a candidate's entry from the ranked list, a detailed assessment view is presented, typically organized into columns and tabs for clarity.</w:t>
      </w:r>
    </w:p>
    <w:p w14:paraId="0DF1C13C" w14:textId="77777777" w:rsidR="0064014A" w:rsidRPr="0064014A" w:rsidRDefault="0064014A">
      <w:pPr>
        <w:numPr>
          <w:ilvl w:val="0"/>
          <w:numId w:val="18"/>
        </w:numPr>
      </w:pPr>
      <w:r w:rsidRPr="0064014A">
        <w:rPr>
          <w:b/>
          <w:bCs/>
        </w:rPr>
        <w:t>Left Column: Key Information and Score Profile</w:t>
      </w:r>
    </w:p>
    <w:p w14:paraId="0636DFEA" w14:textId="196F0DD5" w:rsidR="00F44264" w:rsidRDefault="0064014A" w:rsidP="00F44264">
      <w:pPr>
        <w:keepNext/>
      </w:pPr>
      <w:r w:rsidRPr="0064014A">
        <w:rPr>
          <w:b/>
          <w:bCs/>
          <w:noProof/>
        </w:rPr>
        <w:lastRenderedPageBreak/>
        <w:drawing>
          <wp:inline distT="0" distB="0" distL="0" distR="0" wp14:anchorId="42DB3B3C" wp14:editId="437A80EA">
            <wp:extent cx="5761355" cy="3286760"/>
            <wp:effectExtent l="0" t="0" r="0" b="8890"/>
            <wp:docPr id="5607486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1355" cy="3286760"/>
                    </a:xfrm>
                    <a:prstGeom prst="rect">
                      <a:avLst/>
                    </a:prstGeom>
                    <a:noFill/>
                    <a:ln>
                      <a:noFill/>
                    </a:ln>
                  </pic:spPr>
                </pic:pic>
              </a:graphicData>
            </a:graphic>
          </wp:inline>
        </w:drawing>
      </w:r>
      <w:r w:rsidR="002755F5" w:rsidRPr="002755F5">
        <w:rPr>
          <w:b/>
          <w:i/>
          <w:sz w:val="20"/>
          <w:szCs w:val="16"/>
        </w:rPr>
        <w:t xml:space="preserve"> </w:t>
      </w:r>
    </w:p>
    <w:p w14:paraId="0E8EC79B" w14:textId="5201744A" w:rsidR="0064014A" w:rsidRPr="0064014A" w:rsidRDefault="00F44264" w:rsidP="00F44264">
      <w:pPr>
        <w:pStyle w:val="Caption"/>
      </w:pPr>
      <w:bookmarkStart w:id="43" w:name="_Toc199886745"/>
      <w:r>
        <w:t xml:space="preserve">Figure </w:t>
      </w:r>
      <w:fldSimple w:instr=" SEQ Figure \* ARABIC ">
        <w:r w:rsidR="00DA4C12">
          <w:rPr>
            <w:noProof/>
          </w:rPr>
          <w:t>15</w:t>
        </w:r>
      </w:fldSimple>
      <w:r>
        <w:t xml:space="preserve">: </w:t>
      </w:r>
      <w:r w:rsidRPr="005A6685">
        <w:t>Employee Scoring Detail – HR Mate AI</w:t>
      </w:r>
      <w:bookmarkEnd w:id="43"/>
    </w:p>
    <w:p w14:paraId="168C509D" w14:textId="77777777" w:rsidR="0064014A" w:rsidRPr="0064014A" w:rsidRDefault="0064014A">
      <w:pPr>
        <w:numPr>
          <w:ilvl w:val="0"/>
          <w:numId w:val="19"/>
        </w:numPr>
      </w:pPr>
      <w:r w:rsidRPr="0064014A">
        <w:rPr>
          <w:b/>
          <w:bCs/>
        </w:rPr>
        <w:t>Employee Identifiers:</w:t>
      </w:r>
      <w:r w:rsidRPr="0064014A">
        <w:t xml:space="preserve"> Employee ID and Current Role.</w:t>
      </w:r>
    </w:p>
    <w:p w14:paraId="1FFD5F91" w14:textId="67D11E94" w:rsidR="0064014A" w:rsidRPr="0064014A" w:rsidRDefault="0064014A">
      <w:pPr>
        <w:numPr>
          <w:ilvl w:val="0"/>
          <w:numId w:val="20"/>
        </w:numPr>
      </w:pPr>
      <w:r w:rsidRPr="0064014A">
        <w:rPr>
          <w:b/>
          <w:bCs/>
        </w:rPr>
        <w:t>Key Attributes:</w:t>
      </w:r>
      <w:r w:rsidRPr="0064014A">
        <w:t xml:space="preserve"> A quick summary of "Available From," "Work Location," and a pop</w:t>
      </w:r>
      <w:r w:rsidR="009A5B29">
        <w:t>up</w:t>
      </w:r>
      <w:r w:rsidRPr="0064014A">
        <w:t xml:space="preserve"> to view the full "Role Description."</w:t>
      </w:r>
    </w:p>
    <w:p w14:paraId="564810EC" w14:textId="77777777" w:rsidR="0064014A" w:rsidRPr="0064014A" w:rsidRDefault="0064014A">
      <w:pPr>
        <w:numPr>
          <w:ilvl w:val="0"/>
          <w:numId w:val="21"/>
        </w:numPr>
      </w:pPr>
      <w:r w:rsidRPr="0064014A">
        <w:rPr>
          <w:b/>
          <w:bCs/>
        </w:rPr>
        <w:t>Competencies as Chips:</w:t>
      </w:r>
      <w:r w:rsidRPr="0064014A">
        <w:t xml:space="preserve"> "Core Competencies" (with levels), "Products Experience," and "Certifications" are displayed using the chip visual style for easy scanning.</w:t>
      </w:r>
    </w:p>
    <w:p w14:paraId="5175D82A" w14:textId="3A8DF0E4" w:rsidR="00B74B08" w:rsidRDefault="0064014A">
      <w:pPr>
        <w:numPr>
          <w:ilvl w:val="0"/>
          <w:numId w:val="22"/>
        </w:numPr>
      </w:pPr>
      <w:r w:rsidRPr="0064014A">
        <w:rPr>
          <w:b/>
          <w:bCs/>
        </w:rPr>
        <w:t>Visual Score Profile: Radar Chart:</w:t>
      </w:r>
      <w:r w:rsidRPr="0064014A">
        <w:t xml:space="preserve"> A prominent radar chart (generated by </w:t>
      </w:r>
      <w:r w:rsidRPr="0064014A">
        <w:rPr>
          <w:color w:val="2E74B5" w:themeColor="accent1" w:themeShade="BF"/>
          <w:u w:val="single"/>
        </w:rPr>
        <w:t>Plotly</w:t>
      </w:r>
      <w:r w:rsidR="00B74B08">
        <w:rPr>
          <w:rStyle w:val="FootnoteReference"/>
        </w:rPr>
        <w:footnoteReference w:id="10"/>
      </w:r>
      <w:r w:rsidRPr="0064014A">
        <w:t xml:space="preserve">) provides a visual representation of the employee's scores across various weighted dimensions (e.g., Skill Match, Availability, Industry, Language). This allows for a quick, holistic understanding of the candidate's strengths and weaknesses relative to the </w:t>
      </w:r>
      <w:r w:rsidRPr="0064014A">
        <w:lastRenderedPageBreak/>
        <w:t>project. The radar chart axes correspond to the SCORE_DISPLAY_NAMES and scores are normalized to a 0-1 range. </w:t>
      </w:r>
    </w:p>
    <w:p w14:paraId="46246186" w14:textId="77777777" w:rsidR="00B74B08" w:rsidRPr="0064014A" w:rsidRDefault="00B74B08" w:rsidP="00B74B08"/>
    <w:p w14:paraId="05131124" w14:textId="77777777" w:rsidR="0064014A" w:rsidRPr="0064014A" w:rsidRDefault="0064014A">
      <w:pPr>
        <w:numPr>
          <w:ilvl w:val="0"/>
          <w:numId w:val="23"/>
        </w:numPr>
      </w:pPr>
      <w:r w:rsidRPr="0064014A">
        <w:rPr>
          <w:b/>
          <w:bCs/>
        </w:rPr>
        <w:t>Right Column: Detailed Assessment Tabs</w:t>
      </w:r>
    </w:p>
    <w:p w14:paraId="1C4928B2" w14:textId="1ED36C54" w:rsidR="00F44264" w:rsidRDefault="0064014A" w:rsidP="00F44264">
      <w:pPr>
        <w:keepNext/>
        <w:jc w:val="left"/>
      </w:pPr>
      <w:r w:rsidRPr="0064014A">
        <w:rPr>
          <w:b/>
          <w:bCs/>
          <w:noProof/>
        </w:rPr>
        <w:drawing>
          <wp:inline distT="0" distB="0" distL="0" distR="0" wp14:anchorId="6F7C48E2" wp14:editId="18C57AA5">
            <wp:extent cx="5761355" cy="2836545"/>
            <wp:effectExtent l="0" t="0" r="0" b="1905"/>
            <wp:docPr id="106433706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37069" name="Picture 14"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1355" cy="2836545"/>
                    </a:xfrm>
                    <a:prstGeom prst="rect">
                      <a:avLst/>
                    </a:prstGeom>
                    <a:noFill/>
                    <a:ln>
                      <a:noFill/>
                    </a:ln>
                  </pic:spPr>
                </pic:pic>
              </a:graphicData>
            </a:graphic>
          </wp:inline>
        </w:drawing>
      </w:r>
      <w:r w:rsidR="002755F5" w:rsidRPr="0064014A">
        <w:rPr>
          <w:b/>
          <w:bCs/>
        </w:rPr>
        <w:t xml:space="preserve"> </w:t>
      </w:r>
    </w:p>
    <w:p w14:paraId="3DAAEB70" w14:textId="4AAF1CA7" w:rsidR="00F44264" w:rsidRDefault="00F44264" w:rsidP="00F44264">
      <w:pPr>
        <w:pStyle w:val="Caption"/>
        <w:jc w:val="left"/>
      </w:pPr>
      <w:bookmarkStart w:id="44" w:name="_Toc199886746"/>
      <w:r>
        <w:t xml:space="preserve">Figure </w:t>
      </w:r>
      <w:fldSimple w:instr=" SEQ Figure \* ARABIC ">
        <w:r w:rsidR="00DA4C12">
          <w:rPr>
            <w:noProof/>
          </w:rPr>
          <w:t>16</w:t>
        </w:r>
      </w:fldSimple>
      <w:r>
        <w:t xml:space="preserve">: </w:t>
      </w:r>
      <w:r w:rsidRPr="00CD7707">
        <w:t>Employee Scoring Detail Attribute Comparison – HR Mate AI</w:t>
      </w:r>
      <w:bookmarkEnd w:id="44"/>
    </w:p>
    <w:p w14:paraId="35D58BBB" w14:textId="449EA64F" w:rsidR="002755F5" w:rsidRDefault="002755F5" w:rsidP="002755F5">
      <w:pPr>
        <w:jc w:val="left"/>
      </w:pPr>
    </w:p>
    <w:p w14:paraId="47853F56" w14:textId="112AE666" w:rsidR="0064014A" w:rsidRPr="0064014A" w:rsidRDefault="0064014A" w:rsidP="0064014A">
      <w:r w:rsidRPr="0064014A">
        <w:t>This section uses tabs to organize different types of detailed information:</w:t>
      </w:r>
    </w:p>
    <w:p w14:paraId="5DDB94FE" w14:textId="5C5E5302" w:rsidR="0064014A" w:rsidRPr="0064014A" w:rsidRDefault="0064014A">
      <w:pPr>
        <w:numPr>
          <w:ilvl w:val="0"/>
          <w:numId w:val="25"/>
        </w:numPr>
      </w:pPr>
      <w:r w:rsidRPr="0064014A">
        <w:rPr>
          <w:b/>
          <w:bCs/>
        </w:rPr>
        <w:t>Tab 1: Attribute Comparison </w:t>
      </w:r>
    </w:p>
    <w:p w14:paraId="4BEFAA71" w14:textId="77777777" w:rsidR="0064014A" w:rsidRPr="0064014A" w:rsidRDefault="0064014A">
      <w:pPr>
        <w:numPr>
          <w:ilvl w:val="1"/>
          <w:numId w:val="26"/>
        </w:numPr>
      </w:pPr>
      <w:r w:rsidRPr="0064014A">
        <w:rPr>
          <w:b/>
          <w:bCs/>
        </w:rPr>
        <w:t>Purpose:</w:t>
      </w:r>
      <w:r w:rsidRPr="0064014A">
        <w:t xml:space="preserve"> Provides a direct, side-by-side comparison of specific project requirements against the employee's corresponding attributes.</w:t>
      </w:r>
    </w:p>
    <w:p w14:paraId="446A868B" w14:textId="77777777" w:rsidR="0064014A" w:rsidRPr="0064014A" w:rsidRDefault="0064014A">
      <w:pPr>
        <w:numPr>
          <w:ilvl w:val="1"/>
          <w:numId w:val="27"/>
        </w:numPr>
      </w:pPr>
      <w:r w:rsidRPr="0064014A">
        <w:rPr>
          <w:b/>
          <w:bCs/>
        </w:rPr>
        <w:t>Content:</w:t>
      </w:r>
      <w:r w:rsidRPr="0064014A">
        <w:t xml:space="preserve"> For each configured attribute (Skills, Products Experience, Certifications, Availability, Expertise Areas, Location, Work Modality, Languages, Industry Vertical), this tab shows:</w:t>
      </w:r>
    </w:p>
    <w:p w14:paraId="45B86600" w14:textId="77777777" w:rsidR="0064014A" w:rsidRPr="0064014A" w:rsidRDefault="0064014A">
      <w:pPr>
        <w:numPr>
          <w:ilvl w:val="2"/>
          <w:numId w:val="24"/>
        </w:numPr>
      </w:pPr>
      <w:r w:rsidRPr="0064014A">
        <w:lastRenderedPageBreak/>
        <w:t>The project's requirement.</w:t>
      </w:r>
    </w:p>
    <w:p w14:paraId="4E2DF03B" w14:textId="77777777" w:rsidR="0064014A" w:rsidRPr="0064014A" w:rsidRDefault="0064014A">
      <w:pPr>
        <w:numPr>
          <w:ilvl w:val="2"/>
          <w:numId w:val="24"/>
        </w:numPr>
      </w:pPr>
      <w:r w:rsidRPr="0064014A">
        <w:t>What the employee possesses/prefers.</w:t>
      </w:r>
    </w:p>
    <w:p w14:paraId="5365E64B" w14:textId="77777777" w:rsidR="0064014A" w:rsidRPr="0064014A" w:rsidRDefault="0064014A">
      <w:pPr>
        <w:numPr>
          <w:ilvl w:val="2"/>
          <w:numId w:val="24"/>
        </w:numPr>
      </w:pPr>
      <w:r w:rsidRPr="0064014A">
        <w:t>A "Status" indicating the level of match (e.g., "</w:t>
      </w:r>
      <w:r w:rsidRPr="0064014A">
        <w:rPr>
          <w:rFonts w:ascii="Segoe UI Emoji" w:hAnsi="Segoe UI Emoji" w:cs="Segoe UI Emoji"/>
        </w:rPr>
        <w:t>✅</w:t>
      </w:r>
      <w:r w:rsidRPr="0064014A">
        <w:t xml:space="preserve"> Exceeds," "</w:t>
      </w:r>
      <w:r w:rsidRPr="0064014A">
        <w:rPr>
          <w:rFonts w:ascii="Segoe UI Emoji" w:hAnsi="Segoe UI Emoji" w:cs="Segoe UI Emoji"/>
        </w:rPr>
        <w:t>✔️</w:t>
      </w:r>
      <w:r w:rsidRPr="0064014A">
        <w:t xml:space="preserve"> Meets," "</w:t>
      </w:r>
      <w:r w:rsidRPr="0064014A">
        <w:rPr>
          <w:rFonts w:ascii="Segoe UI Emoji" w:hAnsi="Segoe UI Emoji" w:cs="Segoe UI Emoji"/>
        </w:rPr>
        <w:t>⚠️</w:t>
      </w:r>
      <w:r w:rsidRPr="0064014A">
        <w:t xml:space="preserve"> Below," "</w:t>
      </w:r>
      <w:r w:rsidRPr="0064014A">
        <w:rPr>
          <w:rFonts w:ascii="Segoe UI Emoji" w:hAnsi="Segoe UI Emoji" w:cs="Segoe UI Emoji"/>
        </w:rPr>
        <w:t>❌</w:t>
      </w:r>
      <w:r w:rsidRPr="0064014A">
        <w:t xml:space="preserve"> Missing," "</w:t>
      </w:r>
      <w:r w:rsidRPr="0064014A">
        <w:rPr>
          <w:rFonts w:ascii="Segoe UI Emoji" w:hAnsi="Segoe UI Emoji" w:cs="Segoe UI Emoji"/>
        </w:rPr>
        <w:t>✨</w:t>
      </w:r>
      <w:r w:rsidRPr="0064014A">
        <w:t xml:space="preserve"> Additional," "</w:t>
      </w:r>
      <w:r w:rsidRPr="0064014A">
        <w:rPr>
          <w:rFonts w:ascii="Segoe UI Emoji" w:hAnsi="Segoe UI Emoji" w:cs="Segoe UI Emoji"/>
        </w:rPr>
        <w:t>✔️</w:t>
      </w:r>
      <w:r w:rsidRPr="0064014A">
        <w:t xml:space="preserve"> Matched (Fuzzy)").</w:t>
      </w:r>
    </w:p>
    <w:p w14:paraId="31A3F840" w14:textId="16BA854C" w:rsidR="009A5B29" w:rsidRPr="0064014A" w:rsidRDefault="0064014A">
      <w:pPr>
        <w:numPr>
          <w:ilvl w:val="1"/>
          <w:numId w:val="28"/>
        </w:numPr>
      </w:pPr>
      <w:r w:rsidRPr="0064014A">
        <w:t xml:space="preserve">The presentation often uses styled </w:t>
      </w:r>
      <w:proofErr w:type="spellStart"/>
      <w:r w:rsidRPr="0064014A">
        <w:t>dataframes</w:t>
      </w:r>
      <w:proofErr w:type="spellEnd"/>
      <w:r w:rsidRPr="0064014A">
        <w:t xml:space="preserve"> or custom markdown to highlight matches and mismatches with colors and icons, making it easy to pinpoint areas of strength or concern. </w:t>
      </w:r>
    </w:p>
    <w:p w14:paraId="60D44F8D" w14:textId="77777777" w:rsidR="0064014A" w:rsidRPr="0064014A" w:rsidRDefault="0064014A">
      <w:pPr>
        <w:numPr>
          <w:ilvl w:val="0"/>
          <w:numId w:val="29"/>
        </w:numPr>
      </w:pPr>
      <w:r w:rsidRPr="0064014A">
        <w:rPr>
          <w:b/>
          <w:bCs/>
        </w:rPr>
        <w:t>Tab 2: Detailed Scores</w:t>
      </w:r>
    </w:p>
    <w:p w14:paraId="681CAB43" w14:textId="4BC87440" w:rsidR="00F44264" w:rsidRDefault="0064014A" w:rsidP="00F44264">
      <w:pPr>
        <w:keepNext/>
      </w:pPr>
      <w:r w:rsidRPr="0064014A">
        <w:rPr>
          <w:b/>
          <w:bCs/>
          <w:noProof/>
        </w:rPr>
        <w:drawing>
          <wp:inline distT="0" distB="0" distL="0" distR="0" wp14:anchorId="0E04E903" wp14:editId="517F3949">
            <wp:extent cx="5623560" cy="2804160"/>
            <wp:effectExtent l="0" t="0" r="0" b="0"/>
            <wp:docPr id="12173558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3560" cy="2804160"/>
                    </a:xfrm>
                    <a:prstGeom prst="rect">
                      <a:avLst/>
                    </a:prstGeom>
                    <a:noFill/>
                    <a:ln>
                      <a:noFill/>
                    </a:ln>
                  </pic:spPr>
                </pic:pic>
              </a:graphicData>
            </a:graphic>
          </wp:inline>
        </w:drawing>
      </w:r>
    </w:p>
    <w:p w14:paraId="5752DB47" w14:textId="40423D38" w:rsidR="002755F5" w:rsidRPr="0064014A" w:rsidRDefault="00F44264" w:rsidP="00F44264">
      <w:pPr>
        <w:pStyle w:val="Caption"/>
      </w:pPr>
      <w:bookmarkStart w:id="45" w:name="_Toc199886747"/>
      <w:r>
        <w:t xml:space="preserve">Figure </w:t>
      </w:r>
      <w:fldSimple w:instr=" SEQ Figure \* ARABIC ">
        <w:r w:rsidR="00DA4C12">
          <w:rPr>
            <w:noProof/>
          </w:rPr>
          <w:t>17</w:t>
        </w:r>
      </w:fldSimple>
      <w:r>
        <w:t xml:space="preserve">: </w:t>
      </w:r>
      <w:r w:rsidRPr="00B409A8">
        <w:t>Employee Scoring Detailed Scores Breakdown – HR Mate AI</w:t>
      </w:r>
      <w:bookmarkEnd w:id="45"/>
    </w:p>
    <w:p w14:paraId="3A746D8B" w14:textId="77777777" w:rsidR="0064014A" w:rsidRPr="0064014A" w:rsidRDefault="0064014A">
      <w:pPr>
        <w:numPr>
          <w:ilvl w:val="0"/>
          <w:numId w:val="30"/>
        </w:numPr>
      </w:pPr>
      <w:r w:rsidRPr="0064014A">
        <w:rPr>
          <w:b/>
          <w:bCs/>
        </w:rPr>
        <w:t>Purpose:</w:t>
      </w:r>
      <w:r w:rsidRPr="0064014A">
        <w:t xml:space="preserve"> Shows the numerical breakdown of all individual scores that contribute to the overall weighted match score.</w:t>
      </w:r>
    </w:p>
    <w:p w14:paraId="1F9B326F" w14:textId="77777777" w:rsidR="0064014A" w:rsidRPr="0064014A" w:rsidRDefault="0064014A">
      <w:pPr>
        <w:numPr>
          <w:ilvl w:val="0"/>
          <w:numId w:val="31"/>
        </w:numPr>
      </w:pPr>
      <w:r w:rsidRPr="0064014A">
        <w:rPr>
          <w:b/>
          <w:bCs/>
        </w:rPr>
        <w:lastRenderedPageBreak/>
        <w:t>Content:</w:t>
      </w:r>
      <w:r w:rsidRPr="0064014A">
        <w:t xml:space="preserve"> For each scoring component (e.g., "Skill Match," "Availability Match," "Product Match"), it displays:</w:t>
      </w:r>
    </w:p>
    <w:p w14:paraId="1FEA8400" w14:textId="77777777" w:rsidR="0064014A" w:rsidRPr="0064014A" w:rsidRDefault="0064014A">
      <w:pPr>
        <w:numPr>
          <w:ilvl w:val="1"/>
          <w:numId w:val="32"/>
        </w:numPr>
      </w:pPr>
      <w:r w:rsidRPr="0064014A">
        <w:t>The display name of the score.</w:t>
      </w:r>
    </w:p>
    <w:p w14:paraId="02D6A5E8" w14:textId="77777777" w:rsidR="0064014A" w:rsidRPr="0064014A" w:rsidRDefault="0064014A">
      <w:pPr>
        <w:numPr>
          <w:ilvl w:val="1"/>
          <w:numId w:val="33"/>
        </w:numPr>
      </w:pPr>
      <w:r w:rsidRPr="0064014A">
        <w:t>The calculated "Match Score" value (e.g., 1.00, 0.23).</w:t>
      </w:r>
    </w:p>
    <w:p w14:paraId="7FA767B4" w14:textId="77777777" w:rsidR="0064014A" w:rsidRPr="0064014A" w:rsidRDefault="0064014A">
      <w:pPr>
        <w:numPr>
          <w:ilvl w:val="1"/>
          <w:numId w:val="34"/>
        </w:numPr>
      </w:pPr>
      <w:r w:rsidRPr="0064014A">
        <w:t>The "Weight" assigned to that score component in the current configuration.</w:t>
      </w:r>
    </w:p>
    <w:p w14:paraId="32641239" w14:textId="77777777" w:rsidR="00B74B08" w:rsidRDefault="0064014A">
      <w:pPr>
        <w:numPr>
          <w:ilvl w:val="1"/>
          <w:numId w:val="35"/>
        </w:numPr>
      </w:pPr>
      <w:r w:rsidRPr="0064014A">
        <w:t>A brief "Explanation" of what the score represents (from SCORE_EXPLANATIONS).</w:t>
      </w:r>
    </w:p>
    <w:p w14:paraId="6378CCB7" w14:textId="6137BD3F" w:rsidR="0064014A" w:rsidRPr="0064014A" w:rsidRDefault="0064014A">
      <w:pPr>
        <w:numPr>
          <w:ilvl w:val="1"/>
          <w:numId w:val="35"/>
        </w:numPr>
      </w:pPr>
      <w:r w:rsidRPr="0064014A">
        <w:t xml:space="preserve">This view uses </w:t>
      </w:r>
      <w:proofErr w:type="spellStart"/>
      <w:proofErr w:type="gramStart"/>
      <w:r w:rsidRPr="0064014A">
        <w:t>st.metric</w:t>
      </w:r>
      <w:proofErr w:type="spellEnd"/>
      <w:proofErr w:type="gramEnd"/>
      <w:r w:rsidRPr="0064014A">
        <w:t xml:space="preserve"> for a clean presentation of scores and weights, often in a two-column layout for better readability. (Ref: </w:t>
      </w:r>
      <w:r w:rsidR="00C83FE5" w:rsidRPr="00B74B08">
        <w:rPr>
          <w:b/>
          <w:bCs/>
        </w:rPr>
        <w:t xml:space="preserve">Figure 16 - </w:t>
      </w:r>
      <w:r w:rsidRPr="0064014A">
        <w:rPr>
          <w:b/>
          <w:bCs/>
        </w:rPr>
        <w:t>list of scores like "Skill Match 1.00 Weight: 0.20", "Availability Match 0.23 Weight: 0.10" etc.</w:t>
      </w:r>
      <w:r w:rsidRPr="0064014A">
        <w:t>)</w:t>
      </w:r>
    </w:p>
    <w:p w14:paraId="2C52823E" w14:textId="77777777" w:rsidR="0064014A" w:rsidRPr="0064014A" w:rsidRDefault="0064014A">
      <w:pPr>
        <w:numPr>
          <w:ilvl w:val="0"/>
          <w:numId w:val="36"/>
        </w:numPr>
      </w:pPr>
      <w:r w:rsidRPr="0064014A">
        <w:rPr>
          <w:b/>
          <w:bCs/>
        </w:rPr>
        <w:t>Tab 3: Raw Data </w:t>
      </w:r>
    </w:p>
    <w:p w14:paraId="745B3E5D" w14:textId="77777777" w:rsidR="0064014A" w:rsidRPr="0064014A" w:rsidRDefault="0064014A">
      <w:pPr>
        <w:numPr>
          <w:ilvl w:val="1"/>
          <w:numId w:val="37"/>
        </w:numPr>
      </w:pPr>
      <w:r w:rsidRPr="0064014A">
        <w:rPr>
          <w:b/>
          <w:bCs/>
        </w:rPr>
        <w:t>Purpose:</w:t>
      </w:r>
      <w:r w:rsidRPr="0064014A">
        <w:t xml:space="preserve"> Provides access to the raw JSON data of the employee's calculated scores and details, primarily for debugging or advanced users who want to see the unprocessed scoring output.</w:t>
      </w:r>
    </w:p>
    <w:p w14:paraId="6B747EAD" w14:textId="77777777" w:rsidR="0064014A" w:rsidRPr="0064014A" w:rsidRDefault="0064014A">
      <w:pPr>
        <w:numPr>
          <w:ilvl w:val="1"/>
          <w:numId w:val="38"/>
        </w:numPr>
      </w:pPr>
      <w:r w:rsidRPr="0064014A">
        <w:rPr>
          <w:b/>
          <w:bCs/>
        </w:rPr>
        <w:t>Content:</w:t>
      </w:r>
      <w:r w:rsidRPr="0064014A">
        <w:t xml:space="preserve"> Displays the JSON object containing all Scores and Details for that specific employee-project match as generated by the scorer module.</w:t>
      </w:r>
    </w:p>
    <w:p w14:paraId="6F2CADA7" w14:textId="77777777" w:rsidR="0064014A" w:rsidRPr="0064014A" w:rsidRDefault="0064014A" w:rsidP="0064014A"/>
    <w:p w14:paraId="200ED4C8" w14:textId="255DB876" w:rsidR="0064014A" w:rsidRPr="0064014A" w:rsidRDefault="0064014A" w:rsidP="0064014A">
      <w:r w:rsidRPr="0064014A">
        <w:rPr>
          <w:b/>
          <w:bCs/>
        </w:rPr>
        <w:t>6.</w:t>
      </w:r>
      <w:r w:rsidR="00A6627A">
        <w:rPr>
          <w:b/>
          <w:bCs/>
        </w:rPr>
        <w:t>2</w:t>
      </w:r>
      <w:r w:rsidRPr="0064014A">
        <w:rPr>
          <w:b/>
          <w:bCs/>
        </w:rPr>
        <w:t>.6. Sorting Options for Results</w:t>
      </w:r>
    </w:p>
    <w:p w14:paraId="11B056F4" w14:textId="29CC3AB7" w:rsidR="00F44264" w:rsidRDefault="0064014A" w:rsidP="00F44264">
      <w:pPr>
        <w:keepNext/>
      </w:pPr>
      <w:r w:rsidRPr="0064014A">
        <w:rPr>
          <w:b/>
          <w:bCs/>
          <w:noProof/>
        </w:rPr>
        <w:lastRenderedPageBreak/>
        <w:drawing>
          <wp:inline distT="0" distB="0" distL="0" distR="0" wp14:anchorId="6D6BC292" wp14:editId="02960D0C">
            <wp:extent cx="5761355" cy="628015"/>
            <wp:effectExtent l="0" t="0" r="0" b="635"/>
            <wp:docPr id="13947220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1355" cy="628015"/>
                    </a:xfrm>
                    <a:prstGeom prst="rect">
                      <a:avLst/>
                    </a:prstGeom>
                    <a:noFill/>
                    <a:ln>
                      <a:noFill/>
                    </a:ln>
                  </pic:spPr>
                </pic:pic>
              </a:graphicData>
            </a:graphic>
          </wp:inline>
        </w:drawing>
      </w:r>
      <w:r w:rsidR="00470203" w:rsidRPr="00470203">
        <w:rPr>
          <w:b/>
          <w:i/>
          <w:sz w:val="20"/>
          <w:szCs w:val="16"/>
        </w:rPr>
        <w:t xml:space="preserve"> </w:t>
      </w:r>
    </w:p>
    <w:p w14:paraId="7405D2E5" w14:textId="04AC2DEC" w:rsidR="0064014A" w:rsidRPr="0064014A" w:rsidRDefault="00F44264" w:rsidP="00F44264">
      <w:pPr>
        <w:pStyle w:val="Caption"/>
      </w:pPr>
      <w:bookmarkStart w:id="46" w:name="_Toc199886748"/>
      <w:r>
        <w:t xml:space="preserve">Figure </w:t>
      </w:r>
      <w:fldSimple w:instr=" SEQ Figure \* ARABIC ">
        <w:r w:rsidR="00DA4C12">
          <w:rPr>
            <w:noProof/>
          </w:rPr>
          <w:t>18</w:t>
        </w:r>
      </w:fldSimple>
      <w:r>
        <w:t xml:space="preserve">: </w:t>
      </w:r>
      <w:r w:rsidRPr="006912D8">
        <w:t>Employee Rank Sorting Option – HR Mate AI</w:t>
      </w:r>
      <w:bookmarkEnd w:id="46"/>
    </w:p>
    <w:p w14:paraId="1E789E05" w14:textId="77777777" w:rsidR="0064014A" w:rsidRPr="0064014A" w:rsidRDefault="0064014A" w:rsidP="0064014A">
      <w:r w:rsidRPr="0064014A">
        <w:t>Above the list of matched employees, a dropdown allows users to change the sort order of the displayed results.</w:t>
      </w:r>
    </w:p>
    <w:p w14:paraId="1452DEFD" w14:textId="77777777" w:rsidR="0064014A" w:rsidRPr="0064014A" w:rsidRDefault="0064014A">
      <w:pPr>
        <w:numPr>
          <w:ilvl w:val="0"/>
          <w:numId w:val="39"/>
        </w:numPr>
      </w:pPr>
      <w:r w:rsidRPr="0064014A">
        <w:rPr>
          <w:b/>
          <w:bCs/>
        </w:rPr>
        <w:t>Options:</w:t>
      </w:r>
      <w:r w:rsidRPr="0064014A">
        <w:t xml:space="preserve"> "Overall Match (Default)," "Availability (Highest First)."</w:t>
      </w:r>
    </w:p>
    <w:p w14:paraId="4A415A17" w14:textId="77777777" w:rsidR="0064014A" w:rsidRPr="0064014A" w:rsidRDefault="0064014A">
      <w:pPr>
        <w:numPr>
          <w:ilvl w:val="0"/>
          <w:numId w:val="39"/>
        </w:numPr>
      </w:pPr>
      <w:r w:rsidRPr="0064014A">
        <w:rPr>
          <w:b/>
          <w:bCs/>
        </w:rPr>
        <w:t>Functionality:</w:t>
      </w:r>
      <w:r w:rsidRPr="0064014A">
        <w:t xml:space="preserve"> Selecting an option re-sorts the currently displayed list of candidates based on the chosen criterion, providing flexibility in how users prioritize and review matches.</w:t>
      </w:r>
    </w:p>
    <w:p w14:paraId="4829F773" w14:textId="77777777" w:rsidR="0064014A" w:rsidRPr="0064014A" w:rsidRDefault="0064014A" w:rsidP="0064014A">
      <w:r w:rsidRPr="0064014A">
        <w:t>This comprehensive UI design, with its clear information hierarchy, interactive controls, and detailed drill-downs, empowers users to effectively leverage the intelligence of the HR Mate AI system, making informed and efficient decisions about employee-project assignments.</w:t>
      </w:r>
    </w:p>
    <w:p w14:paraId="40838415" w14:textId="55101231" w:rsidR="00883B3A" w:rsidRDefault="00883B3A">
      <w:pPr>
        <w:spacing w:after="160" w:line="300" w:lineRule="auto"/>
        <w:jc w:val="left"/>
      </w:pPr>
      <w:r>
        <w:br w:type="page"/>
      </w:r>
    </w:p>
    <w:p w14:paraId="10C52DE4" w14:textId="50005ED3" w:rsidR="00B01922" w:rsidRPr="0064014A" w:rsidRDefault="00B01922" w:rsidP="003B380C">
      <w:pPr>
        <w:pStyle w:val="Heading1"/>
      </w:pPr>
      <w:bookmarkStart w:id="47" w:name="_Toc200207142"/>
      <w:r w:rsidRPr="0064014A">
        <w:lastRenderedPageBreak/>
        <w:t xml:space="preserve">Chapter </w:t>
      </w:r>
      <w:r>
        <w:t>7</w:t>
      </w:r>
      <w:r w:rsidRPr="0064014A">
        <w:t xml:space="preserve">: </w:t>
      </w:r>
      <w:r>
        <w:t>Deployment and Accessibility</w:t>
      </w:r>
      <w:r w:rsidRPr="0064014A">
        <w:t>: The HR Mate AI Dashboard</w:t>
      </w:r>
      <w:bookmarkEnd w:id="47"/>
    </w:p>
    <w:p w14:paraId="7D5DC688" w14:textId="0CA906FD" w:rsidR="00B01922" w:rsidRPr="00B01922" w:rsidRDefault="00B01922" w:rsidP="00B01922">
      <w:r w:rsidRPr="00B01922">
        <w:t xml:space="preserve">Ensuring the HR Mate AI application is accessible and reliably operable for its intended users is a critical final step. This project employed a robust deployment strategy using </w:t>
      </w:r>
      <w:r w:rsidRPr="00B01922">
        <w:rPr>
          <w:color w:val="2E74B5" w:themeColor="accent1" w:themeShade="BF"/>
          <w:u w:val="single"/>
        </w:rPr>
        <w:t xml:space="preserve">Docker containerization </w:t>
      </w:r>
      <w:r w:rsidR="00B74B08">
        <w:rPr>
          <w:rStyle w:val="FootnoteReference"/>
        </w:rPr>
        <w:footnoteReference w:id="11"/>
      </w:r>
      <w:r w:rsidR="00B74B08">
        <w:rPr>
          <w:color w:val="2E74B5" w:themeColor="accent1" w:themeShade="BF"/>
          <w:u w:val="single"/>
        </w:rPr>
        <w:t xml:space="preserve"> </w:t>
      </w:r>
      <w:r w:rsidRPr="00B01922">
        <w:t xml:space="preserve">on a Virtual Machine (VM), providing a consistent and isolated environment. </w:t>
      </w:r>
    </w:p>
    <w:p w14:paraId="11965CF3" w14:textId="14188506" w:rsidR="00B01922" w:rsidRPr="00B01922" w:rsidRDefault="00B01922" w:rsidP="00B01922">
      <w:pPr>
        <w:rPr>
          <w:b/>
          <w:bCs/>
        </w:rPr>
      </w:pPr>
      <w:r w:rsidRPr="00B01922">
        <w:rPr>
          <w:b/>
          <w:bCs/>
        </w:rPr>
        <w:t>Deployment Strategy: Docker Containerization on a Virtual Machine</w:t>
      </w:r>
    </w:p>
    <w:p w14:paraId="50788E66" w14:textId="77777777" w:rsidR="00B01922" w:rsidRPr="00B01922" w:rsidRDefault="00B01922" w:rsidP="00B01922">
      <w:r w:rsidRPr="00B01922">
        <w:t>The primary method chosen for deploying HR Mate AI involves packaging the entire application, including its Python environment and dependencies, into a Docker image. This image is then run as a container on a Virtual Machine (VM), offering several advantages:</w:t>
      </w:r>
    </w:p>
    <w:p w14:paraId="3BFBBAC4" w14:textId="77777777" w:rsidR="00B01922" w:rsidRPr="00B01922" w:rsidRDefault="00B01922">
      <w:pPr>
        <w:numPr>
          <w:ilvl w:val="0"/>
          <w:numId w:val="40"/>
        </w:numPr>
      </w:pPr>
      <w:r w:rsidRPr="00B01922">
        <w:rPr>
          <w:b/>
          <w:bCs/>
        </w:rPr>
        <w:t>Environment Consistency:</w:t>
      </w:r>
      <w:r w:rsidRPr="00B01922">
        <w:t xml:space="preserve"> Docker ensures that the application runs in the exact same environment (OS, Python version, library versions) on the VM as it did during development, eliminating "it works on my machine" issues.</w:t>
      </w:r>
    </w:p>
    <w:p w14:paraId="4338D7A1" w14:textId="77777777" w:rsidR="00B01922" w:rsidRPr="00B01922" w:rsidRDefault="00B01922">
      <w:pPr>
        <w:numPr>
          <w:ilvl w:val="0"/>
          <w:numId w:val="40"/>
        </w:numPr>
      </w:pPr>
      <w:r w:rsidRPr="00B01922">
        <w:rPr>
          <w:b/>
          <w:bCs/>
        </w:rPr>
        <w:t>Dependency Management:</w:t>
      </w:r>
      <w:r w:rsidRPr="00B01922">
        <w:t xml:space="preserve"> All dependencies are bundled within the Docker image, simplifying the setup process on the VM.</w:t>
      </w:r>
    </w:p>
    <w:p w14:paraId="76B520F0" w14:textId="77777777" w:rsidR="00B01922" w:rsidRPr="00B01922" w:rsidRDefault="00B01922">
      <w:pPr>
        <w:numPr>
          <w:ilvl w:val="0"/>
          <w:numId w:val="40"/>
        </w:numPr>
      </w:pPr>
      <w:r w:rsidRPr="00B01922">
        <w:rPr>
          <w:b/>
          <w:bCs/>
        </w:rPr>
        <w:t>Isolation:</w:t>
      </w:r>
      <w:r w:rsidRPr="00B01922">
        <w:t xml:space="preserve"> The application runs in an isolated container, preventing conflicts with other software or configurations on the VM.</w:t>
      </w:r>
    </w:p>
    <w:p w14:paraId="1DBD9525" w14:textId="1CD5AC59" w:rsidR="00B01922" w:rsidRPr="00B01922" w:rsidRDefault="00B01922">
      <w:pPr>
        <w:numPr>
          <w:ilvl w:val="0"/>
          <w:numId w:val="40"/>
        </w:numPr>
      </w:pPr>
      <w:r w:rsidRPr="00B01922">
        <w:rPr>
          <w:b/>
          <w:bCs/>
        </w:rPr>
        <w:lastRenderedPageBreak/>
        <w:t>Portability:</w:t>
      </w:r>
      <w:r w:rsidRPr="00B01922">
        <w:t xml:space="preserve"> The Docker image, once built, can be easily transferred and run on any system that supports Docker, including different cloud provider VMs or </w:t>
      </w:r>
      <w:proofErr w:type="gramStart"/>
      <w:r w:rsidRPr="00B01922">
        <w:t>on-premise</w:t>
      </w:r>
      <w:proofErr w:type="gramEnd"/>
      <w:r w:rsidRPr="00B01922">
        <w:t xml:space="preserve"> servers.</w:t>
      </w:r>
      <w:r w:rsidR="00B74B08">
        <w:t xml:space="preserve"> For our purpose we utilized </w:t>
      </w:r>
      <w:r w:rsidR="00B74B08" w:rsidRPr="00B74B08">
        <w:rPr>
          <w:color w:val="2E74B5" w:themeColor="accent1" w:themeShade="BF"/>
          <w:u w:val="single"/>
        </w:rPr>
        <w:t>Digital Ocean</w:t>
      </w:r>
      <w:r w:rsidR="00B74B08" w:rsidRPr="00B74B08">
        <w:rPr>
          <w:color w:val="2E74B5" w:themeColor="accent1" w:themeShade="BF"/>
        </w:rPr>
        <w:t xml:space="preserve"> </w:t>
      </w:r>
      <w:r w:rsidR="00B74B08">
        <w:rPr>
          <w:rStyle w:val="FootnoteReference"/>
        </w:rPr>
        <w:footnoteReference w:id="12"/>
      </w:r>
      <w:r w:rsidR="00B74B08">
        <w:t>for running the VM.</w:t>
      </w:r>
    </w:p>
    <w:p w14:paraId="0BE8545D" w14:textId="0BB3FC44" w:rsidR="00B01922" w:rsidRPr="00B01922" w:rsidRDefault="00B01922" w:rsidP="00B01922">
      <w:proofErr w:type="spellStart"/>
      <w:r w:rsidRPr="00B01922">
        <w:rPr>
          <w:b/>
          <w:bCs/>
        </w:rPr>
        <w:t>Dockerization</w:t>
      </w:r>
      <w:proofErr w:type="spellEnd"/>
      <w:r w:rsidRPr="00B01922">
        <w:rPr>
          <w:b/>
          <w:bCs/>
        </w:rPr>
        <w:t xml:space="preserve"> Process</w:t>
      </w:r>
    </w:p>
    <w:p w14:paraId="6AF93678" w14:textId="77777777" w:rsidR="00B01922" w:rsidRPr="00B01922" w:rsidRDefault="00B01922" w:rsidP="00B01922">
      <w:r w:rsidRPr="00B01922">
        <w:t>The process of containerizing the HR Mate AI application involves the following key steps:</w:t>
      </w:r>
    </w:p>
    <w:p w14:paraId="75AB8CC1" w14:textId="77777777" w:rsidR="00B01922" w:rsidRPr="00B01922" w:rsidRDefault="00B01922">
      <w:pPr>
        <w:numPr>
          <w:ilvl w:val="0"/>
          <w:numId w:val="41"/>
        </w:numPr>
      </w:pPr>
      <w:r w:rsidRPr="00B01922">
        <w:t>A Dockerfile is created in the root directory of the project. This text file contains a set of instructions that Docker uses to build the application image. A typical Dockerfile for this Streamlit application would include:</w:t>
      </w:r>
    </w:p>
    <w:p w14:paraId="5143CF5C" w14:textId="77777777" w:rsidR="00B01922" w:rsidRPr="00B01922" w:rsidRDefault="00B01922">
      <w:pPr>
        <w:numPr>
          <w:ilvl w:val="1"/>
          <w:numId w:val="41"/>
        </w:numPr>
      </w:pPr>
      <w:r w:rsidRPr="00B01922">
        <w:rPr>
          <w:b/>
          <w:bCs/>
        </w:rPr>
        <w:t>Base Image:</w:t>
      </w:r>
      <w:r w:rsidRPr="00B01922">
        <w:t xml:space="preserve"> Specifying a base Python image (e.g., FROM python:3.9-slim).</w:t>
      </w:r>
    </w:p>
    <w:p w14:paraId="3176D104" w14:textId="77777777" w:rsidR="00B01922" w:rsidRPr="00B01922" w:rsidRDefault="00B01922">
      <w:pPr>
        <w:numPr>
          <w:ilvl w:val="1"/>
          <w:numId w:val="41"/>
        </w:numPr>
      </w:pPr>
      <w:r w:rsidRPr="00B01922">
        <w:rPr>
          <w:b/>
          <w:bCs/>
        </w:rPr>
        <w:t>Setting Working Directory:</w:t>
      </w:r>
      <w:r w:rsidRPr="00B01922">
        <w:t xml:space="preserve"> Defining a working directory within the image (e.g., WORKDIR /app).</w:t>
      </w:r>
    </w:p>
    <w:p w14:paraId="363D6311" w14:textId="77777777" w:rsidR="00B01922" w:rsidRPr="00B01922" w:rsidRDefault="00B01922">
      <w:pPr>
        <w:numPr>
          <w:ilvl w:val="1"/>
          <w:numId w:val="41"/>
        </w:numPr>
      </w:pPr>
      <w:r w:rsidRPr="00B01922">
        <w:rPr>
          <w:b/>
          <w:bCs/>
        </w:rPr>
        <w:t>Copying Requirements File:</w:t>
      </w:r>
      <w:r w:rsidRPr="00B01922">
        <w:t xml:space="preserve"> Copying the requirements.txt file into the image (e.g., COPY </w:t>
      </w:r>
      <w:proofErr w:type="gramStart"/>
      <w:r w:rsidRPr="00B01922">
        <w:t>requirements.txt .</w:t>
      </w:r>
      <w:proofErr w:type="gramEnd"/>
      <w:r w:rsidRPr="00B01922">
        <w:t>).</w:t>
      </w:r>
    </w:p>
    <w:p w14:paraId="6C0E4A21" w14:textId="77777777" w:rsidR="00B01922" w:rsidRPr="00B01922" w:rsidRDefault="00B01922">
      <w:pPr>
        <w:numPr>
          <w:ilvl w:val="1"/>
          <w:numId w:val="41"/>
        </w:numPr>
      </w:pPr>
      <w:r w:rsidRPr="00B01922">
        <w:rPr>
          <w:b/>
          <w:bCs/>
        </w:rPr>
        <w:t>Installing Dependencies:</w:t>
      </w:r>
      <w:r w:rsidRPr="00B01922">
        <w:t xml:space="preserve"> Running pip install -r requirements.txt --no-cache-</w:t>
      </w:r>
      <w:proofErr w:type="spellStart"/>
      <w:r w:rsidRPr="00B01922">
        <w:t>dir</w:t>
      </w:r>
      <w:proofErr w:type="spellEnd"/>
      <w:r w:rsidRPr="00B01922">
        <w:t xml:space="preserve"> to install all necessary Python libraries.</w:t>
      </w:r>
    </w:p>
    <w:p w14:paraId="7B3ED4B6" w14:textId="77777777" w:rsidR="00B01922" w:rsidRPr="00B01922" w:rsidRDefault="00B01922">
      <w:pPr>
        <w:numPr>
          <w:ilvl w:val="1"/>
          <w:numId w:val="41"/>
        </w:numPr>
      </w:pPr>
      <w:r w:rsidRPr="00B01922">
        <w:rPr>
          <w:b/>
          <w:bCs/>
        </w:rPr>
        <w:t>Copying Application Code:</w:t>
      </w:r>
      <w:r w:rsidRPr="00B01922">
        <w:t xml:space="preserve"> Copying the entire project directory (all Python scripts, data files like </w:t>
      </w:r>
      <w:proofErr w:type="spellStart"/>
      <w:r w:rsidRPr="00B01922">
        <w:t>generated_</w:t>
      </w:r>
      <w:proofErr w:type="gramStart"/>
      <w:r w:rsidRPr="00B01922">
        <w:t>employees.json</w:t>
      </w:r>
      <w:proofErr w:type="spellEnd"/>
      <w:proofErr w:type="gramEnd"/>
      <w:r w:rsidRPr="00B01922">
        <w:t xml:space="preserve">, </w:t>
      </w:r>
      <w:proofErr w:type="spellStart"/>
      <w:r w:rsidRPr="00B01922">
        <w:t>generated_</w:t>
      </w:r>
      <w:proofErr w:type="gramStart"/>
      <w:r w:rsidRPr="00B01922">
        <w:t>projects.json</w:t>
      </w:r>
      <w:proofErr w:type="spellEnd"/>
      <w:proofErr w:type="gramEnd"/>
      <w:r w:rsidRPr="00B01922">
        <w:t>, media assets, assets for CSS</w:t>
      </w:r>
      <w:proofErr w:type="gramStart"/>
      <w:r w:rsidRPr="00B01922">
        <w:t>, .</w:t>
      </w:r>
      <w:proofErr w:type="spellStart"/>
      <w:r w:rsidRPr="00B01922">
        <w:t>streamlit</w:t>
      </w:r>
      <w:proofErr w:type="spellEnd"/>
      <w:proofErr w:type="gramEnd"/>
      <w:r w:rsidRPr="00B01922">
        <w:t xml:space="preserve"> configuration) into the image's working directory (e.g., </w:t>
      </w:r>
      <w:proofErr w:type="gramStart"/>
      <w:r w:rsidRPr="00B01922">
        <w:t>COPY .</w:t>
      </w:r>
      <w:proofErr w:type="gramEnd"/>
      <w:r w:rsidRPr="00B01922">
        <w:t xml:space="preserve"> .).</w:t>
      </w:r>
    </w:p>
    <w:p w14:paraId="34734CB8" w14:textId="77777777" w:rsidR="00B01922" w:rsidRPr="00B01922" w:rsidRDefault="00B01922">
      <w:pPr>
        <w:numPr>
          <w:ilvl w:val="1"/>
          <w:numId w:val="41"/>
        </w:numPr>
      </w:pPr>
      <w:r w:rsidRPr="00B01922">
        <w:rPr>
          <w:b/>
          <w:bCs/>
        </w:rPr>
        <w:lastRenderedPageBreak/>
        <w:t>Exposing Port:</w:t>
      </w:r>
      <w:r w:rsidRPr="00B01922">
        <w:t xml:space="preserve"> Specifying the port on which the Streamlit application will run (Streamlit defaults to 8501, e.g., EXPOSE 8501).</w:t>
      </w:r>
    </w:p>
    <w:p w14:paraId="4652F966" w14:textId="77777777" w:rsidR="00B01922" w:rsidRPr="00B01922" w:rsidRDefault="00B01922">
      <w:pPr>
        <w:numPr>
          <w:ilvl w:val="1"/>
          <w:numId w:val="41"/>
        </w:numPr>
      </w:pPr>
      <w:r w:rsidRPr="00B01922">
        <w:rPr>
          <w:b/>
          <w:bCs/>
        </w:rPr>
        <w:t xml:space="preserve">Defining </w:t>
      </w:r>
      <w:proofErr w:type="spellStart"/>
      <w:r w:rsidRPr="00B01922">
        <w:rPr>
          <w:b/>
          <w:bCs/>
        </w:rPr>
        <w:t>Entrypoint</w:t>
      </w:r>
      <w:proofErr w:type="spellEnd"/>
      <w:r w:rsidRPr="00B01922">
        <w:rPr>
          <w:b/>
          <w:bCs/>
        </w:rPr>
        <w:t>/Command:</w:t>
      </w:r>
      <w:r w:rsidRPr="00B01922">
        <w:t xml:space="preserve"> Specifying the command to run when the container starts (e.g., CMD ["</w:t>
      </w:r>
      <w:proofErr w:type="spellStart"/>
      <w:r w:rsidRPr="00B01922">
        <w:t>streamlit</w:t>
      </w:r>
      <w:proofErr w:type="spellEnd"/>
      <w:r w:rsidRPr="00B01922">
        <w:t>", "run", "streamlit_app.py", "--</w:t>
      </w:r>
      <w:proofErr w:type="spellStart"/>
      <w:proofErr w:type="gramStart"/>
      <w:r w:rsidRPr="00B01922">
        <w:t>server.port</w:t>
      </w:r>
      <w:proofErr w:type="spellEnd"/>
      <w:proofErr w:type="gramEnd"/>
      <w:r w:rsidRPr="00B01922">
        <w:t>=8501", "--</w:t>
      </w:r>
      <w:proofErr w:type="spellStart"/>
      <w:proofErr w:type="gramStart"/>
      <w:r w:rsidRPr="00B01922">
        <w:t>server.address</w:t>
      </w:r>
      <w:proofErr w:type="spellEnd"/>
      <w:proofErr w:type="gramEnd"/>
      <w:r w:rsidRPr="00B01922">
        <w:t>=0.0.0.0"]). The --</w:t>
      </w:r>
      <w:proofErr w:type="spellStart"/>
      <w:proofErr w:type="gramStart"/>
      <w:r w:rsidRPr="00B01922">
        <w:t>server.address</w:t>
      </w:r>
      <w:proofErr w:type="spellEnd"/>
      <w:proofErr w:type="gramEnd"/>
      <w:r w:rsidRPr="00B01922">
        <w:t xml:space="preserve">=0.0.0.0 makes the </w:t>
      </w:r>
      <w:proofErr w:type="spellStart"/>
      <w:r w:rsidRPr="00B01922">
        <w:t>Streamlit</w:t>
      </w:r>
      <w:proofErr w:type="spellEnd"/>
      <w:r w:rsidRPr="00B01922">
        <w:t xml:space="preserve"> app accessible from outside the container.</w:t>
      </w:r>
    </w:p>
    <w:p w14:paraId="78368DA0" w14:textId="5A83D5AE" w:rsidR="00B01922" w:rsidRPr="00B01922" w:rsidRDefault="00B01922">
      <w:pPr>
        <w:numPr>
          <w:ilvl w:val="0"/>
          <w:numId w:val="41"/>
        </w:numPr>
      </w:pPr>
      <w:r w:rsidRPr="00B01922">
        <w:t>Once the Dockerfile is prepared, the Docker image is built using the command:</w:t>
      </w:r>
      <w:r>
        <w:br/>
      </w:r>
      <w:r w:rsidRPr="00B01922">
        <w:t xml:space="preserve">docker build -t </w:t>
      </w:r>
      <w:proofErr w:type="spellStart"/>
      <w:r w:rsidRPr="00B01922">
        <w:t>hr-mate-</w:t>
      </w:r>
      <w:proofErr w:type="gramStart"/>
      <w:r w:rsidRPr="00B01922">
        <w:t>ai:latest</w:t>
      </w:r>
      <w:proofErr w:type="spellEnd"/>
      <w:proofErr w:type="gramEnd"/>
    </w:p>
    <w:p w14:paraId="5FE42F94" w14:textId="77777777" w:rsidR="00B01922" w:rsidRPr="00B01922" w:rsidRDefault="00B01922">
      <w:pPr>
        <w:numPr>
          <w:ilvl w:val="0"/>
          <w:numId w:val="41"/>
        </w:numPr>
      </w:pPr>
      <w:r w:rsidRPr="00B01922">
        <w:t xml:space="preserve">This command, run in the project's root directory, creates an image tagged as </w:t>
      </w:r>
      <w:proofErr w:type="spellStart"/>
      <w:r w:rsidRPr="00B01922">
        <w:t>hr</w:t>
      </w:r>
      <w:proofErr w:type="spellEnd"/>
      <w:r w:rsidRPr="00B01922">
        <w:t>-mate-ai with the version latest.</w:t>
      </w:r>
    </w:p>
    <w:p w14:paraId="500235BA" w14:textId="12E18251" w:rsidR="00B01922" w:rsidRPr="00B01922" w:rsidRDefault="00B01922" w:rsidP="00B01922">
      <w:r w:rsidRPr="00B01922">
        <w:rPr>
          <w:b/>
          <w:bCs/>
        </w:rPr>
        <w:t>Image Transfer and Deployment on the Virtual Machine</w:t>
      </w:r>
    </w:p>
    <w:p w14:paraId="2F54F5F9" w14:textId="77777777" w:rsidR="004D0D8E" w:rsidRDefault="00B01922">
      <w:pPr>
        <w:numPr>
          <w:ilvl w:val="0"/>
          <w:numId w:val="42"/>
        </w:numPr>
      </w:pPr>
      <w:r w:rsidRPr="00B01922">
        <w:rPr>
          <w:b/>
          <w:bCs/>
        </w:rPr>
        <w:t>Saving the Docker Image:</w:t>
      </w:r>
      <w:r w:rsidRPr="00B01922">
        <w:t xml:space="preserve"> After a successful build, the Docker image is saved as a .tar</w:t>
      </w:r>
      <w:r w:rsidR="004D0D8E">
        <w:t xml:space="preserve"> </w:t>
      </w:r>
      <w:r w:rsidRPr="00B01922">
        <w:t>archive for easy transfer:</w:t>
      </w:r>
      <w:r w:rsidR="004D0D8E">
        <w:t xml:space="preserve"> </w:t>
      </w:r>
    </w:p>
    <w:p w14:paraId="7FD40F29" w14:textId="7BB6CFF5" w:rsidR="00B01922" w:rsidRPr="00B01922" w:rsidRDefault="00B01922" w:rsidP="004D0D8E">
      <w:pPr>
        <w:ind w:left="720"/>
      </w:pPr>
      <w:r w:rsidRPr="00B01922">
        <w:t xml:space="preserve">docker save </w:t>
      </w:r>
      <w:proofErr w:type="spellStart"/>
      <w:r w:rsidRPr="00B01922">
        <w:t>hr-mate-</w:t>
      </w:r>
      <w:proofErr w:type="gramStart"/>
      <w:r w:rsidRPr="00B01922">
        <w:t>ai:latest</w:t>
      </w:r>
      <w:proofErr w:type="spellEnd"/>
      <w:proofErr w:type="gramEnd"/>
      <w:r w:rsidRPr="00B01922">
        <w:t xml:space="preserve"> &gt; hr-mate-ai-latest.tar</w:t>
      </w:r>
    </w:p>
    <w:p w14:paraId="05569BFF" w14:textId="77777777" w:rsidR="00B01922" w:rsidRPr="00B01922" w:rsidRDefault="00B01922">
      <w:pPr>
        <w:numPr>
          <w:ilvl w:val="0"/>
          <w:numId w:val="42"/>
        </w:numPr>
      </w:pPr>
      <w:r w:rsidRPr="00B01922">
        <w:rPr>
          <w:b/>
          <w:bCs/>
        </w:rPr>
        <w:t>Transferring to VM:</w:t>
      </w:r>
      <w:r w:rsidRPr="00B01922">
        <w:t xml:space="preserve"> The hr-mate-ai-latest.tar file is then transferred to the target Virtual Machine using a secure method like </w:t>
      </w:r>
      <w:proofErr w:type="spellStart"/>
      <w:r w:rsidRPr="00B01922">
        <w:t>scp</w:t>
      </w:r>
      <w:proofErr w:type="spellEnd"/>
      <w:r w:rsidRPr="00B01922">
        <w:t xml:space="preserve"> (Secure Copy Protocol) or any file transfer tool suitable for the VM environment.</w:t>
      </w:r>
    </w:p>
    <w:p w14:paraId="254B6679" w14:textId="77777777" w:rsidR="004D0D8E" w:rsidRDefault="00B01922">
      <w:pPr>
        <w:numPr>
          <w:ilvl w:val="0"/>
          <w:numId w:val="42"/>
        </w:numPr>
      </w:pPr>
      <w:r w:rsidRPr="00B01922">
        <w:rPr>
          <w:b/>
          <w:bCs/>
        </w:rPr>
        <w:t>Loading the Image on VM:</w:t>
      </w:r>
      <w:r w:rsidRPr="00B01922">
        <w:t xml:space="preserve"> On the VM (which must have Docker installed), the image is loaded from the .tar file:</w:t>
      </w:r>
    </w:p>
    <w:p w14:paraId="66AB421A" w14:textId="18238253" w:rsidR="00B01922" w:rsidRPr="00B01922" w:rsidRDefault="00B01922" w:rsidP="004D0D8E">
      <w:pPr>
        <w:ind w:left="720"/>
      </w:pPr>
      <w:r w:rsidRPr="00B01922">
        <w:t>docker load &lt; hr-mate-ai-latest.tar</w:t>
      </w:r>
    </w:p>
    <w:p w14:paraId="6D174823" w14:textId="2FFAEF3A" w:rsidR="00B01922" w:rsidRDefault="00B01922" w:rsidP="00B01922">
      <w:r w:rsidRPr="00B01922">
        <w:rPr>
          <w:b/>
          <w:bCs/>
        </w:rPr>
        <w:lastRenderedPageBreak/>
        <w:t>Running the Docker Container</w:t>
      </w:r>
      <w:r>
        <w:rPr>
          <w:b/>
          <w:bCs/>
        </w:rPr>
        <w:t xml:space="preserve"> - </w:t>
      </w:r>
      <w:r w:rsidRPr="00B01922">
        <w:t xml:space="preserve">The application is then run as a Docker container using a command </w:t>
      </w:r>
      <w:proofErr w:type="gramStart"/>
      <w:r w:rsidRPr="00B01922">
        <w:t>similar to</w:t>
      </w:r>
      <w:proofErr w:type="gramEnd"/>
      <w:r w:rsidRPr="00B01922">
        <w:t>:</w:t>
      </w:r>
    </w:p>
    <w:tbl>
      <w:tblPr>
        <w:tblpPr w:leftFromText="180" w:rightFromText="180" w:vertAnchor="text" w:horzAnchor="margin" w:tblpXSpec="center" w:tblpYSpec="inside"/>
        <w:tblW w:w="0" w:type="auto"/>
        <w:tblCellMar>
          <w:top w:w="15" w:type="dxa"/>
          <w:left w:w="15" w:type="dxa"/>
          <w:bottom w:w="15" w:type="dxa"/>
          <w:right w:w="15" w:type="dxa"/>
        </w:tblCellMar>
        <w:tblLook w:val="04A0" w:firstRow="1" w:lastRow="0" w:firstColumn="1" w:lastColumn="0" w:noHBand="0" w:noVBand="1"/>
      </w:tblPr>
      <w:tblGrid>
        <w:gridCol w:w="5144"/>
        <w:gridCol w:w="36"/>
      </w:tblGrid>
      <w:tr w:rsidR="00914FDB" w:rsidRPr="00B01922" w14:paraId="03CF3891" w14:textId="77777777" w:rsidTr="00914FDB">
        <w:tc>
          <w:tcPr>
            <w:tcW w:w="0" w:type="auto"/>
            <w:shd w:val="clear" w:color="auto" w:fill="FDF6E3"/>
            <w:tcMar>
              <w:top w:w="100" w:type="dxa"/>
              <w:left w:w="100" w:type="dxa"/>
              <w:bottom w:w="100" w:type="dxa"/>
              <w:right w:w="100" w:type="dxa"/>
            </w:tcMar>
            <w:hideMark/>
          </w:tcPr>
          <w:p w14:paraId="2D03D43C" w14:textId="77777777" w:rsidR="00914FDB" w:rsidRPr="00B01922" w:rsidRDefault="00914FDB" w:rsidP="00914FDB">
            <w:r w:rsidRPr="00B01922">
              <w:t>docker run -d -p 80:8501 \</w:t>
            </w:r>
            <w:r w:rsidRPr="00B01922">
              <w:br/>
              <w:t>    -v $(</w:t>
            </w:r>
            <w:proofErr w:type="spellStart"/>
            <w:r w:rsidRPr="00B01922">
              <w:t>pwd</w:t>
            </w:r>
            <w:proofErr w:type="spellEnd"/>
            <w:r w:rsidRPr="00B01922">
              <w:t>)/</w:t>
            </w:r>
            <w:proofErr w:type="spellStart"/>
            <w:r w:rsidRPr="00B01922">
              <w:t>chroma_db_vm</w:t>
            </w:r>
            <w:proofErr w:type="spellEnd"/>
            <w:r w:rsidRPr="00B01922">
              <w:t>:/app/</w:t>
            </w:r>
            <w:proofErr w:type="spellStart"/>
            <w:r w:rsidRPr="00B01922">
              <w:t>chroma_db</w:t>
            </w:r>
            <w:proofErr w:type="spellEnd"/>
            <w:r w:rsidRPr="00B01922">
              <w:t xml:space="preserve"> \</w:t>
            </w:r>
            <w:r w:rsidRPr="00B01922">
              <w:br/>
              <w:t>    -e GEMINI_API_KEY="</w:t>
            </w:r>
            <w:proofErr w:type="spellStart"/>
            <w:r w:rsidRPr="00B01922">
              <w:t>your_actual_api_key</w:t>
            </w:r>
            <w:proofErr w:type="spellEnd"/>
            <w:r w:rsidRPr="00B01922">
              <w:t>" \</w:t>
            </w:r>
            <w:r w:rsidRPr="00B01922">
              <w:br/>
              <w:t xml:space="preserve">    --name </w:t>
            </w:r>
            <w:proofErr w:type="spellStart"/>
            <w:r w:rsidRPr="00B01922">
              <w:t>hr</w:t>
            </w:r>
            <w:proofErr w:type="spellEnd"/>
            <w:r w:rsidRPr="00B01922">
              <w:t xml:space="preserve">-mate-container \ </w:t>
            </w:r>
            <w:proofErr w:type="spellStart"/>
            <w:r w:rsidRPr="00B01922">
              <w:t>hr-mate-</w:t>
            </w:r>
            <w:proofErr w:type="gramStart"/>
            <w:r w:rsidRPr="00B01922">
              <w:t>ai:latest</w:t>
            </w:r>
            <w:proofErr w:type="spellEnd"/>
            <w:proofErr w:type="gramEnd"/>
          </w:p>
        </w:tc>
        <w:tc>
          <w:tcPr>
            <w:tcW w:w="0" w:type="auto"/>
            <w:shd w:val="clear" w:color="auto" w:fill="FDF6E3"/>
          </w:tcPr>
          <w:p w14:paraId="06F1C2EA" w14:textId="77777777" w:rsidR="00914FDB" w:rsidRPr="00B01922" w:rsidRDefault="00914FDB" w:rsidP="00914FDB"/>
        </w:tc>
      </w:tr>
    </w:tbl>
    <w:p w14:paraId="36099065" w14:textId="77777777" w:rsidR="00B01922" w:rsidRDefault="00B01922" w:rsidP="00B01922"/>
    <w:p w14:paraId="48332E36" w14:textId="77777777" w:rsidR="000D7A31" w:rsidRDefault="000D7A31" w:rsidP="00B01922"/>
    <w:p w14:paraId="5313CFB0" w14:textId="2D74307C" w:rsidR="00B01922" w:rsidRDefault="00B01922" w:rsidP="00B01922"/>
    <w:p w14:paraId="62FFD107" w14:textId="77777777" w:rsidR="000D7A31" w:rsidRPr="00B01922" w:rsidRDefault="000D7A31" w:rsidP="00B01922"/>
    <w:p w14:paraId="131D2E0B" w14:textId="77777777" w:rsidR="000D7A31" w:rsidRDefault="00B01922">
      <w:pPr>
        <w:numPr>
          <w:ilvl w:val="0"/>
          <w:numId w:val="43"/>
        </w:numPr>
      </w:pPr>
      <w:r w:rsidRPr="00B01922">
        <w:t>-d: Runs the container in detached mode (in the background).</w:t>
      </w:r>
    </w:p>
    <w:p w14:paraId="46767DA0" w14:textId="0C9389E1" w:rsidR="00B01922" w:rsidRPr="00B01922" w:rsidRDefault="00B01922">
      <w:pPr>
        <w:numPr>
          <w:ilvl w:val="0"/>
          <w:numId w:val="43"/>
        </w:numPr>
      </w:pPr>
      <w:r w:rsidRPr="00B01922">
        <w:t>-p 80:8501: Maps port 80 on the VM's host to port 8501 inside the container (where Streamlit is running). This allows users to access the application via the VM's IP address or domain name on the standard HTTP port.</w:t>
      </w:r>
    </w:p>
    <w:p w14:paraId="4ABE3E9D" w14:textId="77777777" w:rsidR="00B01922" w:rsidRPr="00B01922" w:rsidRDefault="00B01922">
      <w:pPr>
        <w:numPr>
          <w:ilvl w:val="0"/>
          <w:numId w:val="44"/>
        </w:numPr>
      </w:pPr>
      <w:r w:rsidRPr="00B01922">
        <w:t>-v $(</w:t>
      </w:r>
      <w:proofErr w:type="spellStart"/>
      <w:r w:rsidRPr="00B01922">
        <w:t>pwd</w:t>
      </w:r>
      <w:proofErr w:type="spellEnd"/>
      <w:r w:rsidRPr="00B01922">
        <w:t>)/</w:t>
      </w:r>
      <w:proofErr w:type="spellStart"/>
      <w:r w:rsidRPr="00B01922">
        <w:t>chroma_db_vm</w:t>
      </w:r>
      <w:proofErr w:type="spellEnd"/>
      <w:r w:rsidRPr="00B01922">
        <w:t>:/app/</w:t>
      </w:r>
      <w:proofErr w:type="spellStart"/>
      <w:r w:rsidRPr="00B01922">
        <w:t>chroma_db</w:t>
      </w:r>
      <w:proofErr w:type="spellEnd"/>
      <w:r w:rsidRPr="00B01922">
        <w:t xml:space="preserve">: This is a crucial volume mount. It maps a directory named </w:t>
      </w:r>
      <w:proofErr w:type="spellStart"/>
      <w:r w:rsidRPr="00B01922">
        <w:t>chroma_db_vm</w:t>
      </w:r>
      <w:proofErr w:type="spellEnd"/>
      <w:r w:rsidRPr="00B01922">
        <w:t xml:space="preserve"> (created in the current directory on the VM, e.g., where the docker run command is executed) to the /app/</w:t>
      </w:r>
      <w:proofErr w:type="spellStart"/>
      <w:r w:rsidRPr="00B01922">
        <w:t>chroma_db</w:t>
      </w:r>
      <w:proofErr w:type="spellEnd"/>
      <w:r w:rsidRPr="00B01922">
        <w:t xml:space="preserve"> directory inside the container. The CHROMA_DB_PATH within the application's config.py should be set to /app/</w:t>
      </w:r>
      <w:proofErr w:type="spellStart"/>
      <w:r w:rsidRPr="00B01922">
        <w:t>chroma_db</w:t>
      </w:r>
      <w:proofErr w:type="spellEnd"/>
      <w:r w:rsidRPr="00B01922">
        <w:t xml:space="preserve">. This ensures that the </w:t>
      </w:r>
      <w:proofErr w:type="spellStart"/>
      <w:r w:rsidRPr="00B01922">
        <w:t>ChromaDB</w:t>
      </w:r>
      <w:proofErr w:type="spellEnd"/>
      <w:r w:rsidRPr="00B01922">
        <w:t xml:space="preserve"> data </w:t>
      </w:r>
      <w:proofErr w:type="gramStart"/>
      <w:r w:rsidRPr="00B01922">
        <w:t>is persisted</w:t>
      </w:r>
      <w:proofErr w:type="gramEnd"/>
      <w:r w:rsidRPr="00B01922">
        <w:t xml:space="preserve"> on the VM's filesystem, outside the container, and survives container restarts or updates.</w:t>
      </w:r>
    </w:p>
    <w:p w14:paraId="7F74DE8E" w14:textId="77777777" w:rsidR="00B01922" w:rsidRPr="00B01922" w:rsidRDefault="00B01922">
      <w:pPr>
        <w:numPr>
          <w:ilvl w:val="0"/>
          <w:numId w:val="45"/>
        </w:numPr>
      </w:pPr>
      <w:r w:rsidRPr="00B01922">
        <w:t>-e GEMINI_API_KEY="</w:t>
      </w:r>
      <w:proofErr w:type="spellStart"/>
      <w:r w:rsidRPr="00B01922">
        <w:t>your_actual_api_key</w:t>
      </w:r>
      <w:proofErr w:type="spellEnd"/>
      <w:r w:rsidRPr="00B01922">
        <w:t>": Passes the Google Gemini API key as an environment variable to the container. This is a secure way to provide secrets to the application running inside the container. Alternatively, Docker secrets or other environment management tools available on the VM could be used.</w:t>
      </w:r>
    </w:p>
    <w:p w14:paraId="418ADF67" w14:textId="77777777" w:rsidR="00B01922" w:rsidRPr="00B01922" w:rsidRDefault="00B01922">
      <w:pPr>
        <w:numPr>
          <w:ilvl w:val="0"/>
          <w:numId w:val="46"/>
        </w:numPr>
      </w:pPr>
      <w:r w:rsidRPr="00B01922">
        <w:lastRenderedPageBreak/>
        <w:t xml:space="preserve">--name </w:t>
      </w:r>
      <w:proofErr w:type="spellStart"/>
      <w:r w:rsidRPr="00B01922">
        <w:t>hr</w:t>
      </w:r>
      <w:proofErr w:type="spellEnd"/>
      <w:r w:rsidRPr="00B01922">
        <w:t>-mate-container: Assigns a recognizable name to the running container for easier management.</w:t>
      </w:r>
    </w:p>
    <w:p w14:paraId="7267043A" w14:textId="4B8C672D" w:rsidR="000D7A31" w:rsidRPr="00B01922" w:rsidRDefault="00B01922">
      <w:pPr>
        <w:numPr>
          <w:ilvl w:val="0"/>
          <w:numId w:val="47"/>
        </w:numPr>
      </w:pPr>
      <w:proofErr w:type="spellStart"/>
      <w:r w:rsidRPr="00B01922">
        <w:t>hr-mate-</w:t>
      </w:r>
      <w:proofErr w:type="gramStart"/>
      <w:r w:rsidRPr="00B01922">
        <w:t>ai:latest</w:t>
      </w:r>
      <w:proofErr w:type="spellEnd"/>
      <w:proofErr w:type="gramEnd"/>
      <w:r w:rsidRPr="00B01922">
        <w:t>: Specifies the image to run.</w:t>
      </w:r>
      <w:r w:rsidR="000D7A31">
        <w:br/>
      </w:r>
    </w:p>
    <w:p w14:paraId="33DBFE55" w14:textId="70510715" w:rsidR="00B01922" w:rsidRPr="00B01922" w:rsidRDefault="00B01922" w:rsidP="00B01922">
      <w:pPr>
        <w:rPr>
          <w:b/>
          <w:bCs/>
        </w:rPr>
      </w:pPr>
      <w:r w:rsidRPr="00B01922">
        <w:rPr>
          <w:b/>
          <w:bCs/>
        </w:rPr>
        <w:t>Accessing and Using the Deployed Application</w:t>
      </w:r>
    </w:p>
    <w:p w14:paraId="5A045AB7" w14:textId="0BD32614" w:rsidR="00A440F2" w:rsidRPr="003B380C" w:rsidRDefault="00B01922" w:rsidP="003B380C">
      <w:r w:rsidRPr="006C6EF3">
        <w:rPr>
          <w:rFonts w:ascii="Times New Roman" w:hAnsi="Times New Roman" w:cs="Times New Roman"/>
          <w:b/>
          <w:bCs/>
          <w:color w:val="1A1C1E"/>
          <w:szCs w:val="24"/>
        </w:rPr>
        <w:t xml:space="preserve">Dockerized VM Deployment: </w:t>
      </w:r>
      <w:r w:rsidRPr="006C6EF3">
        <w:rPr>
          <w:rFonts w:ascii="Times New Roman" w:hAnsi="Times New Roman" w:cs="Times New Roman"/>
          <w:szCs w:val="24"/>
        </w:rPr>
        <w:t>O</w:t>
      </w:r>
      <w:r w:rsidRPr="004D0D8E">
        <w:t>nce the Docker container is running on the VM and port mapping is correctly configured (e.g., port 80 on VM to port 8501 in container), users can access the HR Mate AI application by navigating to the VM's public IP address or its assigned domain name in their web browser</w:t>
      </w:r>
      <w:r w:rsidR="009A75EB">
        <w:t xml:space="preserve"> (e.g. </w:t>
      </w:r>
      <w:r w:rsidRPr="004D0D8E">
        <w:t>http://&lt;vm_ip_address&gt;</w:t>
      </w:r>
      <w:r w:rsidR="009A75EB">
        <w:t>) for e.g.</w:t>
      </w:r>
      <w:r w:rsidR="009402E3">
        <w:t xml:space="preserve"> </w:t>
      </w:r>
      <w:hyperlink r:id="rId33" w:tgtFrame="_blank" w:history="1">
        <w:r w:rsidR="009402E3" w:rsidRPr="009402E3">
          <w:rPr>
            <w:rStyle w:val="Hyperlink"/>
          </w:rPr>
          <w:t>http://142.93.238.167:8501/</w:t>
        </w:r>
      </w:hyperlink>
      <w:r w:rsidR="009402E3" w:rsidRPr="009402E3">
        <w:t> </w:t>
      </w:r>
      <w:r w:rsidR="009A75EB">
        <w:t xml:space="preserve"> in our case.</w:t>
      </w:r>
    </w:p>
    <w:p w14:paraId="29932657" w14:textId="77777777" w:rsidR="003B380C" w:rsidRDefault="003B380C">
      <w:pPr>
        <w:spacing w:after="160" w:line="300" w:lineRule="auto"/>
        <w:jc w:val="left"/>
        <w:rPr>
          <w:rFonts w:eastAsiaTheme="majorEastAsia" w:cstheme="majorBidi"/>
          <w:b/>
          <w:smallCaps/>
          <w:sz w:val="32"/>
          <w:szCs w:val="32"/>
        </w:rPr>
      </w:pPr>
      <w:r>
        <w:br w:type="page"/>
      </w:r>
    </w:p>
    <w:p w14:paraId="7F8C9455" w14:textId="0DBD131E" w:rsidR="00907D30" w:rsidRPr="0064014A" w:rsidRDefault="00907D30" w:rsidP="003B380C">
      <w:pPr>
        <w:pStyle w:val="Heading1"/>
      </w:pPr>
      <w:bookmarkStart w:id="48" w:name="_Toc200207143"/>
      <w:r w:rsidRPr="0064014A">
        <w:lastRenderedPageBreak/>
        <w:t xml:space="preserve">Chapter </w:t>
      </w:r>
      <w:r>
        <w:t>8</w:t>
      </w:r>
      <w:r w:rsidRPr="0064014A">
        <w:t xml:space="preserve">: </w:t>
      </w:r>
      <w:r>
        <w:t>Conclusion</w:t>
      </w:r>
      <w:bookmarkEnd w:id="48"/>
      <w:r>
        <w:t xml:space="preserve"> </w:t>
      </w:r>
    </w:p>
    <w:p w14:paraId="05670F85" w14:textId="77777777" w:rsidR="00F84DA1" w:rsidRDefault="00907D30" w:rsidP="00907D30">
      <w:r w:rsidRPr="00907D30">
        <w:t xml:space="preserve">The HR Mate AI Capstone Project successfully conceptualized, developed, and demonstrated a robust proof-of-concept for an intelligent employee-project matching system. </w:t>
      </w:r>
      <w:r>
        <w:t>The</w:t>
      </w:r>
      <w:r w:rsidRPr="00907D30">
        <w:t xml:space="preserve"> project has laid a strong foundation for transforming a traditionally manual and often subjective HR process into a more efficient, data-driven, and strategic function. This concluding chapter summarizes the project's achievements against its initial objectives, highlights its contributions and value, </w:t>
      </w:r>
      <w:r>
        <w:t>and</w:t>
      </w:r>
      <w:r w:rsidRPr="00907D30">
        <w:t xml:space="preserve"> outlines a comprehensive vision for future enhancements</w:t>
      </w:r>
      <w:r>
        <w:t>.</w:t>
      </w:r>
    </w:p>
    <w:p w14:paraId="6048C558" w14:textId="6F89B087" w:rsidR="00907D30" w:rsidRPr="00907D30" w:rsidRDefault="00907D30" w:rsidP="00907D30">
      <w:r w:rsidRPr="00907D30">
        <w:rPr>
          <w:b/>
          <w:bCs/>
        </w:rPr>
        <w:t>Recapitulation of Project Achievements Against Objectives</w:t>
      </w:r>
    </w:p>
    <w:p w14:paraId="08681915" w14:textId="14652F10" w:rsidR="00907D30" w:rsidRDefault="00907D30" w:rsidP="00907D30">
      <w:r w:rsidRPr="00907D30">
        <w:t>The HR Mate AI project met its core objectives by:</w:t>
      </w:r>
    </w:p>
    <w:p w14:paraId="76C7D508" w14:textId="5E9A332C" w:rsidR="00907D30" w:rsidRPr="00907D30" w:rsidRDefault="00907D30">
      <w:pPr>
        <w:numPr>
          <w:ilvl w:val="0"/>
          <w:numId w:val="48"/>
        </w:numPr>
      </w:pPr>
      <w:r>
        <w:rPr>
          <w:b/>
          <w:bCs/>
        </w:rPr>
        <w:t>Streamlining Data Collection</w:t>
      </w:r>
      <w:r w:rsidRPr="00907D30">
        <w:rPr>
          <w:b/>
          <w:bCs/>
        </w:rPr>
        <w:t>:</w:t>
      </w:r>
      <w:r w:rsidRPr="00907D30">
        <w:t xml:space="preserve"> Detailed schemas for </w:t>
      </w:r>
      <w:r w:rsidR="004D0D8E" w:rsidRPr="00907D30">
        <w:t>employees</w:t>
      </w:r>
      <w:r w:rsidRPr="00907D30">
        <w:t xml:space="preserve"> and project</w:t>
      </w:r>
      <w:r w:rsidR="004D0D8E">
        <w:t>s</w:t>
      </w:r>
      <w:r w:rsidRPr="00907D30">
        <w:t xml:space="preserve"> data were established</w:t>
      </w:r>
      <w:r>
        <w:t xml:space="preserve"> in consultation with the client</w:t>
      </w:r>
      <w:r w:rsidRPr="00907D30">
        <w:t>.</w:t>
      </w:r>
      <w:r>
        <w:t xml:space="preserve"> This framework can serve as a baseline for data collection and implementation of our matching algorithm </w:t>
      </w:r>
      <w:r w:rsidR="00BE2664">
        <w:t xml:space="preserve">and </w:t>
      </w:r>
      <w:r>
        <w:t>other future data related projects</w:t>
      </w:r>
    </w:p>
    <w:p w14:paraId="1F45A078" w14:textId="766D01A6" w:rsidR="00907D30" w:rsidRPr="00907D30" w:rsidRDefault="00907D30">
      <w:pPr>
        <w:numPr>
          <w:ilvl w:val="0"/>
          <w:numId w:val="48"/>
        </w:numPr>
      </w:pPr>
      <w:r w:rsidRPr="00907D30">
        <w:rPr>
          <w:b/>
          <w:bCs/>
        </w:rPr>
        <w:t>Comprehensive Data Modeling and Generation:</w:t>
      </w:r>
      <w:r w:rsidRPr="00907D30">
        <w:t xml:space="preserve"> </w:t>
      </w:r>
      <w:r>
        <w:t xml:space="preserve">A </w:t>
      </w:r>
      <w:r w:rsidRPr="00907D30">
        <w:t>sophisticated synthetic data generation pipeline was implemented</w:t>
      </w:r>
      <w:r>
        <w:t xml:space="preserve"> </w:t>
      </w:r>
      <w:r w:rsidR="003C79C8">
        <w:t>in</w:t>
      </w:r>
      <w:r>
        <w:t xml:space="preserve"> collaboration with Canon EMEA.</w:t>
      </w:r>
      <w:r w:rsidRPr="00907D30">
        <w:t xml:space="preserve"> Th</w:t>
      </w:r>
      <w:r>
        <w:t>e data generation</w:t>
      </w:r>
      <w:r w:rsidRPr="00907D30">
        <w:t xml:space="preserve"> pipeline, leveraging thematic controls and Google's Gemini API for text enrichment, produced realistic and diverse datasets crucial for development and testing.</w:t>
      </w:r>
    </w:p>
    <w:p w14:paraId="4D29CF4B" w14:textId="42DEA0C0" w:rsidR="00907D30" w:rsidRPr="00907D30" w:rsidRDefault="00907D30">
      <w:pPr>
        <w:numPr>
          <w:ilvl w:val="0"/>
          <w:numId w:val="48"/>
        </w:numPr>
      </w:pPr>
      <w:r w:rsidRPr="00907D30">
        <w:rPr>
          <w:b/>
          <w:bCs/>
        </w:rPr>
        <w:t>Advanced Semantic Candidate Retrieval:</w:t>
      </w:r>
      <w:r w:rsidRPr="00907D30">
        <w:t xml:space="preserve"> An effective retrieval engine was built using the BAAI/bge-large-en-v1.5 embedding model and Chroma</w:t>
      </w:r>
      <w:r w:rsidR="00F84DA1">
        <w:t xml:space="preserve"> </w:t>
      </w:r>
      <w:r w:rsidRPr="00907D30">
        <w:t>DB. This allows the system to identify potentially suitable candidates based on a deep understanding of textual similarity, moving beyond simple keyword matching.</w:t>
      </w:r>
    </w:p>
    <w:p w14:paraId="580256D2" w14:textId="77777777" w:rsidR="00907D30" w:rsidRPr="00907D30" w:rsidRDefault="00907D30">
      <w:pPr>
        <w:numPr>
          <w:ilvl w:val="0"/>
          <w:numId w:val="48"/>
        </w:numPr>
      </w:pPr>
      <w:r w:rsidRPr="00907D30">
        <w:rPr>
          <w:b/>
          <w:bCs/>
        </w:rPr>
        <w:lastRenderedPageBreak/>
        <w:t>Configurable and Transparent Multi-Criteria Scoring:</w:t>
      </w:r>
      <w:r w:rsidRPr="00907D30">
        <w:t xml:space="preserve"> A flexible scoring engine was developed, enabling the evaluation of candidates across numerous weighted attributes. The ability for users to adjust these weights via the UI provides adaptability to varying project priorities and fosters transparency in the matching process.</w:t>
      </w:r>
    </w:p>
    <w:p w14:paraId="6CC9A9AD" w14:textId="77777777" w:rsidR="00907D30" w:rsidRPr="00907D30" w:rsidRDefault="00907D30">
      <w:pPr>
        <w:numPr>
          <w:ilvl w:val="0"/>
          <w:numId w:val="48"/>
        </w:numPr>
      </w:pPr>
      <w:r w:rsidRPr="00907D30">
        <w:rPr>
          <w:b/>
          <w:bCs/>
        </w:rPr>
        <w:t>Intuitive User Interface:</w:t>
      </w:r>
      <w:r w:rsidRPr="00907D30">
        <w:t xml:space="preserve"> A Streamlit-based web application was created, offering users an easy-to-navigate dashboard for project selection, candidate review, and in-depth analysis of match scores and attribute comparisons, supported by visual aids like radar charts.</w:t>
      </w:r>
    </w:p>
    <w:p w14:paraId="39C3BFAC" w14:textId="77777777" w:rsidR="00F84DA1" w:rsidRDefault="00907D30">
      <w:pPr>
        <w:numPr>
          <w:ilvl w:val="0"/>
          <w:numId w:val="48"/>
        </w:numPr>
      </w:pPr>
      <w:r w:rsidRPr="00907D30">
        <w:rPr>
          <w:b/>
          <w:bCs/>
        </w:rPr>
        <w:t>Successful Proof-of-Concept Demonstration:</w:t>
      </w:r>
      <w:r w:rsidRPr="00907D30">
        <w:t xml:space="preserve"> The </w:t>
      </w:r>
      <w:r w:rsidR="004D0D8E">
        <w:t>end-to-end</w:t>
      </w:r>
      <w:r w:rsidR="004D432A">
        <w:t xml:space="preserve"> project execution </w:t>
      </w:r>
      <w:r w:rsidR="00C21272" w:rsidRPr="00C21272">
        <w:t>show</w:t>
      </w:r>
      <w:r w:rsidR="00755DDB">
        <w:t xml:space="preserve"> </w:t>
      </w:r>
      <w:r w:rsidR="00C21272" w:rsidRPr="00C21272">
        <w:t xml:space="preserve">casing all inputs, processes and outputs for employee ranking </w:t>
      </w:r>
      <w:r w:rsidRPr="00907D30">
        <w:t xml:space="preserve">effectively demonstrates the viability and potential of </w:t>
      </w:r>
      <w:r>
        <w:t xml:space="preserve">our algorithm </w:t>
      </w:r>
      <w:r w:rsidR="004D432A">
        <w:t>for</w:t>
      </w:r>
      <w:r w:rsidRPr="00907D30">
        <w:t xml:space="preserve"> employee-project matching</w:t>
      </w:r>
      <w:r w:rsidR="00C21272">
        <w:t>.</w:t>
      </w:r>
    </w:p>
    <w:p w14:paraId="712701B4" w14:textId="10462DA5" w:rsidR="00C21272" w:rsidRPr="00F84DA1" w:rsidRDefault="00C21272" w:rsidP="00F84DA1">
      <w:r w:rsidRPr="00F84DA1">
        <w:rPr>
          <w:b/>
          <w:bCs/>
        </w:rPr>
        <w:t>Future Innovations</w:t>
      </w:r>
    </w:p>
    <w:p w14:paraId="172D0E93" w14:textId="5556657C" w:rsidR="00755DDB" w:rsidRDefault="00755DDB" w:rsidP="00755DDB">
      <w:r>
        <w:t>The current HR AI Mate serves as a solid foundation</w:t>
      </w:r>
      <w:r w:rsidR="004D0D8E">
        <w:t xml:space="preserve"> as </w:t>
      </w:r>
      <w:r w:rsidR="00F84DA1">
        <w:t>proof</w:t>
      </w:r>
      <w:r w:rsidR="004D0D8E">
        <w:t xml:space="preserve"> of concept</w:t>
      </w:r>
      <w:r>
        <w:t xml:space="preserve">. There are some future innovations that can be introduced to further enhance the system. </w:t>
      </w:r>
    </w:p>
    <w:p w14:paraId="46C03287" w14:textId="513541F0" w:rsidR="00755DDB" w:rsidRDefault="00755DDB">
      <w:pPr>
        <w:pStyle w:val="ListParagraph"/>
        <w:numPr>
          <w:ilvl w:val="0"/>
          <w:numId w:val="49"/>
        </w:numPr>
      </w:pPr>
      <w:r w:rsidRPr="00755DDB">
        <w:rPr>
          <w:b/>
          <w:bCs/>
        </w:rPr>
        <w:t>Integrate Into Current System</w:t>
      </w:r>
      <w:r>
        <w:rPr>
          <w:b/>
          <w:bCs/>
        </w:rPr>
        <w:t xml:space="preserve">: </w:t>
      </w:r>
      <w:r>
        <w:t>D</w:t>
      </w:r>
      <w:r w:rsidRPr="00755DDB">
        <w:t>evelop APIs or connectors to integrate HR Mate AI with existing Human Resource Management Systems (HRMS)</w:t>
      </w:r>
    </w:p>
    <w:p w14:paraId="738FE567" w14:textId="77777777" w:rsidR="00440442" w:rsidRDefault="00440442" w:rsidP="00440442">
      <w:pPr>
        <w:pStyle w:val="ListParagraph"/>
      </w:pPr>
    </w:p>
    <w:p w14:paraId="30829963" w14:textId="5AF81CA1" w:rsidR="00755DDB" w:rsidRPr="00755DDB" w:rsidRDefault="00755DDB">
      <w:pPr>
        <w:pStyle w:val="ListParagraph"/>
        <w:numPr>
          <w:ilvl w:val="0"/>
          <w:numId w:val="49"/>
        </w:numPr>
      </w:pPr>
      <w:r w:rsidRPr="00755DDB">
        <w:rPr>
          <w:b/>
          <w:bCs/>
        </w:rPr>
        <w:t>User Feedback Mechanisms and Model Retraining</w:t>
      </w:r>
      <w:r>
        <w:rPr>
          <w:b/>
          <w:bCs/>
        </w:rPr>
        <w:t xml:space="preserve">: </w:t>
      </w:r>
      <w:r w:rsidR="003C79C8">
        <w:t>The model performance</w:t>
      </w:r>
      <w:r>
        <w:t xml:space="preserve"> can</w:t>
      </w:r>
      <w:r w:rsidR="003C79C8">
        <w:t xml:space="preserve"> be</w:t>
      </w:r>
      <w:r>
        <w:rPr>
          <w:b/>
          <w:bCs/>
        </w:rPr>
        <w:t xml:space="preserve"> </w:t>
      </w:r>
      <w:r>
        <w:t>log</w:t>
      </w:r>
      <w:r w:rsidR="003C79C8">
        <w:t>ged</w:t>
      </w:r>
      <w:r>
        <w:t xml:space="preserve"> and analyze</w:t>
      </w:r>
      <w:r w:rsidR="003C79C8">
        <w:t>d</w:t>
      </w:r>
      <w:r>
        <w:t xml:space="preserve"> </w:t>
      </w:r>
      <w:r w:rsidR="003C79C8">
        <w:t>with additional</w:t>
      </w:r>
      <w:r>
        <w:t xml:space="preserve"> feedback on match quality from users. This can be used to adjust weights to improve model performance. Moreover, with the collection of labels for match quality, this system can be transitioned into a ML model which improves over time as data is collected.</w:t>
      </w:r>
    </w:p>
    <w:p w14:paraId="75102B2B" w14:textId="66397CD0" w:rsidR="00755DDB" w:rsidRPr="00440442" w:rsidRDefault="00755DDB">
      <w:pPr>
        <w:pStyle w:val="ListParagraph"/>
        <w:numPr>
          <w:ilvl w:val="0"/>
          <w:numId w:val="49"/>
        </w:numPr>
      </w:pPr>
      <w:r>
        <w:rPr>
          <w:b/>
          <w:bCs/>
        </w:rPr>
        <w:lastRenderedPageBreak/>
        <w:t xml:space="preserve">More Sophisticated Pools: </w:t>
      </w:r>
      <w:r w:rsidR="003C79C8">
        <w:rPr>
          <w:bCs/>
        </w:rPr>
        <w:t>The g</w:t>
      </w:r>
      <w:r>
        <w:rPr>
          <w:bCs/>
        </w:rPr>
        <w:t>eneric pools</w:t>
      </w:r>
      <w:r w:rsidR="003C79C8">
        <w:rPr>
          <w:bCs/>
        </w:rPr>
        <w:t xml:space="preserve"> and the thematic pools that are being utilized</w:t>
      </w:r>
      <w:r>
        <w:rPr>
          <w:bCs/>
        </w:rPr>
        <w:t xml:space="preserve"> for data generation</w:t>
      </w:r>
      <w:r w:rsidR="003C79C8">
        <w:rPr>
          <w:bCs/>
        </w:rPr>
        <w:t xml:space="preserve"> can be expanded</w:t>
      </w:r>
      <w:r>
        <w:rPr>
          <w:bCs/>
        </w:rPr>
        <w:t>. These can be extended to include other themes, departments and values for added sophistication.</w:t>
      </w:r>
    </w:p>
    <w:p w14:paraId="7BC03664" w14:textId="77777777" w:rsidR="00440442" w:rsidRPr="00755DDB" w:rsidRDefault="00440442" w:rsidP="00440442">
      <w:pPr>
        <w:pStyle w:val="ListParagraph"/>
      </w:pPr>
    </w:p>
    <w:p w14:paraId="596B022B" w14:textId="510CAB3A" w:rsidR="00755DDB" w:rsidRDefault="00755DDB">
      <w:pPr>
        <w:pStyle w:val="ListParagraph"/>
        <w:numPr>
          <w:ilvl w:val="0"/>
          <w:numId w:val="49"/>
        </w:numPr>
      </w:pPr>
      <w:r>
        <w:rPr>
          <w:b/>
          <w:bCs/>
        </w:rPr>
        <w:t xml:space="preserve">Enhancing Matching Criteria: </w:t>
      </w:r>
      <w:r>
        <w:t>Relationships between different feature values can be defined that are used in score calculations. Standardizing ontologies would result in the algorithm being more flexible to human inputs. For example, establishing relationship between “Data Science” and “Python”</w:t>
      </w:r>
      <w:r w:rsidR="00440442">
        <w:t>.</w:t>
      </w:r>
    </w:p>
    <w:p w14:paraId="0FB1D4AB" w14:textId="77777777" w:rsidR="00440442" w:rsidRDefault="00440442" w:rsidP="00440442">
      <w:pPr>
        <w:pStyle w:val="ListParagraph"/>
      </w:pPr>
    </w:p>
    <w:p w14:paraId="0F723C1E" w14:textId="77777777" w:rsidR="00F84DA1" w:rsidRDefault="00440442">
      <w:pPr>
        <w:pStyle w:val="ListParagraph"/>
        <w:numPr>
          <w:ilvl w:val="0"/>
          <w:numId w:val="49"/>
        </w:numPr>
      </w:pPr>
      <w:r>
        <w:rPr>
          <w:b/>
          <w:bCs/>
        </w:rPr>
        <w:t xml:space="preserve">Extending to Other Use Cases: </w:t>
      </w:r>
      <w:r>
        <w:t>The framework developed can be e</w:t>
      </w:r>
      <w:r w:rsidRPr="00440442">
        <w:t>xtend</w:t>
      </w:r>
      <w:r>
        <w:t>ed</w:t>
      </w:r>
      <w:r w:rsidRPr="00440442">
        <w:t xml:space="preserve"> to not only match employees </w:t>
      </w:r>
      <w:r w:rsidR="00274D73" w:rsidRPr="00440442">
        <w:t>with</w:t>
      </w:r>
      <w:r w:rsidRPr="00440442">
        <w:t xml:space="preserve"> current projects but also to suggest projects or training that align with their stated career goals</w:t>
      </w:r>
      <w:r>
        <w:t>. We can also enhance it further</w:t>
      </w:r>
      <w:r w:rsidRPr="00440442">
        <w:t xml:space="preserve"> to assist in forming optimal project teams, considering not just individual skills but also team dynamics, complementary skill sets, and diversity</w:t>
      </w:r>
      <w:r w:rsidR="004D0D8E">
        <w:t>.</w:t>
      </w:r>
    </w:p>
    <w:p w14:paraId="2C78F71C" w14:textId="77777777" w:rsidR="00F84DA1" w:rsidRPr="00F84DA1" w:rsidRDefault="00F84DA1" w:rsidP="00F84DA1">
      <w:pPr>
        <w:pStyle w:val="ListParagraph"/>
        <w:rPr>
          <w:b/>
          <w:bCs/>
        </w:rPr>
      </w:pPr>
    </w:p>
    <w:p w14:paraId="34CFC061" w14:textId="6F51DD7E" w:rsidR="004D0D8E" w:rsidRPr="00F84DA1" w:rsidRDefault="004D0D8E" w:rsidP="00F84DA1">
      <w:r w:rsidRPr="00F84DA1">
        <w:rPr>
          <w:b/>
          <w:bCs/>
        </w:rPr>
        <w:t xml:space="preserve">Final Concluding Remarks </w:t>
      </w:r>
    </w:p>
    <w:p w14:paraId="05B4E5EF" w14:textId="1EEB45BA" w:rsidR="00907D30" w:rsidRDefault="004D0D8E" w:rsidP="00B01922">
      <w:r w:rsidRPr="004D0D8E">
        <w:t xml:space="preserve">The HR Mate AI project </w:t>
      </w:r>
      <w:r w:rsidR="00BE2664" w:rsidRPr="004D0D8E">
        <w:t>demonstrat</w:t>
      </w:r>
      <w:r w:rsidR="00BE2664">
        <w:t>es</w:t>
      </w:r>
      <w:r w:rsidRPr="004D0D8E">
        <w:t xml:space="preserve"> the significant potential of leveraging artificial intelligence to create a more efficient, accurate, and strategic employee-project matching system. While the current implementation serves as a robust proof-of-concept, the outlined future directions highlight a clear path towards evolving it into an indispensable enterprise-grade tool. HR Mate AI can empower organizations like Canon EMEA to unlock the full potential of their human capital, fostering both project success and employee growth in an increasingly dynamic business environment. This Capstone Project not only addresses a tangible business problem but also contributes to the growing understanding of how AI can positively transform core HR functions.</w:t>
      </w:r>
    </w:p>
    <w:p w14:paraId="6D9A2835" w14:textId="69F63D65" w:rsidR="00B7146C" w:rsidRDefault="00B7146C" w:rsidP="003B380C">
      <w:pPr>
        <w:pStyle w:val="Heading1"/>
      </w:pPr>
      <w:bookmarkStart w:id="49" w:name="_Toc200207144"/>
      <w:r>
        <w:lastRenderedPageBreak/>
        <w:t>Appendix</w:t>
      </w:r>
      <w:bookmarkEnd w:id="49"/>
    </w:p>
    <w:p w14:paraId="4ECC7F95" w14:textId="67FF4D7A"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employee_roles</w:t>
      </w:r>
      <w:r>
        <w:rPr>
          <w:rFonts w:ascii="Consolas" w:eastAsia="Times New Roman" w:hAnsi="Consolas" w:cs="Times New Roman"/>
          <w:color w:val="9CDCFE"/>
          <w:sz w:val="21"/>
        </w:rPr>
        <w:t>_templates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p>
    <w:p w14:paraId="16474BB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"Solution Architect"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"Designs high-level technical solutions for enterprise customers."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4830D4D1"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 Account Manager"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"Manages customer accounts and drives sales processes."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w:t>
      </w:r>
    </w:p>
    <w:p w14:paraId="1461434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"Digital Marketing Specialist"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"Executes online campaigns, SEO, and branding strategies."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w:t>
      </w:r>
    </w:p>
    <w:p w14:paraId="725DA23F"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"Senior HR Manager"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"Manages HR operations and employee relations."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w:t>
      </w:r>
    </w:p>
    <w:p w14:paraId="0D264D57"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 Counsel"</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"Provides legal support for contracts and compliance."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w:t>
      </w:r>
    </w:p>
    <w:p w14:paraId="1171BF3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"IT Systems Engineer"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"Maintains and optimizes internal IT infrastructure."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53C1C586"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"Workflow Consultant"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"Analyzes business processes and recommends workflow improvements."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w:t>
      </w:r>
    </w:p>
    <w:p w14:paraId="4BC37B06"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"Project Manager"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"Oversees project delivery and coordinates cross-functional teams."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w:t>
      </w:r>
    </w:p>
    <w:p w14:paraId="25536AC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"Data Analyst"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"Analyzes data and delivers business insights."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0C330BDD"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"Customer Success Manager"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"Supports post-sales success and client satisfaction."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w:t>
      </w:r>
    </w:p>
    <w:p w14:paraId="1D5AD509"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"Field Support Engineer"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"Provides onsite technical support for Canon products."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40AB7324"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"Pre-Sales Engineer"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"Prepares technical demos and solution proposals for prospects."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w:t>
      </w:r>
    </w:p>
    <w:p w14:paraId="0C6D00C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"Compliance Manager"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"Ensures adherence to regulations and company standards."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w:t>
      </w:r>
    </w:p>
    <w:p w14:paraId="4CC282F7"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 Business Partner"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"Collaborates with leadership to align HR strategy."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w:t>
      </w:r>
    </w:p>
    <w:p w14:paraId="5D2726EE"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"Corporate Trainer"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"Designs and delivers employee training programs."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w:t>
      </w:r>
    </w:p>
    <w:p w14:paraId="420D5333"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 Support Specialist"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"Resolves technical issues reported by customers."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143DA418"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"Content Creator"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"Develops written, video, and visual content for marketing."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w:t>
      </w:r>
    </w:p>
    <w:p w14:paraId="1BCCFB05"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"Solutions Support Consultant"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"Provides technical guidance and second-line support for Canon solutions during and after customer deployment."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21C6C18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"Integration Developer"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"Develops integrations between Canon products and third-party systems."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60FB92FD"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lastRenderedPageBreak/>
        <w:t>    {</w:t>
      </w:r>
      <w:r w:rsidRPr="00B7146C">
        <w:rPr>
          <w:rFonts w:ascii="Consolas" w:eastAsia="Times New Roman" w:hAnsi="Consolas" w:cs="Times New Roman"/>
          <w:color w:val="CE9178"/>
          <w:sz w:val="21"/>
        </w:rPr>
        <w:t>"Role Name"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"Strategy Consultant"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"Role Description"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"Advises leadership on business growth and optimization strategies."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w:t>
      </w:r>
    </w:p>
    <w:p w14:paraId="2E42D52B"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w:t>
      </w:r>
    </w:p>
    <w:p w14:paraId="54F8A39E"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
    <w:p w14:paraId="2C95103B" w14:textId="77777777" w:rsidR="00B7146C" w:rsidRDefault="00B7146C" w:rsidP="00B7146C">
      <w:pPr>
        <w:shd w:val="clear" w:color="auto" w:fill="1F1F1F"/>
        <w:spacing w:after="0" w:line="285" w:lineRule="atLeast"/>
        <w:jc w:val="left"/>
        <w:rPr>
          <w:rFonts w:ascii="Consolas" w:eastAsia="Times New Roman" w:hAnsi="Consolas" w:cs="Times New Roman"/>
          <w:color w:val="6A9955"/>
          <w:sz w:val="21"/>
        </w:rPr>
      </w:pPr>
    </w:p>
    <w:p w14:paraId="49FC446C" w14:textId="484C2786"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project_summary_templates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p>
    <w:p w14:paraId="6DD9D1F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"Implement scalable workflow automation system"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"Deploy Workflow2000, integrate with client systems"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58594F7E"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"CRM integration for loyalty program"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"Customize CRM modules and train sales team"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w:t>
      </w:r>
    </w:p>
    <w:p w14:paraId="754B6F5C"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"Launch digital marketing portal"</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"Create website, SEO, lead funnels"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w:t>
      </w:r>
    </w:p>
    <w:p w14:paraId="69FC0D69"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 digital onboarding system"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"Implement HRIS system, self-service portals"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w:t>
      </w:r>
    </w:p>
    <w:p w14:paraId="059B720E"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"Contract management system deployment"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"Deploy document archiving and e-signature workflows"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w:t>
      </w:r>
    </w:p>
    <w:p w14:paraId="37732EB2"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"Upgrade internal IT infrastructure"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"Replace old servers, migrate systems to cloud"</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58D3319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"Business workflow audit"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"Map processes and suggest automation improvements"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w:t>
      </w:r>
    </w:p>
    <w:p w14:paraId="3921456B"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"Manage ERP migration project"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"Deliver milestones for new ERP roll-out"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w:t>
      </w:r>
    </w:p>
    <w:p w14:paraId="4C70E71F"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"Data warehouse design"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"Create new analytics-ready database"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225F7485"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"Post-sale onboarding program"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"Develop client onboarding workflow"</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w:t>
      </w:r>
    </w:p>
    <w:p w14:paraId="4305C724"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"Onsite print solutions setup"</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"Install Print2.0 platform for retail client"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4FB58C17"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"Pre-sales technical proof-of-concept setup"</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"Build demo environments for prospects"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w:t>
      </w:r>
    </w:p>
    <w:p w14:paraId="02CC2A4C"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"Regulatory compliance documentation project"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"Standardize processes, deliver compliance documentation"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w:t>
      </w:r>
    </w:p>
    <w:p w14:paraId="6D7F5436"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"Organizational culture development initiative"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"Conduct workshops, employee surveys"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w:t>
      </w:r>
    </w:p>
    <w:p w14:paraId="48CE9B13"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"Employee training"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"Give overview on Learning Management System (LMS)"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w:t>
      </w:r>
    </w:p>
    <w:p w14:paraId="391FF142"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"Customer remote support setup"</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"Setup online ticketing and remote assistance systems"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19774426"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lastRenderedPageBreak/>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"Content library migration"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"Migrate marketing content to new CMS"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w:t>
      </w:r>
    </w:p>
    <w:p w14:paraId="0F7E311C"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"Quality assurance framework rollout"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"Implement QA policies across departments"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772EC7B3"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"API and system integration project"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"Develop middleware for integration of ERP/CRM"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w:t>
      </w:r>
    </w:p>
    <w:p w14:paraId="58B017A3"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"Project Summary"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"Business strategy development program"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"Scope and Deliverables"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"Assist C-suite with market expansion strategy"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"Theme"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w:t>
      </w:r>
    </w:p>
    <w:p w14:paraId="76879A8F"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w:t>
      </w:r>
    </w:p>
    <w:p w14:paraId="4B4151B1"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
    <w:p w14:paraId="23E7C2F4"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6A9955"/>
          <w:sz w:val="21"/>
        </w:rPr>
        <w:t># Controlled Product Pools per Theme</w:t>
      </w:r>
    </w:p>
    <w:p w14:paraId="0D2EC157"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product_pools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p>
    <w:p w14:paraId="55BBF102"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"Workflow2000"</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"Print2.0"</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w:t>
      </w:r>
      <w:proofErr w:type="spellStart"/>
      <w:r w:rsidRPr="00B7146C">
        <w:rPr>
          <w:rFonts w:ascii="Consolas" w:eastAsia="Times New Roman" w:hAnsi="Consolas" w:cs="Times New Roman"/>
          <w:color w:val="CE9178"/>
          <w:sz w:val="21"/>
        </w:rPr>
        <w:t>AIScan</w:t>
      </w:r>
      <w:proofErr w:type="spellEnd"/>
      <w:r w:rsidRPr="00B7146C">
        <w:rPr>
          <w:rFonts w:ascii="Consolas" w:eastAsia="Times New Roman" w:hAnsi="Consolas" w:cs="Times New Roman"/>
          <w:color w:val="CE9178"/>
          <w:sz w:val="21"/>
        </w:rPr>
        <w: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w:t>
      </w:r>
      <w:proofErr w:type="spellStart"/>
      <w:r w:rsidRPr="00B7146C">
        <w:rPr>
          <w:rFonts w:ascii="Consolas" w:eastAsia="Times New Roman" w:hAnsi="Consolas" w:cs="Times New Roman"/>
          <w:color w:val="CE9178"/>
          <w:sz w:val="21"/>
        </w:rPr>
        <w:t>CloudSuite</w:t>
      </w:r>
      <w:proofErr w:type="spellEnd"/>
      <w:r w:rsidRPr="00B7146C">
        <w:rPr>
          <w:rFonts w:ascii="Consolas" w:eastAsia="Times New Roman" w:hAnsi="Consolas" w:cs="Times New Roman"/>
          <w:color w:val="CE9178"/>
          <w:sz w:val="21"/>
        </w:rPr>
        <w: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w:t>
      </w:r>
      <w:proofErr w:type="spellStart"/>
      <w:r w:rsidRPr="00B7146C">
        <w:rPr>
          <w:rFonts w:ascii="Consolas" w:eastAsia="Times New Roman" w:hAnsi="Consolas" w:cs="Times New Roman"/>
          <w:color w:val="CE9178"/>
          <w:sz w:val="21"/>
        </w:rPr>
        <w:t>IntegrationHub</w:t>
      </w:r>
      <w:proofErr w:type="spellEnd"/>
      <w:r w:rsidRPr="00B7146C">
        <w:rPr>
          <w:rFonts w:ascii="Consolas" w:eastAsia="Times New Roman" w:hAnsi="Consolas" w:cs="Times New Roman"/>
          <w:color w:val="CE9178"/>
          <w:sz w:val="21"/>
        </w:rPr>
        <w:t>"</w:t>
      </w:r>
      <w:r w:rsidRPr="00B7146C">
        <w:rPr>
          <w:rFonts w:ascii="Consolas" w:eastAsia="Times New Roman" w:hAnsi="Consolas" w:cs="Times New Roman"/>
          <w:color w:val="CCCCCC"/>
          <w:sz w:val="21"/>
        </w:rPr>
        <w:t>],</w:t>
      </w:r>
    </w:p>
    <w:p w14:paraId="2619C1BB"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"CRM Pro"</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 Enablement Suite"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"Loyalty CRM"</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w:t>
      </w:r>
      <w:proofErr w:type="spellStart"/>
      <w:r w:rsidRPr="00B7146C">
        <w:rPr>
          <w:rFonts w:ascii="Consolas" w:eastAsia="Times New Roman" w:hAnsi="Consolas" w:cs="Times New Roman"/>
          <w:color w:val="CE9178"/>
          <w:sz w:val="21"/>
        </w:rPr>
        <w:t>SalesForce</w:t>
      </w:r>
      <w:proofErr w:type="spellEnd"/>
      <w:r w:rsidRPr="00B7146C">
        <w:rPr>
          <w:rFonts w:ascii="Consolas" w:eastAsia="Times New Roman" w:hAnsi="Consolas" w:cs="Times New Roman"/>
          <w:color w:val="CE9178"/>
          <w:sz w:val="21"/>
        </w:rPr>
        <w:t xml:space="preserve"> Light"</w:t>
      </w:r>
      <w:r w:rsidRPr="00B7146C">
        <w:rPr>
          <w:rFonts w:ascii="Consolas" w:eastAsia="Times New Roman" w:hAnsi="Consolas" w:cs="Times New Roman"/>
          <w:color w:val="CCCCCC"/>
          <w:sz w:val="21"/>
        </w:rPr>
        <w:t>],</w:t>
      </w:r>
    </w:p>
    <w:p w14:paraId="4529DAE8"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"Digital Campaign Manager"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"SEO Toolkit"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"Content CMS"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"Social Media Manager"</w:t>
      </w:r>
      <w:r w:rsidRPr="00B7146C">
        <w:rPr>
          <w:rFonts w:ascii="Consolas" w:eastAsia="Times New Roman" w:hAnsi="Consolas" w:cs="Times New Roman"/>
          <w:color w:val="CCCCCC"/>
          <w:sz w:val="21"/>
        </w:rPr>
        <w:t>],</w:t>
      </w:r>
    </w:p>
    <w:p w14:paraId="71BFC40E"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"HRIS Plus"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"Onboarding Suite"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"Employee Experience Platform"</w:t>
      </w:r>
      <w:r w:rsidRPr="00B7146C">
        <w:rPr>
          <w:rFonts w:ascii="Consolas" w:eastAsia="Times New Roman" w:hAnsi="Consolas" w:cs="Times New Roman"/>
          <w:color w:val="CCCCCC"/>
          <w:sz w:val="21"/>
        </w:rPr>
        <w:t>],</w:t>
      </w:r>
    </w:p>
    <w:p w14:paraId="64D13BC1"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"Compliance Suite"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"Contract Manager Pro"</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"Regulatory Tracker"</w:t>
      </w:r>
      <w:r w:rsidRPr="00B7146C">
        <w:rPr>
          <w:rFonts w:ascii="Consolas" w:eastAsia="Times New Roman" w:hAnsi="Consolas" w:cs="Times New Roman"/>
          <w:color w:val="CCCCCC"/>
          <w:sz w:val="21"/>
        </w:rPr>
        <w:t>],</w:t>
      </w:r>
    </w:p>
    <w:p w14:paraId="49EE3FE4"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"ERP Migration Tool"</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"Business Analysis Framework"</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"Strategy Kit"</w:t>
      </w:r>
      <w:r w:rsidRPr="00B7146C">
        <w:rPr>
          <w:rFonts w:ascii="Consolas" w:eastAsia="Times New Roman" w:hAnsi="Consolas" w:cs="Times New Roman"/>
          <w:color w:val="CCCCCC"/>
          <w:sz w:val="21"/>
        </w:rPr>
        <w:t>]</w:t>
      </w:r>
    </w:p>
    <w:p w14:paraId="5415F36E"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w:t>
      </w:r>
    </w:p>
    <w:p w14:paraId="6928A87D"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
    <w:p w14:paraId="57D4A1F8"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6A9955"/>
          <w:sz w:val="21"/>
        </w:rPr>
        <w:t># Controlled Skill Pools per Theme</w:t>
      </w:r>
    </w:p>
    <w:p w14:paraId="135689C7"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skill_pools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p>
    <w:p w14:paraId="79F0533B"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"Data Analysis"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"Workflow Automation"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"Cloud Services"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"IT Infrastructure"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"API Development"</w:t>
      </w:r>
      <w:r w:rsidRPr="00B7146C">
        <w:rPr>
          <w:rFonts w:ascii="Consolas" w:eastAsia="Times New Roman" w:hAnsi="Consolas" w:cs="Times New Roman"/>
          <w:color w:val="CCCCCC"/>
          <w:sz w:val="21"/>
        </w:rPr>
        <w:t>],</w:t>
      </w:r>
    </w:p>
    <w:p w14:paraId="13B60AA1"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"CRM Integration"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"Negotiation"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"Client Management"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"Customer Relationship Management"</w:t>
      </w:r>
      <w:r w:rsidRPr="00B7146C">
        <w:rPr>
          <w:rFonts w:ascii="Consolas" w:eastAsia="Times New Roman" w:hAnsi="Consolas" w:cs="Times New Roman"/>
          <w:color w:val="CCCCCC"/>
          <w:sz w:val="21"/>
        </w:rPr>
        <w:t>],</w:t>
      </w:r>
    </w:p>
    <w:p w14:paraId="49C27045"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"SEO Optimization"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"Content Strategy"</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"Campaign Management"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"Copywriting"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"Branding"</w:t>
      </w:r>
      <w:r w:rsidRPr="00B7146C">
        <w:rPr>
          <w:rFonts w:ascii="Consolas" w:eastAsia="Times New Roman" w:hAnsi="Consolas" w:cs="Times New Roman"/>
          <w:color w:val="CCCCCC"/>
          <w:sz w:val="21"/>
        </w:rPr>
        <w:t>],</w:t>
      </w:r>
    </w:p>
    <w:p w14:paraId="4359E03B"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"Digital HR"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"Organizational Development"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"Talent Management"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"Communication Skills"</w:t>
      </w:r>
      <w:r w:rsidRPr="00B7146C">
        <w:rPr>
          <w:rFonts w:ascii="Consolas" w:eastAsia="Times New Roman" w:hAnsi="Consolas" w:cs="Times New Roman"/>
          <w:color w:val="CCCCCC"/>
          <w:sz w:val="21"/>
        </w:rPr>
        <w:t>],</w:t>
      </w:r>
    </w:p>
    <w:p w14:paraId="69FC171D"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"Contract Management"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"Regulatory Knowledge"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"Document Review"</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"Compliance Documentation"</w:t>
      </w:r>
      <w:r w:rsidRPr="00B7146C">
        <w:rPr>
          <w:rFonts w:ascii="Consolas" w:eastAsia="Times New Roman" w:hAnsi="Consolas" w:cs="Times New Roman"/>
          <w:color w:val="CCCCCC"/>
          <w:sz w:val="21"/>
        </w:rPr>
        <w:t>],</w:t>
      </w:r>
    </w:p>
    <w:p w14:paraId="070FB205"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"Business Analysis"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"Strategic Planning"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"Workflow Optimization"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"Project Management"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"Change Management"</w:t>
      </w:r>
      <w:r w:rsidRPr="00B7146C">
        <w:rPr>
          <w:rFonts w:ascii="Consolas" w:eastAsia="Times New Roman" w:hAnsi="Consolas" w:cs="Times New Roman"/>
          <w:color w:val="CCCCCC"/>
          <w:sz w:val="21"/>
        </w:rPr>
        <w:t>]</w:t>
      </w:r>
    </w:p>
    <w:p w14:paraId="002D0E5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w:t>
      </w:r>
    </w:p>
    <w:p w14:paraId="5B8AB1C8"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
    <w:p w14:paraId="72D331A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6A9955"/>
          <w:sz w:val="21"/>
        </w:rPr>
        <w:t># Controlled Certifications Pool per Theme</w:t>
      </w:r>
    </w:p>
    <w:p w14:paraId="2B23CBE6"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certification_pools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p>
    <w:p w14:paraId="17520B4D"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"ITIL"</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"ISO 27001"</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"Microsoft Azure Certification"</w:t>
      </w:r>
      <w:r w:rsidRPr="00B7146C">
        <w:rPr>
          <w:rFonts w:ascii="Consolas" w:eastAsia="Times New Roman" w:hAnsi="Consolas" w:cs="Times New Roman"/>
          <w:color w:val="CCCCCC"/>
          <w:sz w:val="21"/>
        </w:rPr>
        <w:t>],</w:t>
      </w:r>
    </w:p>
    <w:p w14:paraId="41884D28"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"Certified Sales Professional (CSP)"</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"CRM Specialist Certification"</w:t>
      </w:r>
      <w:r w:rsidRPr="00B7146C">
        <w:rPr>
          <w:rFonts w:ascii="Consolas" w:eastAsia="Times New Roman" w:hAnsi="Consolas" w:cs="Times New Roman"/>
          <w:color w:val="CCCCCC"/>
          <w:sz w:val="21"/>
        </w:rPr>
        <w:t>],</w:t>
      </w:r>
    </w:p>
    <w:p w14:paraId="2504DC9D"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lastRenderedPageBreak/>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"Digital Marketing Certification"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"Google Ads Certification"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"HubSpot Marketing Certification"</w:t>
      </w:r>
      <w:r w:rsidRPr="00B7146C">
        <w:rPr>
          <w:rFonts w:ascii="Consolas" w:eastAsia="Times New Roman" w:hAnsi="Consolas" w:cs="Times New Roman"/>
          <w:color w:val="CCCCCC"/>
          <w:sz w:val="21"/>
        </w:rPr>
        <w:t>],</w:t>
      </w:r>
    </w:p>
    <w:p w14:paraId="469027C9"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"PMP"</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"SHRM-CP"</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 Analytics Certification"</w:t>
      </w:r>
      <w:r w:rsidRPr="00B7146C">
        <w:rPr>
          <w:rFonts w:ascii="Consolas" w:eastAsia="Times New Roman" w:hAnsi="Consolas" w:cs="Times New Roman"/>
          <w:color w:val="CCCCCC"/>
          <w:sz w:val="21"/>
        </w:rPr>
        <w:t>],</w:t>
      </w:r>
    </w:p>
    <w:p w14:paraId="23531F11"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"Certified Compliance Officer"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"GDPR Certification"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"Contract Law Certification"</w:t>
      </w:r>
      <w:r w:rsidRPr="00B7146C">
        <w:rPr>
          <w:rFonts w:ascii="Consolas" w:eastAsia="Times New Roman" w:hAnsi="Consolas" w:cs="Times New Roman"/>
          <w:color w:val="CCCCCC"/>
          <w:sz w:val="21"/>
        </w:rPr>
        <w:t>],</w:t>
      </w:r>
    </w:p>
    <w:p w14:paraId="46DB88DF"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"PMP"</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"Six Sigma"</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"Agile Practitioner"</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"Business Analysis Certification"</w:t>
      </w:r>
      <w:r w:rsidRPr="00B7146C">
        <w:rPr>
          <w:rFonts w:ascii="Consolas" w:eastAsia="Times New Roman" w:hAnsi="Consolas" w:cs="Times New Roman"/>
          <w:color w:val="CCCCCC"/>
          <w:sz w:val="21"/>
        </w:rPr>
        <w:t>]</w:t>
      </w:r>
    </w:p>
    <w:p w14:paraId="6F1EA79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w:t>
      </w:r>
    </w:p>
    <w:p w14:paraId="0610C1EC"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
    <w:p w14:paraId="4BEC41B1"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6A9955"/>
          <w:sz w:val="21"/>
        </w:rPr>
        <w:t># Controlled Expertise Areas Pool per Theme</w:t>
      </w:r>
    </w:p>
    <w:p w14:paraId="41A0FDA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expertise_pools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p>
    <w:p w14:paraId="58303ED8"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"Technical"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"Scripting"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"API Integration"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"Cloud Infrastructure"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"Networking"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"Cybersecurity"</w:t>
      </w:r>
      <w:r w:rsidRPr="00B7146C">
        <w:rPr>
          <w:rFonts w:ascii="Consolas" w:eastAsia="Times New Roman" w:hAnsi="Consolas" w:cs="Times New Roman"/>
          <w:color w:val="CCCCCC"/>
          <w:sz w:val="21"/>
        </w:rPr>
        <w:t>],</w:t>
      </w:r>
    </w:p>
    <w:p w14:paraId="4DE7C76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"CRM Integration"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"Sales Pipeline Automation"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"Client Relationship Systems"</w:t>
      </w:r>
      <w:r w:rsidRPr="00B7146C">
        <w:rPr>
          <w:rFonts w:ascii="Consolas" w:eastAsia="Times New Roman" w:hAnsi="Consolas" w:cs="Times New Roman"/>
          <w:color w:val="CCCCCC"/>
          <w:sz w:val="21"/>
        </w:rPr>
        <w:t>],</w:t>
      </w:r>
    </w:p>
    <w:p w14:paraId="4FD87EB9"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"Marketing"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"SEO Optimization"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"Content Management Systems"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"Social Media Integration"</w:t>
      </w:r>
      <w:r w:rsidRPr="00B7146C">
        <w:rPr>
          <w:rFonts w:ascii="Consolas" w:eastAsia="Times New Roman" w:hAnsi="Consolas" w:cs="Times New Roman"/>
          <w:color w:val="CCCCCC"/>
          <w:sz w:val="21"/>
        </w:rPr>
        <w:t>],</w:t>
      </w:r>
    </w:p>
    <w:p w14:paraId="3F8258AC"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"HR"</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"HRIS Systems"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"Employee Experience Platforms"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"Organizational Development Systems"</w:t>
      </w:r>
      <w:r w:rsidRPr="00B7146C">
        <w:rPr>
          <w:rFonts w:ascii="Consolas" w:eastAsia="Times New Roman" w:hAnsi="Consolas" w:cs="Times New Roman"/>
          <w:color w:val="CCCCCC"/>
          <w:sz w:val="21"/>
        </w:rPr>
        <w:t>],</w:t>
      </w:r>
    </w:p>
    <w:p w14:paraId="069093AF"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"Legal"</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"Document Archiving"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"Contract Management Systems"</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"Regulatory Compliance Tools"</w:t>
      </w:r>
      <w:r w:rsidRPr="00B7146C">
        <w:rPr>
          <w:rFonts w:ascii="Consolas" w:eastAsia="Times New Roman" w:hAnsi="Consolas" w:cs="Times New Roman"/>
          <w:color w:val="CCCCCC"/>
          <w:sz w:val="21"/>
        </w:rPr>
        <w:t>],</w:t>
      </w:r>
    </w:p>
    <w:p w14:paraId="737E41D7"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"Consulting"</w:t>
      </w:r>
      <w:r w:rsidRPr="00B7146C">
        <w:rPr>
          <w:rFonts w:ascii="Consolas" w:eastAsia="Times New Roman" w:hAnsi="Consolas" w:cs="Times New Roman"/>
          <w:color w:val="CCCCCC"/>
          <w:sz w:val="21"/>
        </w:rPr>
        <w:t>: [</w:t>
      </w:r>
      <w:r w:rsidRPr="00B7146C">
        <w:rPr>
          <w:rFonts w:ascii="Consolas" w:eastAsia="Times New Roman" w:hAnsi="Consolas" w:cs="Times New Roman"/>
          <w:color w:val="CE9178"/>
          <w:sz w:val="21"/>
        </w:rPr>
        <w:t>"Strategic Planning"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"Business Workflow Optimization"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"ERP Systems Integration"</w:t>
      </w:r>
      <w:r w:rsidRPr="00B7146C">
        <w:rPr>
          <w:rFonts w:ascii="Consolas" w:eastAsia="Times New Roman" w:hAnsi="Consolas" w:cs="Times New Roman"/>
          <w:color w:val="CCCCCC"/>
          <w:sz w:val="21"/>
        </w:rPr>
        <w:t>]</w:t>
      </w:r>
    </w:p>
    <w:p w14:paraId="4DB0C7D2"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CCCCCC"/>
          <w:sz w:val="21"/>
        </w:rPr>
        <w:t>}</w:t>
      </w:r>
    </w:p>
    <w:p w14:paraId="11EEA0B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
    <w:p w14:paraId="0A98C675" w14:textId="46C841B6"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r w:rsidRPr="00B7146C">
        <w:rPr>
          <w:rFonts w:ascii="Consolas" w:eastAsia="Times New Roman" w:hAnsi="Consolas" w:cs="Times New Roman"/>
          <w:color w:val="6A9955"/>
          <w:sz w:val="21"/>
        </w:rPr>
        <w:t xml:space="preserve"># </w:t>
      </w:r>
      <w:r>
        <w:rPr>
          <w:rFonts w:ascii="Consolas" w:eastAsia="Times New Roman" w:hAnsi="Consolas" w:cs="Times New Roman"/>
          <w:color w:val="6A9955"/>
          <w:sz w:val="21"/>
        </w:rPr>
        <w:t>Generic Pools (</w:t>
      </w:r>
      <w:r w:rsidRPr="00B7146C">
        <w:rPr>
          <w:rFonts w:ascii="Consolas" w:eastAsia="Times New Roman" w:hAnsi="Consolas" w:cs="Times New Roman"/>
          <w:color w:val="6A9955"/>
          <w:sz w:val="21"/>
        </w:rPr>
        <w:t>Predefined vocabularies</w:t>
      </w:r>
      <w:r>
        <w:rPr>
          <w:rFonts w:ascii="Consolas" w:eastAsia="Times New Roman" w:hAnsi="Consolas" w:cs="Times New Roman"/>
          <w:color w:val="6A9955"/>
          <w:sz w:val="21"/>
        </w:rPr>
        <w:t>)</w:t>
      </w:r>
    </w:p>
    <w:p w14:paraId="2202238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locations_master</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"Berlin"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"Vienna"</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"London"</w:t>
      </w:r>
      <w:r w:rsidRPr="00B7146C">
        <w:rPr>
          <w:rFonts w:ascii="Consolas" w:eastAsia="Times New Roman" w:hAnsi="Consolas" w:cs="Times New Roman"/>
          <w:color w:val="CCCCCC"/>
          <w:sz w:val="21"/>
        </w:rPr>
        <w:t>]</w:t>
      </w:r>
    </w:p>
    <w:p w14:paraId="471A1EF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work_flexibility_options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"onsite"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"remote"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"hybrid"</w:t>
      </w:r>
      <w:r w:rsidRPr="00B7146C">
        <w:rPr>
          <w:rFonts w:ascii="Consolas" w:eastAsia="Times New Roman" w:hAnsi="Consolas" w:cs="Times New Roman"/>
          <w:color w:val="CCCCCC"/>
          <w:sz w:val="21"/>
        </w:rPr>
        <w:t>]</w:t>
      </w:r>
    </w:p>
    <w:p w14:paraId="50233F5A"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languages_master</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"English"</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"French"</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"German"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"Italian"</w:t>
      </w:r>
      <w:r w:rsidRPr="00B7146C">
        <w:rPr>
          <w:rFonts w:ascii="Consolas" w:eastAsia="Times New Roman" w:hAnsi="Consolas" w:cs="Times New Roman"/>
          <w:color w:val="CCCCCC"/>
          <w:sz w:val="21"/>
        </w:rPr>
        <w:t>]</w:t>
      </w:r>
    </w:p>
    <w:p w14:paraId="73423410"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fluency_levels</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"A1"</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"A2"</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"B1"</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"B2"</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"C1"</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"C2"</w:t>
      </w:r>
      <w:r w:rsidRPr="00B7146C">
        <w:rPr>
          <w:rFonts w:ascii="Consolas" w:eastAsia="Times New Roman" w:hAnsi="Consolas" w:cs="Times New Roman"/>
          <w:color w:val="CCCCCC"/>
          <w:sz w:val="21"/>
        </w:rPr>
        <w:t>]</w:t>
      </w:r>
    </w:p>
    <w:p w14:paraId="4DD437E2"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roofErr w:type="spellStart"/>
      <w:r w:rsidRPr="00B7146C">
        <w:rPr>
          <w:rFonts w:ascii="Consolas" w:eastAsia="Times New Roman" w:hAnsi="Consolas" w:cs="Times New Roman"/>
          <w:color w:val="9CDCFE"/>
          <w:sz w:val="21"/>
        </w:rPr>
        <w:t>industries_master</w:t>
      </w:r>
      <w:proofErr w:type="spellEnd"/>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D4D4D4"/>
          <w:sz w:val="21"/>
        </w:rPr>
        <w:t>=</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"Healthcare"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"Education"</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"Finance"</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"Manufacturing"</w:t>
      </w:r>
      <w:r w:rsidRPr="00B7146C">
        <w:rPr>
          <w:rFonts w:ascii="Consolas" w:eastAsia="Times New Roman" w:hAnsi="Consolas" w:cs="Times New Roman"/>
          <w:color w:val="CCCCCC"/>
          <w:sz w:val="21"/>
        </w:rPr>
        <w:t xml:space="preserve">, </w:t>
      </w:r>
      <w:r w:rsidRPr="00B7146C">
        <w:rPr>
          <w:rFonts w:ascii="Consolas" w:eastAsia="Times New Roman" w:hAnsi="Consolas" w:cs="Times New Roman"/>
          <w:color w:val="CE9178"/>
          <w:sz w:val="21"/>
        </w:rPr>
        <w:t>"Retail"</w:t>
      </w:r>
      <w:r w:rsidRPr="00B7146C">
        <w:rPr>
          <w:rFonts w:ascii="Consolas" w:eastAsia="Times New Roman" w:hAnsi="Consolas" w:cs="Times New Roman"/>
          <w:color w:val="CCCCCC"/>
          <w:sz w:val="21"/>
        </w:rPr>
        <w:t>]</w:t>
      </w:r>
    </w:p>
    <w:p w14:paraId="6170AC7F" w14:textId="77777777" w:rsidR="00B7146C" w:rsidRPr="00B7146C" w:rsidRDefault="00B7146C" w:rsidP="00B7146C">
      <w:pPr>
        <w:shd w:val="clear" w:color="auto" w:fill="1F1F1F"/>
        <w:spacing w:after="0" w:line="285" w:lineRule="atLeast"/>
        <w:jc w:val="left"/>
        <w:rPr>
          <w:rFonts w:ascii="Consolas" w:eastAsia="Times New Roman" w:hAnsi="Consolas" w:cs="Times New Roman"/>
          <w:color w:val="CCCCCC"/>
          <w:sz w:val="21"/>
        </w:rPr>
      </w:pPr>
    </w:p>
    <w:p w14:paraId="22313D99" w14:textId="77777777" w:rsidR="00B7146C" w:rsidRPr="0064014A" w:rsidRDefault="00B7146C" w:rsidP="00B7146C"/>
    <w:p w14:paraId="7EC192D7" w14:textId="77777777" w:rsidR="00B7146C" w:rsidRDefault="00B7146C" w:rsidP="00B01922"/>
    <w:p w14:paraId="46577AA2" w14:textId="77777777" w:rsidR="004E6C85" w:rsidRDefault="004E6C85" w:rsidP="00B01922"/>
    <w:p w14:paraId="52B4247C" w14:textId="77777777" w:rsidR="004E6C85" w:rsidRDefault="004E6C85" w:rsidP="00B01922"/>
    <w:p w14:paraId="6CCC2F49" w14:textId="77777777" w:rsidR="004E6C85" w:rsidRDefault="004E6C85" w:rsidP="00B01922"/>
    <w:p w14:paraId="3AC9B59D" w14:textId="77777777" w:rsidR="004E6C85" w:rsidRDefault="004E6C85" w:rsidP="00B01922"/>
    <w:p w14:paraId="4BF8A1BD" w14:textId="75F2E665" w:rsidR="004E6C85" w:rsidRDefault="0050559F" w:rsidP="003B380C">
      <w:pPr>
        <w:pStyle w:val="Heading1"/>
      </w:pPr>
      <w:bookmarkStart w:id="50" w:name="_Toc200207145"/>
      <w:r>
        <w:lastRenderedPageBreak/>
        <w:t>Bibliography</w:t>
      </w:r>
      <w:bookmarkEnd w:id="50"/>
    </w:p>
    <w:p w14:paraId="7FE56E22" w14:textId="2D80798E" w:rsidR="004500AA" w:rsidRPr="004500AA" w:rsidRDefault="004500AA" w:rsidP="004500AA">
      <w:pPr>
        <w:jc w:val="center"/>
        <w:rPr>
          <w:b/>
          <w:bCs/>
          <w:sz w:val="32"/>
          <w:szCs w:val="24"/>
        </w:rPr>
      </w:pPr>
      <w:r w:rsidRPr="004500AA">
        <w:rPr>
          <w:b/>
          <w:bCs/>
          <w:sz w:val="32"/>
          <w:szCs w:val="24"/>
        </w:rPr>
        <w:t>Sources Referenced</w:t>
      </w:r>
    </w:p>
    <w:p w14:paraId="59437158" w14:textId="77777777" w:rsidR="0050559F" w:rsidRPr="007E304B" w:rsidRDefault="0050559F" w:rsidP="0050559F">
      <w:pPr>
        <w:rPr>
          <w:rFonts w:ascii="Times New Roman" w:hAnsi="Times New Roman" w:cs="Times New Roman"/>
        </w:rPr>
      </w:pPr>
      <w:proofErr w:type="spellStart"/>
      <w:r w:rsidRPr="007E304B">
        <w:rPr>
          <w:rFonts w:ascii="Times New Roman" w:hAnsi="Times New Roman" w:cs="Times New Roman"/>
        </w:rPr>
        <w:t>Raghunandanan</w:t>
      </w:r>
      <w:proofErr w:type="spellEnd"/>
      <w:r w:rsidRPr="007E304B">
        <w:rPr>
          <w:rFonts w:ascii="Times New Roman" w:hAnsi="Times New Roman" w:cs="Times New Roman"/>
        </w:rPr>
        <w:t xml:space="preserve">, Arjun. 2025. “How to Generate Synthetic Business Dummy Data with Gemini: using Gemini Library” </w:t>
      </w:r>
      <w:hyperlink r:id="rId34" w:history="1">
        <w:r w:rsidRPr="007E304B">
          <w:rPr>
            <w:rStyle w:val="Hyperlink"/>
            <w:rFonts w:ascii="Times New Roman" w:hAnsi="Times New Roman" w:cs="Times New Roman"/>
          </w:rPr>
          <w:t>https://arjunraghunandanan.medium.com/generate-sythetic-data-with-google-gemini-07e2179b448e</w:t>
        </w:r>
      </w:hyperlink>
    </w:p>
    <w:p w14:paraId="0B60140A" w14:textId="77777777" w:rsidR="0050559F" w:rsidRPr="007E304B" w:rsidRDefault="0050559F" w:rsidP="0050559F">
      <w:pPr>
        <w:rPr>
          <w:rFonts w:ascii="Times New Roman" w:hAnsi="Times New Roman" w:cs="Times New Roman"/>
        </w:rPr>
      </w:pPr>
    </w:p>
    <w:p w14:paraId="7FED79A7" w14:textId="77777777" w:rsidR="0050559F" w:rsidRPr="007E304B" w:rsidRDefault="0050559F" w:rsidP="0050559F">
      <w:pPr>
        <w:rPr>
          <w:rFonts w:ascii="Times New Roman" w:hAnsi="Times New Roman" w:cs="Times New Roman"/>
        </w:rPr>
      </w:pPr>
      <w:r w:rsidRPr="007E304B">
        <w:rPr>
          <w:rFonts w:ascii="Times New Roman" w:hAnsi="Times New Roman" w:cs="Times New Roman"/>
        </w:rPr>
        <w:t xml:space="preserve">Dhungana, Kamal. 2023. “An Overview of </w:t>
      </w:r>
      <w:proofErr w:type="spellStart"/>
      <w:r w:rsidRPr="007E304B">
        <w:rPr>
          <w:rFonts w:ascii="Times New Roman" w:hAnsi="Times New Roman" w:cs="Times New Roman"/>
        </w:rPr>
        <w:t>ChromaDB</w:t>
      </w:r>
      <w:proofErr w:type="spellEnd"/>
      <w:r w:rsidRPr="007E304B">
        <w:rPr>
          <w:rFonts w:ascii="Times New Roman" w:hAnsi="Times New Roman" w:cs="Times New Roman"/>
        </w:rPr>
        <w:t xml:space="preserve">: The Vector Database” </w:t>
      </w:r>
      <w:hyperlink r:id="rId35" w:history="1">
        <w:r w:rsidRPr="007E304B">
          <w:rPr>
            <w:rStyle w:val="Hyperlink"/>
            <w:rFonts w:ascii="Times New Roman" w:hAnsi="Times New Roman" w:cs="Times New Roman"/>
          </w:rPr>
          <w:t>https://medium.com/@kbdhunga/an-overview-of-chromadb-the-vector-database-206437541bdd</w:t>
        </w:r>
      </w:hyperlink>
    </w:p>
    <w:p w14:paraId="5460FA72" w14:textId="77777777" w:rsidR="0050559F" w:rsidRPr="007E304B" w:rsidRDefault="0050559F" w:rsidP="0050559F">
      <w:pPr>
        <w:rPr>
          <w:rFonts w:ascii="Times New Roman" w:hAnsi="Times New Roman" w:cs="Times New Roman"/>
        </w:rPr>
      </w:pPr>
    </w:p>
    <w:p w14:paraId="2774CE24" w14:textId="77777777" w:rsidR="0050559F" w:rsidRPr="007E304B" w:rsidRDefault="0050559F" w:rsidP="0050559F">
      <w:pPr>
        <w:rPr>
          <w:rFonts w:ascii="Times New Roman" w:hAnsi="Times New Roman" w:cs="Times New Roman"/>
        </w:rPr>
      </w:pPr>
      <w:proofErr w:type="spellStart"/>
      <w:r w:rsidRPr="007E304B">
        <w:rPr>
          <w:rFonts w:ascii="Times New Roman" w:hAnsi="Times New Roman" w:cs="Times New Roman"/>
        </w:rPr>
        <w:t>Nidhiworah</w:t>
      </w:r>
      <w:proofErr w:type="spellEnd"/>
      <w:r w:rsidRPr="007E304B">
        <w:rPr>
          <w:rFonts w:ascii="Times New Roman" w:hAnsi="Times New Roman" w:cs="Times New Roman"/>
        </w:rPr>
        <w:t>. 2024. “</w:t>
      </w:r>
      <w:proofErr w:type="spellStart"/>
      <w:r w:rsidRPr="007E304B">
        <w:rPr>
          <w:rFonts w:ascii="Times New Roman" w:hAnsi="Times New Roman" w:cs="Times New Roman"/>
        </w:rPr>
        <w:t>ChromaDB</w:t>
      </w:r>
      <w:proofErr w:type="spellEnd"/>
      <w:r w:rsidRPr="007E304B">
        <w:rPr>
          <w:rFonts w:ascii="Times New Roman" w:hAnsi="Times New Roman" w:cs="Times New Roman"/>
        </w:rPr>
        <w:t xml:space="preserve"> – Introduction”. </w:t>
      </w:r>
      <w:hyperlink r:id="rId36" w:history="1">
        <w:r w:rsidRPr="007E304B">
          <w:rPr>
            <w:rStyle w:val="Hyperlink"/>
            <w:rFonts w:ascii="Times New Roman" w:hAnsi="Times New Roman" w:cs="Times New Roman"/>
          </w:rPr>
          <w:t>https://medium.com/@nidhiworah02/chroma-db-introduction-25718915bae6</w:t>
        </w:r>
      </w:hyperlink>
    </w:p>
    <w:p w14:paraId="4715160A" w14:textId="77777777" w:rsidR="0050559F" w:rsidRPr="007E304B" w:rsidRDefault="0050559F" w:rsidP="0050559F">
      <w:pPr>
        <w:rPr>
          <w:rFonts w:ascii="Times New Roman" w:hAnsi="Times New Roman" w:cs="Times New Roman"/>
        </w:rPr>
      </w:pPr>
    </w:p>
    <w:p w14:paraId="0EFB6B1B" w14:textId="77777777" w:rsidR="0050559F" w:rsidRPr="007E304B" w:rsidRDefault="0050559F" w:rsidP="0050559F">
      <w:pPr>
        <w:rPr>
          <w:rFonts w:ascii="Times New Roman" w:hAnsi="Times New Roman" w:cs="Times New Roman"/>
        </w:rPr>
      </w:pPr>
      <w:proofErr w:type="spellStart"/>
      <w:r w:rsidRPr="007E304B">
        <w:rPr>
          <w:rFonts w:ascii="Times New Roman" w:hAnsi="Times New Roman" w:cs="Times New Roman"/>
        </w:rPr>
        <w:t>Belagatti</w:t>
      </w:r>
      <w:proofErr w:type="spellEnd"/>
      <w:r w:rsidRPr="007E304B">
        <w:rPr>
          <w:rFonts w:ascii="Times New Roman" w:hAnsi="Times New Roman" w:cs="Times New Roman"/>
        </w:rPr>
        <w:t xml:space="preserve">, Pavan. 2025. “Semantic Search: What is it + How Does it Work?” </w:t>
      </w:r>
      <w:hyperlink r:id="rId37" w:history="1">
        <w:r w:rsidRPr="007E304B">
          <w:rPr>
            <w:rStyle w:val="Hyperlink"/>
            <w:rFonts w:ascii="Times New Roman" w:hAnsi="Times New Roman" w:cs="Times New Roman"/>
          </w:rPr>
          <w:t>https://www.singlestore.com/blog/a-complete-guide-to-semantic-search-for-beginners/</w:t>
        </w:r>
      </w:hyperlink>
    </w:p>
    <w:p w14:paraId="5E48ACBE" w14:textId="77777777" w:rsidR="0050559F" w:rsidRPr="007E304B" w:rsidRDefault="0050559F" w:rsidP="0050559F">
      <w:pPr>
        <w:rPr>
          <w:rFonts w:ascii="Times New Roman" w:hAnsi="Times New Roman" w:cs="Times New Roman"/>
        </w:rPr>
      </w:pPr>
    </w:p>
    <w:p w14:paraId="2517EF3C" w14:textId="77777777" w:rsidR="0050559F" w:rsidRPr="007E304B" w:rsidRDefault="0050559F" w:rsidP="0050559F">
      <w:pPr>
        <w:rPr>
          <w:rFonts w:ascii="Times New Roman" w:hAnsi="Times New Roman" w:cs="Times New Roman"/>
        </w:rPr>
      </w:pPr>
      <w:r w:rsidRPr="007E304B">
        <w:rPr>
          <w:rFonts w:ascii="Times New Roman" w:hAnsi="Times New Roman" w:cs="Times New Roman"/>
        </w:rPr>
        <w:t xml:space="preserve">Espejel, Omar. 2022. “Getting Started with Embeddings” </w:t>
      </w:r>
      <w:hyperlink r:id="rId38" w:history="1">
        <w:r w:rsidRPr="007E304B">
          <w:rPr>
            <w:rStyle w:val="Hyperlink"/>
            <w:rFonts w:ascii="Times New Roman" w:hAnsi="Times New Roman" w:cs="Times New Roman"/>
          </w:rPr>
          <w:t>https://huggingface.co/blog/getting-started-with-embeddings</w:t>
        </w:r>
      </w:hyperlink>
    </w:p>
    <w:p w14:paraId="22418E17" w14:textId="77777777" w:rsidR="0050559F" w:rsidRPr="007E304B" w:rsidRDefault="0050559F" w:rsidP="0050559F">
      <w:pPr>
        <w:rPr>
          <w:rFonts w:ascii="Times New Roman" w:hAnsi="Times New Roman" w:cs="Times New Roman"/>
        </w:rPr>
      </w:pPr>
    </w:p>
    <w:p w14:paraId="47F4D229" w14:textId="77777777" w:rsidR="0050559F" w:rsidRPr="007E304B" w:rsidRDefault="0050559F" w:rsidP="0050559F">
      <w:pPr>
        <w:rPr>
          <w:rFonts w:ascii="Times New Roman" w:hAnsi="Times New Roman" w:cs="Times New Roman"/>
        </w:rPr>
      </w:pPr>
      <w:proofErr w:type="spellStart"/>
      <w:r w:rsidRPr="007E304B">
        <w:rPr>
          <w:rFonts w:ascii="Times New Roman" w:hAnsi="Times New Roman" w:cs="Times New Roman"/>
        </w:rPr>
        <w:lastRenderedPageBreak/>
        <w:t>Karabiber</w:t>
      </w:r>
      <w:proofErr w:type="spellEnd"/>
      <w:r w:rsidRPr="007E304B">
        <w:rPr>
          <w:rFonts w:ascii="Times New Roman" w:hAnsi="Times New Roman" w:cs="Times New Roman"/>
        </w:rPr>
        <w:t xml:space="preserve">, Faith. “Cosine Similarity” Accessed June XX, </w:t>
      </w:r>
      <w:proofErr w:type="gramStart"/>
      <w:r w:rsidRPr="007E304B">
        <w:rPr>
          <w:rFonts w:ascii="Times New Roman" w:hAnsi="Times New Roman" w:cs="Times New Roman"/>
        </w:rPr>
        <w:t>2025</w:t>
      </w:r>
      <w:proofErr w:type="gramEnd"/>
      <w:r w:rsidRPr="007E304B">
        <w:rPr>
          <w:rFonts w:ascii="Times New Roman" w:hAnsi="Times New Roman" w:cs="Times New Roman"/>
        </w:rPr>
        <w:t xml:space="preserve"> </w:t>
      </w:r>
      <w:hyperlink r:id="rId39" w:history="1">
        <w:r w:rsidRPr="007E304B">
          <w:rPr>
            <w:rStyle w:val="Hyperlink"/>
            <w:rFonts w:ascii="Times New Roman" w:hAnsi="Times New Roman" w:cs="Times New Roman"/>
          </w:rPr>
          <w:t>https://www.learndatasci.com/glossary/cosine-similarity/</w:t>
        </w:r>
      </w:hyperlink>
      <w:r w:rsidRPr="007E304B">
        <w:rPr>
          <w:rFonts w:ascii="Times New Roman" w:hAnsi="Times New Roman" w:cs="Times New Roman"/>
        </w:rPr>
        <w:t xml:space="preserve"> </w:t>
      </w:r>
    </w:p>
    <w:p w14:paraId="162F4584" w14:textId="77777777" w:rsidR="0050559F" w:rsidRPr="007E304B" w:rsidRDefault="0050559F" w:rsidP="0050559F">
      <w:pPr>
        <w:rPr>
          <w:rFonts w:ascii="Times New Roman" w:hAnsi="Times New Roman" w:cs="Times New Roman"/>
        </w:rPr>
      </w:pPr>
    </w:p>
    <w:p w14:paraId="2E8A8B88" w14:textId="77777777" w:rsidR="0050559F" w:rsidRPr="007E304B" w:rsidRDefault="0050559F" w:rsidP="0050559F">
      <w:pPr>
        <w:rPr>
          <w:rFonts w:ascii="Times New Roman" w:hAnsi="Times New Roman" w:cs="Times New Roman"/>
        </w:rPr>
      </w:pPr>
      <w:proofErr w:type="spellStart"/>
      <w:r w:rsidRPr="007E304B">
        <w:rPr>
          <w:rFonts w:ascii="Times New Roman" w:hAnsi="Times New Roman" w:cs="Times New Roman"/>
        </w:rPr>
        <w:t>Sundriyal</w:t>
      </w:r>
      <w:proofErr w:type="spellEnd"/>
      <w:r w:rsidRPr="007E304B">
        <w:rPr>
          <w:rFonts w:ascii="Times New Roman" w:hAnsi="Times New Roman" w:cs="Times New Roman"/>
        </w:rPr>
        <w:t xml:space="preserve">, Harshir. 2024. “Rapid Development of </w:t>
      </w:r>
      <w:proofErr w:type="spellStart"/>
      <w:r w:rsidRPr="007E304B">
        <w:rPr>
          <w:rFonts w:ascii="Times New Roman" w:hAnsi="Times New Roman" w:cs="Times New Roman"/>
        </w:rPr>
        <w:t>Streamlit</w:t>
      </w:r>
      <w:proofErr w:type="spellEnd"/>
      <w:r w:rsidRPr="007E304B">
        <w:rPr>
          <w:rFonts w:ascii="Times New Roman" w:hAnsi="Times New Roman" w:cs="Times New Roman"/>
        </w:rPr>
        <w:t xml:space="preserve"> App in Cloud (Virtual Machine) </w:t>
      </w:r>
      <w:hyperlink r:id="rId40" w:history="1">
        <w:r w:rsidRPr="007E304B">
          <w:rPr>
            <w:rStyle w:val="Hyperlink"/>
            <w:rFonts w:ascii="Times New Roman" w:hAnsi="Times New Roman" w:cs="Times New Roman"/>
          </w:rPr>
          <w:t>https://medium.com/@harshitsundriyal/rapid-deployment-of-streamlit-app-in-cloud-virtual-machine-7193f629be58</w:t>
        </w:r>
      </w:hyperlink>
    </w:p>
    <w:p w14:paraId="1417AB30" w14:textId="77777777" w:rsidR="0050559F" w:rsidRPr="007E304B" w:rsidRDefault="0050559F" w:rsidP="0050559F">
      <w:pPr>
        <w:rPr>
          <w:rFonts w:ascii="Times New Roman" w:hAnsi="Times New Roman" w:cs="Times New Roman"/>
        </w:rPr>
      </w:pPr>
    </w:p>
    <w:p w14:paraId="6B0F0E8D" w14:textId="77777777" w:rsidR="0050559F" w:rsidRPr="007E304B" w:rsidRDefault="0050559F" w:rsidP="0050559F">
      <w:pPr>
        <w:rPr>
          <w:rFonts w:ascii="Times New Roman" w:hAnsi="Times New Roman" w:cs="Times New Roman"/>
        </w:rPr>
      </w:pPr>
      <w:r w:rsidRPr="007E304B">
        <w:rPr>
          <w:rFonts w:ascii="Times New Roman" w:hAnsi="Times New Roman" w:cs="Times New Roman"/>
        </w:rPr>
        <w:t xml:space="preserve">Name of Company/website. “Deploy </w:t>
      </w:r>
      <w:proofErr w:type="spellStart"/>
      <w:r w:rsidRPr="007E304B">
        <w:rPr>
          <w:rFonts w:ascii="Times New Roman" w:hAnsi="Times New Roman" w:cs="Times New Roman"/>
        </w:rPr>
        <w:t>Streamlit</w:t>
      </w:r>
      <w:proofErr w:type="spellEnd"/>
      <w:r w:rsidRPr="007E304B">
        <w:rPr>
          <w:rFonts w:ascii="Times New Roman" w:hAnsi="Times New Roman" w:cs="Times New Roman"/>
        </w:rPr>
        <w:t xml:space="preserve"> using Docker” Accessed </w:t>
      </w:r>
      <w:proofErr w:type="gramStart"/>
      <w:r w:rsidRPr="007E304B">
        <w:rPr>
          <w:rFonts w:ascii="Times New Roman" w:hAnsi="Times New Roman" w:cs="Times New Roman"/>
        </w:rPr>
        <w:t>June XX,</w:t>
      </w:r>
      <w:proofErr w:type="gramEnd"/>
      <w:r w:rsidRPr="007E304B">
        <w:rPr>
          <w:rFonts w:ascii="Times New Roman" w:hAnsi="Times New Roman" w:cs="Times New Roman"/>
        </w:rPr>
        <w:t xml:space="preserve"> 2025</w:t>
      </w:r>
    </w:p>
    <w:p w14:paraId="3BAE2751" w14:textId="77777777" w:rsidR="0050559F" w:rsidRPr="007E304B" w:rsidRDefault="0050559F" w:rsidP="0050559F">
      <w:pPr>
        <w:rPr>
          <w:rFonts w:ascii="Times New Roman" w:hAnsi="Times New Roman" w:cs="Times New Roman"/>
        </w:rPr>
      </w:pPr>
      <w:hyperlink r:id="rId41" w:history="1">
        <w:r w:rsidRPr="007E304B">
          <w:rPr>
            <w:rStyle w:val="Hyperlink"/>
            <w:rFonts w:ascii="Times New Roman" w:hAnsi="Times New Roman" w:cs="Times New Roman"/>
          </w:rPr>
          <w:t>https://docs.streamlit.io/deploy/tutorials/docker</w:t>
        </w:r>
      </w:hyperlink>
    </w:p>
    <w:p w14:paraId="6189E3C9" w14:textId="77777777" w:rsidR="00D967BA" w:rsidRDefault="00D967BA" w:rsidP="0050559F"/>
    <w:p w14:paraId="19AABA24" w14:textId="77777777" w:rsidR="00D967BA" w:rsidRDefault="00D967BA" w:rsidP="0050559F"/>
    <w:p w14:paraId="185555C1" w14:textId="77777777" w:rsidR="00D967BA" w:rsidRDefault="00D967BA" w:rsidP="0050559F"/>
    <w:p w14:paraId="305D0755" w14:textId="77777777" w:rsidR="00D967BA" w:rsidRDefault="00D967BA" w:rsidP="0050559F"/>
    <w:p w14:paraId="208E5A47" w14:textId="77777777" w:rsidR="00D967BA" w:rsidRDefault="00D967BA" w:rsidP="0050559F"/>
    <w:p w14:paraId="378FEF4A" w14:textId="77777777" w:rsidR="00D967BA" w:rsidRDefault="00D967BA" w:rsidP="0050559F"/>
    <w:p w14:paraId="36888F84" w14:textId="77777777" w:rsidR="00D967BA" w:rsidRDefault="00D967BA" w:rsidP="0050559F"/>
    <w:p w14:paraId="20301302" w14:textId="77777777" w:rsidR="00D967BA" w:rsidRDefault="00D967BA" w:rsidP="0050559F"/>
    <w:p w14:paraId="51031FFD" w14:textId="77777777" w:rsidR="00D967BA" w:rsidRDefault="00D967BA" w:rsidP="0050559F"/>
    <w:p w14:paraId="108F3DAA" w14:textId="77777777" w:rsidR="00D967BA" w:rsidRDefault="00D967BA" w:rsidP="0050559F"/>
    <w:p w14:paraId="47856900" w14:textId="7101472A" w:rsidR="00D967BA" w:rsidRDefault="00D967BA" w:rsidP="00D967BA">
      <w:pPr>
        <w:pStyle w:val="Heading1"/>
      </w:pPr>
      <w:bookmarkStart w:id="51" w:name="_Toc200207146"/>
      <w:r>
        <w:lastRenderedPageBreak/>
        <w:t>AI Disclaimer</w:t>
      </w:r>
      <w:bookmarkEnd w:id="51"/>
    </w:p>
    <w:p w14:paraId="6946E941" w14:textId="28756D35" w:rsidR="00D967BA" w:rsidRPr="0050559F" w:rsidRDefault="00FB140B" w:rsidP="0050559F">
      <w:r w:rsidRPr="00FB140B">
        <w:t>This project may incorporate content—such as ideas, analyses, text, code, or supporting material—generated or assisted by large language models (LLMs) and other artificial intelligence (AI) tools. These technologies were used to support research, drafting, coding, or source gathering processes. All AI-assisted content was critically reviewed and validated by the author(s). Responsibility for the methodology, analysis, and conclusions presented herein lies solely with the author(s).</w:t>
      </w:r>
    </w:p>
    <w:sectPr w:rsidR="00D967BA" w:rsidRPr="0050559F" w:rsidSect="00901FB8">
      <w:footerReference w:type="default" r:id="rId42"/>
      <w:pgSz w:w="11907" w:h="16839" w:code="9"/>
      <w:pgMar w:top="1417" w:right="1417" w:bottom="1417"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0CBD40" w14:textId="77777777" w:rsidR="006110AC" w:rsidRDefault="006110AC" w:rsidP="005B6A77">
      <w:pPr>
        <w:spacing w:after="0" w:line="240" w:lineRule="auto"/>
      </w:pPr>
      <w:r>
        <w:separator/>
      </w:r>
    </w:p>
  </w:endnote>
  <w:endnote w:type="continuationSeparator" w:id="0">
    <w:p w14:paraId="12A9E285" w14:textId="77777777" w:rsidR="006110AC" w:rsidRDefault="006110AC" w:rsidP="005B6A77">
      <w:pPr>
        <w:spacing w:after="0" w:line="240" w:lineRule="auto"/>
      </w:pPr>
      <w:r>
        <w:continuationSeparator/>
      </w:r>
    </w:p>
  </w:endnote>
  <w:endnote w:type="continuationNotice" w:id="1">
    <w:p w14:paraId="02446899" w14:textId="77777777" w:rsidR="006110AC" w:rsidRDefault="006110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9043154"/>
      <w:docPartObj>
        <w:docPartGallery w:val="Page Numbers (Bottom of Page)"/>
        <w:docPartUnique/>
      </w:docPartObj>
    </w:sdtPr>
    <w:sdtEndPr>
      <w:rPr>
        <w:noProof/>
      </w:rPr>
    </w:sdtEndPr>
    <w:sdtContent>
      <w:p w14:paraId="2AD59506" w14:textId="77777777" w:rsidR="00A416D8" w:rsidRDefault="00A416D8" w:rsidP="00F2637D">
        <w:pPr>
          <w:pStyle w:val="Footer"/>
          <w:jc w:val="center"/>
        </w:pPr>
        <w:r>
          <w:fldChar w:fldCharType="begin"/>
        </w:r>
        <w:r>
          <w:instrText xml:space="preserve"> PAGE   \* MERGEFORMAT </w:instrText>
        </w:r>
        <w:r>
          <w:fldChar w:fldCharType="separate"/>
        </w:r>
        <w:r w:rsidR="00D10DAB">
          <w:rPr>
            <w:noProof/>
          </w:rPr>
          <w:t>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0433423"/>
      <w:docPartObj>
        <w:docPartGallery w:val="Page Numbers (Bottom of Page)"/>
        <w:docPartUnique/>
      </w:docPartObj>
    </w:sdtPr>
    <w:sdtEndPr>
      <w:rPr>
        <w:noProof/>
      </w:rPr>
    </w:sdtEndPr>
    <w:sdtContent>
      <w:p w14:paraId="5AED2C94" w14:textId="77777777" w:rsidR="00317A57" w:rsidRDefault="00317A57" w:rsidP="00F2637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40230" w14:textId="77777777" w:rsidR="006110AC" w:rsidRDefault="006110AC" w:rsidP="005B6A77">
      <w:pPr>
        <w:spacing w:after="0" w:line="240" w:lineRule="auto"/>
      </w:pPr>
      <w:r>
        <w:separator/>
      </w:r>
    </w:p>
  </w:footnote>
  <w:footnote w:type="continuationSeparator" w:id="0">
    <w:p w14:paraId="4AAF9BBB" w14:textId="77777777" w:rsidR="006110AC" w:rsidRDefault="006110AC" w:rsidP="005B6A77">
      <w:pPr>
        <w:spacing w:after="0" w:line="240" w:lineRule="auto"/>
      </w:pPr>
      <w:r>
        <w:continuationSeparator/>
      </w:r>
    </w:p>
  </w:footnote>
  <w:footnote w:type="continuationNotice" w:id="1">
    <w:p w14:paraId="78DA6EAF" w14:textId="77777777" w:rsidR="006110AC" w:rsidRDefault="006110AC">
      <w:pPr>
        <w:spacing w:after="0" w:line="240" w:lineRule="auto"/>
      </w:pPr>
    </w:p>
  </w:footnote>
  <w:footnote w:id="2">
    <w:p w14:paraId="28D720CC" w14:textId="77777777" w:rsidR="002831BB" w:rsidRDefault="002831BB">
      <w:pPr>
        <w:pStyle w:val="FootnoteText"/>
      </w:pPr>
      <w:r>
        <w:rPr>
          <w:rStyle w:val="FootnoteReference"/>
        </w:rPr>
        <w:footnoteRef/>
      </w:r>
      <w:r>
        <w:t xml:space="preserve"> GitHub Repo: </w:t>
      </w:r>
    </w:p>
    <w:p w14:paraId="0DEC3802" w14:textId="3A494B36" w:rsidR="002831BB" w:rsidRPr="002831BB" w:rsidRDefault="002831BB">
      <w:pPr>
        <w:pStyle w:val="FootnoteText"/>
        <w:rPr>
          <w:u w:val="single"/>
        </w:rPr>
      </w:pPr>
      <w:r w:rsidRPr="002831BB">
        <w:rPr>
          <w:color w:val="1F4E79" w:themeColor="accent1" w:themeShade="80"/>
          <w:u w:val="single"/>
        </w:rPr>
        <w:t>https://github.com/joiya-saad/Capstone-Project</w:t>
      </w:r>
    </w:p>
  </w:footnote>
  <w:footnote w:id="3">
    <w:p w14:paraId="436245FA" w14:textId="77777777" w:rsidR="00DC3EAB" w:rsidRDefault="006338EA">
      <w:pPr>
        <w:pStyle w:val="FootnoteText"/>
      </w:pPr>
      <w:r>
        <w:rPr>
          <w:rStyle w:val="FootnoteReference"/>
        </w:rPr>
        <w:footnoteRef/>
      </w:r>
      <w:r>
        <w:t xml:space="preserve"> Google Gemini 1.5 Flash API: </w:t>
      </w:r>
    </w:p>
    <w:p w14:paraId="5FA3AA24" w14:textId="240087B1" w:rsidR="006338EA" w:rsidRPr="00DC3EAB" w:rsidRDefault="006338EA">
      <w:pPr>
        <w:pStyle w:val="FootnoteText"/>
        <w:rPr>
          <w:u w:val="single"/>
        </w:rPr>
      </w:pPr>
      <w:r w:rsidRPr="00DC3EAB">
        <w:rPr>
          <w:color w:val="2E74B5" w:themeColor="accent1" w:themeShade="BF"/>
          <w:u w:val="single"/>
        </w:rPr>
        <w:t>https://cloud.google.com/vertex-ai/generative-ai/docs/models/gemini/1-5-flash</w:t>
      </w:r>
    </w:p>
  </w:footnote>
  <w:footnote w:id="4">
    <w:p w14:paraId="7A84A06D" w14:textId="0033A696" w:rsidR="00DC3EAB" w:rsidRDefault="00DC3EAB">
      <w:pPr>
        <w:pStyle w:val="FootnoteText"/>
      </w:pPr>
      <w:r>
        <w:rPr>
          <w:rStyle w:val="FootnoteReference"/>
        </w:rPr>
        <w:footnoteRef/>
      </w:r>
      <w:r>
        <w:t xml:space="preserve"> </w:t>
      </w:r>
      <w:hyperlink r:id="rId1" w:history="1">
        <w:r w:rsidRPr="00720EC3">
          <w:rPr>
            <w:rStyle w:val="Hyperlink"/>
          </w:rPr>
          <w:t>https://careers.peopleclick.eu.com/careerscp/client_canoneurope/external/search.do</w:t>
        </w:r>
      </w:hyperlink>
    </w:p>
    <w:p w14:paraId="7BFF1083" w14:textId="0378A12B" w:rsidR="00DC3EAB" w:rsidRPr="00DC3EAB" w:rsidRDefault="00DC3EAB">
      <w:pPr>
        <w:pStyle w:val="FootnoteText"/>
        <w:rPr>
          <w:color w:val="2E74B5" w:themeColor="accent1" w:themeShade="BF"/>
          <w:u w:val="single"/>
        </w:rPr>
      </w:pPr>
      <w:r w:rsidRPr="00DC3EAB">
        <w:rPr>
          <w:color w:val="2E74B5" w:themeColor="accent1" w:themeShade="BF"/>
          <w:u w:val="single"/>
        </w:rPr>
        <w:t>https://www.linkedin.com/company/canon-emea/jobs/</w:t>
      </w:r>
    </w:p>
    <w:p w14:paraId="7689473D" w14:textId="77777777" w:rsidR="00DC3EAB" w:rsidRDefault="00DC3EAB">
      <w:pPr>
        <w:pStyle w:val="FootnoteText"/>
      </w:pPr>
    </w:p>
  </w:footnote>
  <w:footnote w:id="5">
    <w:p w14:paraId="6924AB40" w14:textId="4FA7F94C" w:rsidR="0088627F" w:rsidRDefault="0088627F">
      <w:pPr>
        <w:pStyle w:val="FootnoteText"/>
      </w:pPr>
      <w:r>
        <w:rPr>
          <w:rStyle w:val="FootnoteReference"/>
        </w:rPr>
        <w:footnoteRef/>
      </w:r>
      <w:r>
        <w:t xml:space="preserve"> </w:t>
      </w:r>
      <w:r w:rsidRPr="00920DB8">
        <w:t>BAAI/BGE-large</w:t>
      </w:r>
      <w:r>
        <w:t xml:space="preserve"> </w:t>
      </w:r>
      <w:r w:rsidRPr="00920DB8">
        <w:t>on </w:t>
      </w:r>
      <w:hyperlink r:id="rId2" w:history="1">
        <w:r w:rsidRPr="0088627F">
          <w:t>Hugging Face</w:t>
        </w:r>
      </w:hyperlink>
      <w:r w:rsidRPr="00920DB8">
        <w:t> is a large language model embedding model. It's used to generate embeddings, which are vector representations of text, for a variety of tasks like: semantic search, text similarity, and more</w:t>
      </w:r>
      <w:r>
        <w:t xml:space="preserve">. </w:t>
      </w:r>
      <w:r w:rsidRPr="0088627F">
        <w:rPr>
          <w:color w:val="2E74B5" w:themeColor="accent1" w:themeShade="BF"/>
          <w:u w:val="single"/>
        </w:rPr>
        <w:t>https://huggingface.co/BAAI/bge-large-en-v1.5</w:t>
      </w:r>
    </w:p>
  </w:footnote>
  <w:footnote w:id="6">
    <w:p w14:paraId="2918B648" w14:textId="4BB40D08" w:rsidR="00C80DA4" w:rsidRDefault="00C80DA4">
      <w:pPr>
        <w:pStyle w:val="FootnoteText"/>
      </w:pPr>
      <w:r>
        <w:rPr>
          <w:rStyle w:val="FootnoteReference"/>
        </w:rPr>
        <w:footnoteRef/>
      </w:r>
      <w:r>
        <w:t xml:space="preserve"> ChromaDB for embedding storage and querying:</w:t>
      </w:r>
    </w:p>
    <w:p w14:paraId="16002231" w14:textId="5BE8C143" w:rsidR="00C80DA4" w:rsidRDefault="00C80DA4">
      <w:pPr>
        <w:pStyle w:val="FootnoteText"/>
      </w:pPr>
      <w:r w:rsidRPr="00C80DA4">
        <w:rPr>
          <w:color w:val="2E74B5" w:themeColor="accent1" w:themeShade="BF"/>
        </w:rPr>
        <w:t>https://docs.trychroma.com/docs/overview/introduction</w:t>
      </w:r>
    </w:p>
  </w:footnote>
  <w:footnote w:id="7">
    <w:p w14:paraId="5132AAE5" w14:textId="77777777" w:rsidR="001B5661" w:rsidRDefault="001B5661">
      <w:pPr>
        <w:pStyle w:val="FootnoteText"/>
      </w:pPr>
      <w:r>
        <w:rPr>
          <w:rStyle w:val="FootnoteReference"/>
        </w:rPr>
        <w:footnoteRef/>
      </w:r>
      <w:r>
        <w:t xml:space="preserve"> Streamlit Documentation:</w:t>
      </w:r>
    </w:p>
    <w:p w14:paraId="3194E3D8" w14:textId="56ECB042" w:rsidR="001B5661" w:rsidRPr="001B5661" w:rsidRDefault="001B5661">
      <w:pPr>
        <w:pStyle w:val="FootnoteText"/>
        <w:rPr>
          <w:u w:val="single"/>
        </w:rPr>
      </w:pPr>
      <w:r w:rsidRPr="001B5661">
        <w:rPr>
          <w:color w:val="2E74B5" w:themeColor="accent1" w:themeShade="BF"/>
          <w:u w:val="single"/>
        </w:rPr>
        <w:t>https://docs.streamlit.io/</w:t>
      </w:r>
    </w:p>
  </w:footnote>
  <w:footnote w:id="8">
    <w:p w14:paraId="36474285" w14:textId="66CFA8FA" w:rsidR="001B5661" w:rsidRDefault="001B5661">
      <w:pPr>
        <w:pStyle w:val="FootnoteText"/>
      </w:pPr>
      <w:r>
        <w:rPr>
          <w:rStyle w:val="FootnoteReference"/>
        </w:rPr>
        <w:footnoteRef/>
      </w:r>
      <w:r>
        <w:t xml:space="preserve"> Streamlit Community Cloud Documentation</w:t>
      </w:r>
    </w:p>
    <w:p w14:paraId="5243FC2C" w14:textId="479275A8" w:rsidR="001B5661" w:rsidRPr="001B5661" w:rsidRDefault="001B5661">
      <w:pPr>
        <w:pStyle w:val="FootnoteText"/>
        <w:rPr>
          <w:u w:val="single"/>
        </w:rPr>
      </w:pPr>
      <w:r w:rsidRPr="001B5661">
        <w:rPr>
          <w:color w:val="2E74B5" w:themeColor="accent1" w:themeShade="BF"/>
          <w:u w:val="single"/>
        </w:rPr>
        <w:t xml:space="preserve"> https://docs.streamlit.io/deploy/streamlit-community-cloud</w:t>
      </w:r>
    </w:p>
  </w:footnote>
  <w:footnote w:id="9">
    <w:p w14:paraId="1B6636A6" w14:textId="799C6279" w:rsidR="008A5D69" w:rsidRDefault="008A5D69">
      <w:pPr>
        <w:pStyle w:val="FootnoteText"/>
      </w:pPr>
      <w:r>
        <w:rPr>
          <w:rStyle w:val="FootnoteReference"/>
        </w:rPr>
        <w:footnoteRef/>
      </w:r>
      <w:r>
        <w:t xml:space="preserve"> HR Mate AI Dashboard: </w:t>
      </w:r>
      <w:hyperlink r:id="rId3" w:tgtFrame="_blank" w:history="1">
        <w:r w:rsidRPr="008A5D69">
          <w:rPr>
            <w:rStyle w:val="Hyperlink"/>
          </w:rPr>
          <w:t>http://142.93.238.167:8501/</w:t>
        </w:r>
      </w:hyperlink>
      <w:r w:rsidRPr="008A5D69">
        <w:t> </w:t>
      </w:r>
    </w:p>
  </w:footnote>
  <w:footnote w:id="10">
    <w:p w14:paraId="3DE4AD42" w14:textId="33C54084" w:rsidR="00B74B08" w:rsidRDefault="00B74B08">
      <w:pPr>
        <w:pStyle w:val="FootnoteText"/>
      </w:pPr>
      <w:r>
        <w:rPr>
          <w:rStyle w:val="FootnoteReference"/>
        </w:rPr>
        <w:footnoteRef/>
      </w:r>
      <w:r>
        <w:t xml:space="preserve"> Plotly for Python: </w:t>
      </w:r>
      <w:hyperlink r:id="rId4" w:history="1">
        <w:r w:rsidRPr="00720EC3">
          <w:rPr>
            <w:rStyle w:val="Hyperlink"/>
          </w:rPr>
          <w:t>https://plotly.com/python/</w:t>
        </w:r>
      </w:hyperlink>
    </w:p>
    <w:p w14:paraId="76063011" w14:textId="77777777" w:rsidR="00B74B08" w:rsidRDefault="00B74B08">
      <w:pPr>
        <w:pStyle w:val="FootnoteText"/>
      </w:pPr>
    </w:p>
  </w:footnote>
  <w:footnote w:id="11">
    <w:p w14:paraId="2EDED8BF" w14:textId="77777777" w:rsidR="00B74B08" w:rsidRDefault="00B74B08">
      <w:pPr>
        <w:pStyle w:val="FootnoteText"/>
      </w:pPr>
      <w:r>
        <w:rPr>
          <w:rStyle w:val="FootnoteReference"/>
        </w:rPr>
        <w:footnoteRef/>
      </w:r>
      <w:r>
        <w:t xml:space="preserve"> Dockers Containerization:</w:t>
      </w:r>
    </w:p>
    <w:p w14:paraId="14F23D2F" w14:textId="427C1FDA" w:rsidR="00B74B08" w:rsidRDefault="00B74B08">
      <w:pPr>
        <w:pStyle w:val="FootnoteText"/>
      </w:pPr>
      <w:r w:rsidRPr="00B74B08">
        <w:rPr>
          <w:color w:val="2E74B5" w:themeColor="accent1" w:themeShade="BF"/>
        </w:rPr>
        <w:t>https://docs.docker.com/reference/</w:t>
      </w:r>
    </w:p>
  </w:footnote>
  <w:footnote w:id="12">
    <w:p w14:paraId="4C419385" w14:textId="3CA45664" w:rsidR="00B74B08" w:rsidRDefault="00B74B08">
      <w:pPr>
        <w:pStyle w:val="FootnoteText"/>
      </w:pPr>
      <w:r>
        <w:rPr>
          <w:rStyle w:val="FootnoteReference"/>
        </w:rPr>
        <w:footnoteRef/>
      </w:r>
      <w:r>
        <w:t xml:space="preserve"> Digital Ocean VM: </w:t>
      </w:r>
      <w:r w:rsidRPr="00B74B08">
        <w:rPr>
          <w:color w:val="2E74B5" w:themeColor="accent1" w:themeShade="BF"/>
        </w:rPr>
        <w:t>https://docs.digitalocean.com/products/droplets/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A71D3"/>
    <w:multiLevelType w:val="multilevel"/>
    <w:tmpl w:val="E7A2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6539B"/>
    <w:multiLevelType w:val="multilevel"/>
    <w:tmpl w:val="3FF6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26865"/>
    <w:multiLevelType w:val="multilevel"/>
    <w:tmpl w:val="7C8E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93B08"/>
    <w:multiLevelType w:val="multilevel"/>
    <w:tmpl w:val="B8CAD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66DF4"/>
    <w:multiLevelType w:val="multilevel"/>
    <w:tmpl w:val="D396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04027E"/>
    <w:multiLevelType w:val="multilevel"/>
    <w:tmpl w:val="85CC7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D4FE2"/>
    <w:multiLevelType w:val="multilevel"/>
    <w:tmpl w:val="9E08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6F5384"/>
    <w:multiLevelType w:val="multilevel"/>
    <w:tmpl w:val="5DC8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F0754C"/>
    <w:multiLevelType w:val="multilevel"/>
    <w:tmpl w:val="8302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624F9"/>
    <w:multiLevelType w:val="multilevel"/>
    <w:tmpl w:val="2D269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A4160D"/>
    <w:multiLevelType w:val="hybridMultilevel"/>
    <w:tmpl w:val="7F0C8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1F24B4"/>
    <w:multiLevelType w:val="multilevel"/>
    <w:tmpl w:val="74729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D4411"/>
    <w:multiLevelType w:val="multilevel"/>
    <w:tmpl w:val="26D6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FD6793"/>
    <w:multiLevelType w:val="multilevel"/>
    <w:tmpl w:val="88AE2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E3703"/>
    <w:multiLevelType w:val="multilevel"/>
    <w:tmpl w:val="3688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277A7"/>
    <w:multiLevelType w:val="multilevel"/>
    <w:tmpl w:val="35BC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A30722"/>
    <w:multiLevelType w:val="multilevel"/>
    <w:tmpl w:val="9C864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8255DB"/>
    <w:multiLevelType w:val="multilevel"/>
    <w:tmpl w:val="E14C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776030"/>
    <w:multiLevelType w:val="multilevel"/>
    <w:tmpl w:val="BBB00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0F2A80"/>
    <w:multiLevelType w:val="multilevel"/>
    <w:tmpl w:val="5020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B176D9"/>
    <w:multiLevelType w:val="multilevel"/>
    <w:tmpl w:val="4FD6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5331D7"/>
    <w:multiLevelType w:val="multilevel"/>
    <w:tmpl w:val="93A0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01737"/>
    <w:multiLevelType w:val="multilevel"/>
    <w:tmpl w:val="A260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E557A0"/>
    <w:multiLevelType w:val="multilevel"/>
    <w:tmpl w:val="CABE9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814F8"/>
    <w:multiLevelType w:val="multilevel"/>
    <w:tmpl w:val="2396B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9E3EAC"/>
    <w:multiLevelType w:val="multilevel"/>
    <w:tmpl w:val="262CB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085977"/>
    <w:multiLevelType w:val="multilevel"/>
    <w:tmpl w:val="07FCC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CF0258"/>
    <w:multiLevelType w:val="multilevel"/>
    <w:tmpl w:val="3FE8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A70117"/>
    <w:multiLevelType w:val="multilevel"/>
    <w:tmpl w:val="178C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710C2"/>
    <w:multiLevelType w:val="multilevel"/>
    <w:tmpl w:val="10B67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B504D8"/>
    <w:multiLevelType w:val="multilevel"/>
    <w:tmpl w:val="29DA0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2736056">
    <w:abstractNumId w:val="6"/>
  </w:num>
  <w:num w:numId="2" w16cid:durableId="1689599900">
    <w:abstractNumId w:val="2"/>
  </w:num>
  <w:num w:numId="3" w16cid:durableId="1553275801">
    <w:abstractNumId w:val="28"/>
  </w:num>
  <w:num w:numId="4" w16cid:durableId="1090002386">
    <w:abstractNumId w:val="16"/>
  </w:num>
  <w:num w:numId="5" w16cid:durableId="1551842684">
    <w:abstractNumId w:val="24"/>
  </w:num>
  <w:num w:numId="6" w16cid:durableId="808549310">
    <w:abstractNumId w:val="18"/>
  </w:num>
  <w:num w:numId="7" w16cid:durableId="249432943">
    <w:abstractNumId w:val="30"/>
  </w:num>
  <w:num w:numId="8" w16cid:durableId="652564047">
    <w:abstractNumId w:val="22"/>
  </w:num>
  <w:num w:numId="9" w16cid:durableId="985671720">
    <w:abstractNumId w:val="27"/>
  </w:num>
  <w:num w:numId="10" w16cid:durableId="1726444850">
    <w:abstractNumId w:val="12"/>
  </w:num>
  <w:num w:numId="11" w16cid:durableId="2003897046">
    <w:abstractNumId w:val="23"/>
  </w:num>
  <w:num w:numId="12" w16cid:durableId="1095326714">
    <w:abstractNumId w:val="21"/>
  </w:num>
  <w:num w:numId="13" w16cid:durableId="1485003867">
    <w:abstractNumId w:val="14"/>
  </w:num>
  <w:num w:numId="14" w16cid:durableId="730810806">
    <w:abstractNumId w:val="19"/>
  </w:num>
  <w:num w:numId="15" w16cid:durableId="2117828130">
    <w:abstractNumId w:val="13"/>
  </w:num>
  <w:num w:numId="16" w16cid:durableId="1342047210">
    <w:abstractNumId w:val="11"/>
  </w:num>
  <w:num w:numId="17" w16cid:durableId="1481463120">
    <w:abstractNumId w:val="17"/>
  </w:num>
  <w:num w:numId="18" w16cid:durableId="731999991">
    <w:abstractNumId w:val="9"/>
  </w:num>
  <w:num w:numId="19" w16cid:durableId="211697648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391192946">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452359355">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510799867">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323389964">
    <w:abstractNumId w:val="7"/>
  </w:num>
  <w:num w:numId="24" w16cid:durableId="1209294606">
    <w:abstractNumId w:val="5"/>
  </w:num>
  <w:num w:numId="25" w16cid:durableId="2093962301">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62400114">
    <w:abstractNumId w:val="5"/>
    <w:lvlOverride w:ilvl="1">
      <w:lvl w:ilvl="1">
        <w:numFmt w:val="bullet"/>
        <w:lvlText w:val=""/>
        <w:lvlJc w:val="left"/>
        <w:pPr>
          <w:tabs>
            <w:tab w:val="num" w:pos="1440"/>
          </w:tabs>
          <w:ind w:left="1440" w:hanging="360"/>
        </w:pPr>
        <w:rPr>
          <w:rFonts w:ascii="Wingdings" w:hAnsi="Wingdings" w:hint="default"/>
          <w:sz w:val="20"/>
        </w:rPr>
      </w:lvl>
    </w:lvlOverride>
  </w:num>
  <w:num w:numId="27" w16cid:durableId="622422275">
    <w:abstractNumId w:val="5"/>
    <w:lvlOverride w:ilvl="1">
      <w:lvl w:ilvl="1">
        <w:numFmt w:val="bullet"/>
        <w:lvlText w:val=""/>
        <w:lvlJc w:val="left"/>
        <w:pPr>
          <w:tabs>
            <w:tab w:val="num" w:pos="1440"/>
          </w:tabs>
          <w:ind w:left="1440" w:hanging="360"/>
        </w:pPr>
        <w:rPr>
          <w:rFonts w:ascii="Wingdings" w:hAnsi="Wingdings" w:hint="default"/>
          <w:sz w:val="20"/>
        </w:rPr>
      </w:lvl>
    </w:lvlOverride>
  </w:num>
  <w:num w:numId="28" w16cid:durableId="651255280">
    <w:abstractNumId w:val="5"/>
    <w:lvlOverride w:ilvl="1">
      <w:lvl w:ilvl="1">
        <w:numFmt w:val="bullet"/>
        <w:lvlText w:val=""/>
        <w:lvlJc w:val="left"/>
        <w:pPr>
          <w:tabs>
            <w:tab w:val="num" w:pos="1440"/>
          </w:tabs>
          <w:ind w:left="1440" w:hanging="360"/>
        </w:pPr>
        <w:rPr>
          <w:rFonts w:ascii="Wingdings" w:hAnsi="Wingdings" w:hint="default"/>
          <w:sz w:val="20"/>
        </w:rPr>
      </w:lvl>
    </w:lvlOverride>
  </w:num>
  <w:num w:numId="29" w16cid:durableId="619654106">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99452714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1" w16cid:durableId="101561255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2" w16cid:durableId="2045977574">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33" w16cid:durableId="2020421468">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34" w16cid:durableId="1433477831">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35" w16cid:durableId="693461543">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36" w16cid:durableId="919557667">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926307929">
    <w:abstractNumId w:val="26"/>
    <w:lvlOverride w:ilvl="1">
      <w:lvl w:ilvl="1">
        <w:numFmt w:val="bullet"/>
        <w:lvlText w:val=""/>
        <w:lvlJc w:val="left"/>
        <w:pPr>
          <w:tabs>
            <w:tab w:val="num" w:pos="1440"/>
          </w:tabs>
          <w:ind w:left="1440" w:hanging="360"/>
        </w:pPr>
        <w:rPr>
          <w:rFonts w:ascii="Wingdings" w:hAnsi="Wingdings" w:hint="default"/>
          <w:sz w:val="20"/>
        </w:rPr>
      </w:lvl>
    </w:lvlOverride>
  </w:num>
  <w:num w:numId="38" w16cid:durableId="1851719956">
    <w:abstractNumId w:val="26"/>
    <w:lvlOverride w:ilvl="1">
      <w:lvl w:ilvl="1">
        <w:numFmt w:val="bullet"/>
        <w:lvlText w:val=""/>
        <w:lvlJc w:val="left"/>
        <w:pPr>
          <w:tabs>
            <w:tab w:val="num" w:pos="1440"/>
          </w:tabs>
          <w:ind w:left="1440" w:hanging="360"/>
        </w:pPr>
        <w:rPr>
          <w:rFonts w:ascii="Wingdings" w:hAnsi="Wingdings" w:hint="default"/>
          <w:sz w:val="20"/>
        </w:rPr>
      </w:lvl>
    </w:lvlOverride>
  </w:num>
  <w:num w:numId="39" w16cid:durableId="530532271">
    <w:abstractNumId w:val="20"/>
  </w:num>
  <w:num w:numId="40" w16cid:durableId="926186586">
    <w:abstractNumId w:val="1"/>
  </w:num>
  <w:num w:numId="41" w16cid:durableId="561017199">
    <w:abstractNumId w:val="25"/>
  </w:num>
  <w:num w:numId="42" w16cid:durableId="1218928596">
    <w:abstractNumId w:val="0"/>
  </w:num>
  <w:num w:numId="43" w16cid:durableId="78361926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10651291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199252000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566840413">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115005794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13698401">
    <w:abstractNumId w:val="29"/>
  </w:num>
  <w:num w:numId="49" w16cid:durableId="1064260244">
    <w:abstractNumId w:val="1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C2D"/>
    <w:rsid w:val="00007BEE"/>
    <w:rsid w:val="00011D96"/>
    <w:rsid w:val="00012E58"/>
    <w:rsid w:val="000142FE"/>
    <w:rsid w:val="00022889"/>
    <w:rsid w:val="000273EF"/>
    <w:rsid w:val="000276F8"/>
    <w:rsid w:val="00033B00"/>
    <w:rsid w:val="00035043"/>
    <w:rsid w:val="00035BCC"/>
    <w:rsid w:val="00036BD4"/>
    <w:rsid w:val="000372B6"/>
    <w:rsid w:val="00043805"/>
    <w:rsid w:val="000465A8"/>
    <w:rsid w:val="00046CC8"/>
    <w:rsid w:val="00046EDD"/>
    <w:rsid w:val="00056D2A"/>
    <w:rsid w:val="0006266D"/>
    <w:rsid w:val="00065674"/>
    <w:rsid w:val="000659B4"/>
    <w:rsid w:val="00073FCE"/>
    <w:rsid w:val="0007623A"/>
    <w:rsid w:val="00080648"/>
    <w:rsid w:val="000807A9"/>
    <w:rsid w:val="00083C2E"/>
    <w:rsid w:val="000900FC"/>
    <w:rsid w:val="0009092C"/>
    <w:rsid w:val="00090A8D"/>
    <w:rsid w:val="000912D7"/>
    <w:rsid w:val="000914BD"/>
    <w:rsid w:val="000924F4"/>
    <w:rsid w:val="000933AE"/>
    <w:rsid w:val="00095F9D"/>
    <w:rsid w:val="00096892"/>
    <w:rsid w:val="00097189"/>
    <w:rsid w:val="000A36E6"/>
    <w:rsid w:val="000B1744"/>
    <w:rsid w:val="000B3289"/>
    <w:rsid w:val="000B50A8"/>
    <w:rsid w:val="000B5A03"/>
    <w:rsid w:val="000C5793"/>
    <w:rsid w:val="000C64DC"/>
    <w:rsid w:val="000D01AB"/>
    <w:rsid w:val="000D1369"/>
    <w:rsid w:val="000D1557"/>
    <w:rsid w:val="000D2E6D"/>
    <w:rsid w:val="000D66B4"/>
    <w:rsid w:val="000D6D45"/>
    <w:rsid w:val="000D7A31"/>
    <w:rsid w:val="000F259B"/>
    <w:rsid w:val="00100B9B"/>
    <w:rsid w:val="00102BA4"/>
    <w:rsid w:val="0010520C"/>
    <w:rsid w:val="001076E9"/>
    <w:rsid w:val="00113B2B"/>
    <w:rsid w:val="00115DBB"/>
    <w:rsid w:val="00122938"/>
    <w:rsid w:val="00122DEE"/>
    <w:rsid w:val="0012391E"/>
    <w:rsid w:val="00123C86"/>
    <w:rsid w:val="001244AA"/>
    <w:rsid w:val="00124BC4"/>
    <w:rsid w:val="00136BBF"/>
    <w:rsid w:val="001412FE"/>
    <w:rsid w:val="00141523"/>
    <w:rsid w:val="001419F7"/>
    <w:rsid w:val="0014241A"/>
    <w:rsid w:val="0015157D"/>
    <w:rsid w:val="00152CC9"/>
    <w:rsid w:val="001643D0"/>
    <w:rsid w:val="00164E21"/>
    <w:rsid w:val="001704E1"/>
    <w:rsid w:val="00172A8A"/>
    <w:rsid w:val="001742BC"/>
    <w:rsid w:val="001754EB"/>
    <w:rsid w:val="0017665D"/>
    <w:rsid w:val="00176B19"/>
    <w:rsid w:val="00182C72"/>
    <w:rsid w:val="00185EBB"/>
    <w:rsid w:val="00193125"/>
    <w:rsid w:val="00194FD7"/>
    <w:rsid w:val="001A0AC4"/>
    <w:rsid w:val="001A10C9"/>
    <w:rsid w:val="001A7393"/>
    <w:rsid w:val="001A774C"/>
    <w:rsid w:val="001B4FBE"/>
    <w:rsid w:val="001B5661"/>
    <w:rsid w:val="001B57AF"/>
    <w:rsid w:val="001B6CBE"/>
    <w:rsid w:val="001C34F8"/>
    <w:rsid w:val="001C364B"/>
    <w:rsid w:val="001C4ED2"/>
    <w:rsid w:val="001C590A"/>
    <w:rsid w:val="001C73BD"/>
    <w:rsid w:val="001D402D"/>
    <w:rsid w:val="001D5E91"/>
    <w:rsid w:val="001D686E"/>
    <w:rsid w:val="001E097D"/>
    <w:rsid w:val="001E1F48"/>
    <w:rsid w:val="001E29A7"/>
    <w:rsid w:val="001E575B"/>
    <w:rsid w:val="001F01C5"/>
    <w:rsid w:val="001F13C2"/>
    <w:rsid w:val="001F4A93"/>
    <w:rsid w:val="001F6303"/>
    <w:rsid w:val="001F7C4E"/>
    <w:rsid w:val="002037E1"/>
    <w:rsid w:val="00203F7D"/>
    <w:rsid w:val="0020699A"/>
    <w:rsid w:val="00211CEF"/>
    <w:rsid w:val="00215BA1"/>
    <w:rsid w:val="002259C8"/>
    <w:rsid w:val="00226E55"/>
    <w:rsid w:val="002300C0"/>
    <w:rsid w:val="0023061F"/>
    <w:rsid w:val="002312F2"/>
    <w:rsid w:val="0023146E"/>
    <w:rsid w:val="00231D1F"/>
    <w:rsid w:val="002422F1"/>
    <w:rsid w:val="002513B4"/>
    <w:rsid w:val="00255B2B"/>
    <w:rsid w:val="0026099E"/>
    <w:rsid w:val="00260E08"/>
    <w:rsid w:val="00265ED4"/>
    <w:rsid w:val="002664A5"/>
    <w:rsid w:val="002707B4"/>
    <w:rsid w:val="00274D73"/>
    <w:rsid w:val="002755F5"/>
    <w:rsid w:val="002831BB"/>
    <w:rsid w:val="0028484F"/>
    <w:rsid w:val="0028578B"/>
    <w:rsid w:val="0029440D"/>
    <w:rsid w:val="002961A2"/>
    <w:rsid w:val="002A338B"/>
    <w:rsid w:val="002A4196"/>
    <w:rsid w:val="002A4B6B"/>
    <w:rsid w:val="002B0251"/>
    <w:rsid w:val="002B11BE"/>
    <w:rsid w:val="002B4BB1"/>
    <w:rsid w:val="002B7417"/>
    <w:rsid w:val="002C1A7E"/>
    <w:rsid w:val="002D2BAA"/>
    <w:rsid w:val="002D537F"/>
    <w:rsid w:val="002D5496"/>
    <w:rsid w:val="002D57D8"/>
    <w:rsid w:val="002D5E2B"/>
    <w:rsid w:val="002E0388"/>
    <w:rsid w:val="002E22A1"/>
    <w:rsid w:val="002E3CA4"/>
    <w:rsid w:val="002E5350"/>
    <w:rsid w:val="002E540C"/>
    <w:rsid w:val="003072D8"/>
    <w:rsid w:val="00313221"/>
    <w:rsid w:val="0031378C"/>
    <w:rsid w:val="00316E78"/>
    <w:rsid w:val="0031729F"/>
    <w:rsid w:val="00317A57"/>
    <w:rsid w:val="00321AB8"/>
    <w:rsid w:val="00324284"/>
    <w:rsid w:val="0033128F"/>
    <w:rsid w:val="00331520"/>
    <w:rsid w:val="00340763"/>
    <w:rsid w:val="0034723A"/>
    <w:rsid w:val="00347BBC"/>
    <w:rsid w:val="003507B9"/>
    <w:rsid w:val="003510F9"/>
    <w:rsid w:val="00355716"/>
    <w:rsid w:val="0035583F"/>
    <w:rsid w:val="00362318"/>
    <w:rsid w:val="00363506"/>
    <w:rsid w:val="00363897"/>
    <w:rsid w:val="00366DE9"/>
    <w:rsid w:val="00381A07"/>
    <w:rsid w:val="003851C8"/>
    <w:rsid w:val="00394346"/>
    <w:rsid w:val="00395A11"/>
    <w:rsid w:val="003A0E54"/>
    <w:rsid w:val="003A451F"/>
    <w:rsid w:val="003A4885"/>
    <w:rsid w:val="003A793F"/>
    <w:rsid w:val="003B0171"/>
    <w:rsid w:val="003B380C"/>
    <w:rsid w:val="003B3FAD"/>
    <w:rsid w:val="003B6291"/>
    <w:rsid w:val="003B62CC"/>
    <w:rsid w:val="003B6F55"/>
    <w:rsid w:val="003B785A"/>
    <w:rsid w:val="003C79C8"/>
    <w:rsid w:val="003E3CBE"/>
    <w:rsid w:val="003E3FD0"/>
    <w:rsid w:val="003F0904"/>
    <w:rsid w:val="003F211D"/>
    <w:rsid w:val="003F4186"/>
    <w:rsid w:val="00405DFD"/>
    <w:rsid w:val="00406F00"/>
    <w:rsid w:val="00416CA3"/>
    <w:rsid w:val="00420B3F"/>
    <w:rsid w:val="00421364"/>
    <w:rsid w:val="004236E4"/>
    <w:rsid w:val="00427E80"/>
    <w:rsid w:val="004320D1"/>
    <w:rsid w:val="004343A8"/>
    <w:rsid w:val="00434A5C"/>
    <w:rsid w:val="00440442"/>
    <w:rsid w:val="00445B09"/>
    <w:rsid w:val="00447E77"/>
    <w:rsid w:val="00447EAD"/>
    <w:rsid w:val="004500AA"/>
    <w:rsid w:val="00462B41"/>
    <w:rsid w:val="00470203"/>
    <w:rsid w:val="004723A5"/>
    <w:rsid w:val="00473113"/>
    <w:rsid w:val="00483A60"/>
    <w:rsid w:val="00484E2B"/>
    <w:rsid w:val="0048774F"/>
    <w:rsid w:val="00492A19"/>
    <w:rsid w:val="004933DA"/>
    <w:rsid w:val="004952D3"/>
    <w:rsid w:val="004A2FD0"/>
    <w:rsid w:val="004A3B28"/>
    <w:rsid w:val="004A3F7C"/>
    <w:rsid w:val="004A622B"/>
    <w:rsid w:val="004B2DEE"/>
    <w:rsid w:val="004B71F6"/>
    <w:rsid w:val="004C3879"/>
    <w:rsid w:val="004C5712"/>
    <w:rsid w:val="004C71EE"/>
    <w:rsid w:val="004D0D8E"/>
    <w:rsid w:val="004D432A"/>
    <w:rsid w:val="004E6C85"/>
    <w:rsid w:val="004F251B"/>
    <w:rsid w:val="00504473"/>
    <w:rsid w:val="0050559F"/>
    <w:rsid w:val="00512124"/>
    <w:rsid w:val="00512A6C"/>
    <w:rsid w:val="005139BA"/>
    <w:rsid w:val="00513C8A"/>
    <w:rsid w:val="00514720"/>
    <w:rsid w:val="005217DE"/>
    <w:rsid w:val="00522EFA"/>
    <w:rsid w:val="00523D12"/>
    <w:rsid w:val="005273CF"/>
    <w:rsid w:val="00531559"/>
    <w:rsid w:val="00531F49"/>
    <w:rsid w:val="005412F6"/>
    <w:rsid w:val="00541DEB"/>
    <w:rsid w:val="005424EA"/>
    <w:rsid w:val="00543198"/>
    <w:rsid w:val="005442DF"/>
    <w:rsid w:val="00546646"/>
    <w:rsid w:val="0055068D"/>
    <w:rsid w:val="0055313C"/>
    <w:rsid w:val="00557D45"/>
    <w:rsid w:val="005625EC"/>
    <w:rsid w:val="0056717D"/>
    <w:rsid w:val="005704DB"/>
    <w:rsid w:val="00570FA5"/>
    <w:rsid w:val="00577718"/>
    <w:rsid w:val="005817D4"/>
    <w:rsid w:val="00585390"/>
    <w:rsid w:val="00586298"/>
    <w:rsid w:val="0058695D"/>
    <w:rsid w:val="00586BE9"/>
    <w:rsid w:val="00587242"/>
    <w:rsid w:val="00591867"/>
    <w:rsid w:val="00596B99"/>
    <w:rsid w:val="005A16EE"/>
    <w:rsid w:val="005A2650"/>
    <w:rsid w:val="005A3A4E"/>
    <w:rsid w:val="005A46F9"/>
    <w:rsid w:val="005A6E75"/>
    <w:rsid w:val="005B6A77"/>
    <w:rsid w:val="005C74B6"/>
    <w:rsid w:val="005D1D1C"/>
    <w:rsid w:val="005D31A9"/>
    <w:rsid w:val="005D5762"/>
    <w:rsid w:val="005D6332"/>
    <w:rsid w:val="005E2D3B"/>
    <w:rsid w:val="005E330D"/>
    <w:rsid w:val="005E497E"/>
    <w:rsid w:val="005E78BC"/>
    <w:rsid w:val="005F1EEA"/>
    <w:rsid w:val="005F2C36"/>
    <w:rsid w:val="005F380C"/>
    <w:rsid w:val="005F5D5A"/>
    <w:rsid w:val="006071FE"/>
    <w:rsid w:val="006110AC"/>
    <w:rsid w:val="00611A20"/>
    <w:rsid w:val="006133B2"/>
    <w:rsid w:val="006173F1"/>
    <w:rsid w:val="00620E46"/>
    <w:rsid w:val="00624980"/>
    <w:rsid w:val="00630173"/>
    <w:rsid w:val="00630914"/>
    <w:rsid w:val="006333F0"/>
    <w:rsid w:val="00633566"/>
    <w:rsid w:val="006338EA"/>
    <w:rsid w:val="0064014A"/>
    <w:rsid w:val="00640833"/>
    <w:rsid w:val="00643C7B"/>
    <w:rsid w:val="0064422B"/>
    <w:rsid w:val="006449F9"/>
    <w:rsid w:val="006503E1"/>
    <w:rsid w:val="00652E8A"/>
    <w:rsid w:val="006534B5"/>
    <w:rsid w:val="006556DA"/>
    <w:rsid w:val="006575C3"/>
    <w:rsid w:val="00661106"/>
    <w:rsid w:val="006633A5"/>
    <w:rsid w:val="00665DA3"/>
    <w:rsid w:val="00670271"/>
    <w:rsid w:val="00684154"/>
    <w:rsid w:val="00685846"/>
    <w:rsid w:val="00686538"/>
    <w:rsid w:val="00687118"/>
    <w:rsid w:val="00687346"/>
    <w:rsid w:val="00687BE4"/>
    <w:rsid w:val="00693F97"/>
    <w:rsid w:val="006A0D3F"/>
    <w:rsid w:val="006A49BA"/>
    <w:rsid w:val="006A49CB"/>
    <w:rsid w:val="006B14CA"/>
    <w:rsid w:val="006B4150"/>
    <w:rsid w:val="006C0B45"/>
    <w:rsid w:val="006C144E"/>
    <w:rsid w:val="006C148D"/>
    <w:rsid w:val="006C6EF3"/>
    <w:rsid w:val="006D15DD"/>
    <w:rsid w:val="006E0866"/>
    <w:rsid w:val="006E0F3C"/>
    <w:rsid w:val="006E39D0"/>
    <w:rsid w:val="006E5762"/>
    <w:rsid w:val="006F1245"/>
    <w:rsid w:val="006F4961"/>
    <w:rsid w:val="006F4A10"/>
    <w:rsid w:val="006F5B92"/>
    <w:rsid w:val="006F6538"/>
    <w:rsid w:val="00701C1C"/>
    <w:rsid w:val="0070357E"/>
    <w:rsid w:val="007040FE"/>
    <w:rsid w:val="0070635E"/>
    <w:rsid w:val="00712F54"/>
    <w:rsid w:val="007130ED"/>
    <w:rsid w:val="00713320"/>
    <w:rsid w:val="007152A4"/>
    <w:rsid w:val="00715943"/>
    <w:rsid w:val="00715D52"/>
    <w:rsid w:val="007174FD"/>
    <w:rsid w:val="00717660"/>
    <w:rsid w:val="00720451"/>
    <w:rsid w:val="007236A6"/>
    <w:rsid w:val="00723B12"/>
    <w:rsid w:val="007248CB"/>
    <w:rsid w:val="0072692A"/>
    <w:rsid w:val="0073027E"/>
    <w:rsid w:val="00731770"/>
    <w:rsid w:val="0073254C"/>
    <w:rsid w:val="007370FD"/>
    <w:rsid w:val="007372A5"/>
    <w:rsid w:val="00737467"/>
    <w:rsid w:val="007409DB"/>
    <w:rsid w:val="00740E95"/>
    <w:rsid w:val="0074243F"/>
    <w:rsid w:val="00742C2D"/>
    <w:rsid w:val="007438CA"/>
    <w:rsid w:val="00755DDB"/>
    <w:rsid w:val="00757F24"/>
    <w:rsid w:val="007650FF"/>
    <w:rsid w:val="00765DE9"/>
    <w:rsid w:val="00766AF0"/>
    <w:rsid w:val="00766C55"/>
    <w:rsid w:val="00772433"/>
    <w:rsid w:val="00772EF9"/>
    <w:rsid w:val="007734FD"/>
    <w:rsid w:val="00781A52"/>
    <w:rsid w:val="00793969"/>
    <w:rsid w:val="00794EEA"/>
    <w:rsid w:val="007A23C1"/>
    <w:rsid w:val="007B0C8E"/>
    <w:rsid w:val="007B67B5"/>
    <w:rsid w:val="007C0AAB"/>
    <w:rsid w:val="007C35CC"/>
    <w:rsid w:val="007C6B89"/>
    <w:rsid w:val="007C7873"/>
    <w:rsid w:val="007D2350"/>
    <w:rsid w:val="007D5172"/>
    <w:rsid w:val="007E0CCB"/>
    <w:rsid w:val="007E44FB"/>
    <w:rsid w:val="007E526F"/>
    <w:rsid w:val="007E7F67"/>
    <w:rsid w:val="007F2E35"/>
    <w:rsid w:val="007F3C38"/>
    <w:rsid w:val="007F414A"/>
    <w:rsid w:val="007F76BC"/>
    <w:rsid w:val="007F7F1E"/>
    <w:rsid w:val="00801002"/>
    <w:rsid w:val="008054E7"/>
    <w:rsid w:val="00810023"/>
    <w:rsid w:val="008113DF"/>
    <w:rsid w:val="008125C5"/>
    <w:rsid w:val="00815833"/>
    <w:rsid w:val="00821354"/>
    <w:rsid w:val="00823381"/>
    <w:rsid w:val="0083591F"/>
    <w:rsid w:val="00835C45"/>
    <w:rsid w:val="008423D9"/>
    <w:rsid w:val="0085212A"/>
    <w:rsid w:val="00852F14"/>
    <w:rsid w:val="00862607"/>
    <w:rsid w:val="00864842"/>
    <w:rsid w:val="00877928"/>
    <w:rsid w:val="008834D0"/>
    <w:rsid w:val="00883B3A"/>
    <w:rsid w:val="0088627F"/>
    <w:rsid w:val="00886A7C"/>
    <w:rsid w:val="00892ED9"/>
    <w:rsid w:val="008A5D69"/>
    <w:rsid w:val="008A7703"/>
    <w:rsid w:val="008C0938"/>
    <w:rsid w:val="008C5903"/>
    <w:rsid w:val="008D036C"/>
    <w:rsid w:val="008D2B7B"/>
    <w:rsid w:val="008E0C73"/>
    <w:rsid w:val="008E31DB"/>
    <w:rsid w:val="008E4481"/>
    <w:rsid w:val="008E5B2B"/>
    <w:rsid w:val="008F1768"/>
    <w:rsid w:val="008F37E7"/>
    <w:rsid w:val="008F3B59"/>
    <w:rsid w:val="008F52C0"/>
    <w:rsid w:val="009000C7"/>
    <w:rsid w:val="00901FB8"/>
    <w:rsid w:val="00905DA6"/>
    <w:rsid w:val="00906E39"/>
    <w:rsid w:val="00907D30"/>
    <w:rsid w:val="00912B46"/>
    <w:rsid w:val="00913E22"/>
    <w:rsid w:val="00914AA3"/>
    <w:rsid w:val="00914BF0"/>
    <w:rsid w:val="00914FDB"/>
    <w:rsid w:val="00920DB8"/>
    <w:rsid w:val="00923EFF"/>
    <w:rsid w:val="00924FF6"/>
    <w:rsid w:val="00927711"/>
    <w:rsid w:val="0093153B"/>
    <w:rsid w:val="00934764"/>
    <w:rsid w:val="009402E3"/>
    <w:rsid w:val="0094381B"/>
    <w:rsid w:val="009506D8"/>
    <w:rsid w:val="00953E55"/>
    <w:rsid w:val="00957E74"/>
    <w:rsid w:val="00961B39"/>
    <w:rsid w:val="009671DF"/>
    <w:rsid w:val="00967CEC"/>
    <w:rsid w:val="00977716"/>
    <w:rsid w:val="00980836"/>
    <w:rsid w:val="009835B5"/>
    <w:rsid w:val="009905B8"/>
    <w:rsid w:val="0099125C"/>
    <w:rsid w:val="0099751E"/>
    <w:rsid w:val="009A23CB"/>
    <w:rsid w:val="009A5B29"/>
    <w:rsid w:val="009A75EB"/>
    <w:rsid w:val="009B1313"/>
    <w:rsid w:val="009B16AC"/>
    <w:rsid w:val="009B77E0"/>
    <w:rsid w:val="009C3BDA"/>
    <w:rsid w:val="009D0042"/>
    <w:rsid w:val="009D6ACF"/>
    <w:rsid w:val="009E29EA"/>
    <w:rsid w:val="009E42F1"/>
    <w:rsid w:val="009E63FC"/>
    <w:rsid w:val="009E6AF9"/>
    <w:rsid w:val="009F10D7"/>
    <w:rsid w:val="009F2DF0"/>
    <w:rsid w:val="009F4210"/>
    <w:rsid w:val="00A00594"/>
    <w:rsid w:val="00A01E34"/>
    <w:rsid w:val="00A0567F"/>
    <w:rsid w:val="00A07F4E"/>
    <w:rsid w:val="00A07FDE"/>
    <w:rsid w:val="00A10B36"/>
    <w:rsid w:val="00A1168C"/>
    <w:rsid w:val="00A13EA6"/>
    <w:rsid w:val="00A20451"/>
    <w:rsid w:val="00A23E9F"/>
    <w:rsid w:val="00A32D85"/>
    <w:rsid w:val="00A342D4"/>
    <w:rsid w:val="00A348BB"/>
    <w:rsid w:val="00A416D8"/>
    <w:rsid w:val="00A440F2"/>
    <w:rsid w:val="00A46DB3"/>
    <w:rsid w:val="00A529F5"/>
    <w:rsid w:val="00A57B65"/>
    <w:rsid w:val="00A62953"/>
    <w:rsid w:val="00A65970"/>
    <w:rsid w:val="00A6627A"/>
    <w:rsid w:val="00A6628C"/>
    <w:rsid w:val="00A67714"/>
    <w:rsid w:val="00A71D45"/>
    <w:rsid w:val="00A7547E"/>
    <w:rsid w:val="00A767A2"/>
    <w:rsid w:val="00A7710A"/>
    <w:rsid w:val="00A92C48"/>
    <w:rsid w:val="00AA15A2"/>
    <w:rsid w:val="00AA1EA0"/>
    <w:rsid w:val="00AA2F60"/>
    <w:rsid w:val="00AA353F"/>
    <w:rsid w:val="00AA385F"/>
    <w:rsid w:val="00AA5DE4"/>
    <w:rsid w:val="00AB360F"/>
    <w:rsid w:val="00AC069C"/>
    <w:rsid w:val="00AC116E"/>
    <w:rsid w:val="00AC1A1B"/>
    <w:rsid w:val="00AD0D46"/>
    <w:rsid w:val="00AD178C"/>
    <w:rsid w:val="00AD5005"/>
    <w:rsid w:val="00AE3207"/>
    <w:rsid w:val="00AF0187"/>
    <w:rsid w:val="00AF78AB"/>
    <w:rsid w:val="00B01922"/>
    <w:rsid w:val="00B045A1"/>
    <w:rsid w:val="00B05449"/>
    <w:rsid w:val="00B066EA"/>
    <w:rsid w:val="00B10094"/>
    <w:rsid w:val="00B11279"/>
    <w:rsid w:val="00B154A3"/>
    <w:rsid w:val="00B163DD"/>
    <w:rsid w:val="00B2228E"/>
    <w:rsid w:val="00B3288B"/>
    <w:rsid w:val="00B3418D"/>
    <w:rsid w:val="00B35560"/>
    <w:rsid w:val="00B378A5"/>
    <w:rsid w:val="00B40F16"/>
    <w:rsid w:val="00B4394E"/>
    <w:rsid w:val="00B458AE"/>
    <w:rsid w:val="00B459B0"/>
    <w:rsid w:val="00B506D2"/>
    <w:rsid w:val="00B52051"/>
    <w:rsid w:val="00B55752"/>
    <w:rsid w:val="00B55C9E"/>
    <w:rsid w:val="00B57020"/>
    <w:rsid w:val="00B57E3F"/>
    <w:rsid w:val="00B61303"/>
    <w:rsid w:val="00B6183E"/>
    <w:rsid w:val="00B61D45"/>
    <w:rsid w:val="00B62ED0"/>
    <w:rsid w:val="00B64AA3"/>
    <w:rsid w:val="00B7146C"/>
    <w:rsid w:val="00B74B08"/>
    <w:rsid w:val="00B77F0D"/>
    <w:rsid w:val="00B80D02"/>
    <w:rsid w:val="00B814DE"/>
    <w:rsid w:val="00B820DD"/>
    <w:rsid w:val="00B82247"/>
    <w:rsid w:val="00B82B5A"/>
    <w:rsid w:val="00B8303F"/>
    <w:rsid w:val="00B85006"/>
    <w:rsid w:val="00B87D2C"/>
    <w:rsid w:val="00B935F9"/>
    <w:rsid w:val="00BA35F1"/>
    <w:rsid w:val="00BA45A9"/>
    <w:rsid w:val="00BB74D1"/>
    <w:rsid w:val="00BD37C0"/>
    <w:rsid w:val="00BD3E0B"/>
    <w:rsid w:val="00BD5C57"/>
    <w:rsid w:val="00BD769A"/>
    <w:rsid w:val="00BD7AF8"/>
    <w:rsid w:val="00BE2664"/>
    <w:rsid w:val="00BE5BD3"/>
    <w:rsid w:val="00BF7652"/>
    <w:rsid w:val="00BF7AD4"/>
    <w:rsid w:val="00C01C82"/>
    <w:rsid w:val="00C04A6E"/>
    <w:rsid w:val="00C12131"/>
    <w:rsid w:val="00C21272"/>
    <w:rsid w:val="00C34F91"/>
    <w:rsid w:val="00C35F17"/>
    <w:rsid w:val="00C3683B"/>
    <w:rsid w:val="00C40611"/>
    <w:rsid w:val="00C41B7E"/>
    <w:rsid w:val="00C442E0"/>
    <w:rsid w:val="00C443ED"/>
    <w:rsid w:val="00C47BBB"/>
    <w:rsid w:val="00C50CC5"/>
    <w:rsid w:val="00C55557"/>
    <w:rsid w:val="00C5608B"/>
    <w:rsid w:val="00C62D20"/>
    <w:rsid w:val="00C64451"/>
    <w:rsid w:val="00C656DD"/>
    <w:rsid w:val="00C72611"/>
    <w:rsid w:val="00C80DA4"/>
    <w:rsid w:val="00C83FE5"/>
    <w:rsid w:val="00C8770A"/>
    <w:rsid w:val="00C92A1E"/>
    <w:rsid w:val="00C95E3C"/>
    <w:rsid w:val="00CA29C7"/>
    <w:rsid w:val="00CA4285"/>
    <w:rsid w:val="00CA4CEF"/>
    <w:rsid w:val="00CA53E4"/>
    <w:rsid w:val="00CB230A"/>
    <w:rsid w:val="00CB5454"/>
    <w:rsid w:val="00CC2493"/>
    <w:rsid w:val="00CD06FD"/>
    <w:rsid w:val="00CD7731"/>
    <w:rsid w:val="00CD7ADB"/>
    <w:rsid w:val="00CE0589"/>
    <w:rsid w:val="00CE0D2E"/>
    <w:rsid w:val="00CE37EB"/>
    <w:rsid w:val="00CE3F65"/>
    <w:rsid w:val="00CE4B1B"/>
    <w:rsid w:val="00CF40F8"/>
    <w:rsid w:val="00CF5183"/>
    <w:rsid w:val="00D02217"/>
    <w:rsid w:val="00D048D6"/>
    <w:rsid w:val="00D0745B"/>
    <w:rsid w:val="00D102C1"/>
    <w:rsid w:val="00D10DAB"/>
    <w:rsid w:val="00D110A8"/>
    <w:rsid w:val="00D20EF4"/>
    <w:rsid w:val="00D220E9"/>
    <w:rsid w:val="00D22BA1"/>
    <w:rsid w:val="00D2468B"/>
    <w:rsid w:val="00D3504C"/>
    <w:rsid w:val="00D36F50"/>
    <w:rsid w:val="00D375B8"/>
    <w:rsid w:val="00D6146F"/>
    <w:rsid w:val="00D62C3E"/>
    <w:rsid w:val="00D64A4D"/>
    <w:rsid w:val="00D65AEF"/>
    <w:rsid w:val="00D667FF"/>
    <w:rsid w:val="00D72F75"/>
    <w:rsid w:val="00D76EFB"/>
    <w:rsid w:val="00D77515"/>
    <w:rsid w:val="00D776EB"/>
    <w:rsid w:val="00D77A78"/>
    <w:rsid w:val="00D82E66"/>
    <w:rsid w:val="00D902BF"/>
    <w:rsid w:val="00D94D7D"/>
    <w:rsid w:val="00D94F29"/>
    <w:rsid w:val="00D967BA"/>
    <w:rsid w:val="00D97209"/>
    <w:rsid w:val="00DA04B4"/>
    <w:rsid w:val="00DA4C12"/>
    <w:rsid w:val="00DA4E4D"/>
    <w:rsid w:val="00DA690B"/>
    <w:rsid w:val="00DB285C"/>
    <w:rsid w:val="00DC12D9"/>
    <w:rsid w:val="00DC294E"/>
    <w:rsid w:val="00DC357C"/>
    <w:rsid w:val="00DC3EAB"/>
    <w:rsid w:val="00DC7BFD"/>
    <w:rsid w:val="00DD1C0D"/>
    <w:rsid w:val="00DD3831"/>
    <w:rsid w:val="00DD39FA"/>
    <w:rsid w:val="00DD73A9"/>
    <w:rsid w:val="00DF0CDF"/>
    <w:rsid w:val="00DF2DA9"/>
    <w:rsid w:val="00DF4ADE"/>
    <w:rsid w:val="00E00C66"/>
    <w:rsid w:val="00E04629"/>
    <w:rsid w:val="00E06BCF"/>
    <w:rsid w:val="00E06FD0"/>
    <w:rsid w:val="00E11FB9"/>
    <w:rsid w:val="00E213BD"/>
    <w:rsid w:val="00E23BBE"/>
    <w:rsid w:val="00E25645"/>
    <w:rsid w:val="00E31B6C"/>
    <w:rsid w:val="00E37DF8"/>
    <w:rsid w:val="00E43FFC"/>
    <w:rsid w:val="00E448B3"/>
    <w:rsid w:val="00E57E5F"/>
    <w:rsid w:val="00E61213"/>
    <w:rsid w:val="00E61817"/>
    <w:rsid w:val="00E6304B"/>
    <w:rsid w:val="00E74201"/>
    <w:rsid w:val="00E82A31"/>
    <w:rsid w:val="00E82BA2"/>
    <w:rsid w:val="00E84867"/>
    <w:rsid w:val="00E853C8"/>
    <w:rsid w:val="00E9336B"/>
    <w:rsid w:val="00EA01C3"/>
    <w:rsid w:val="00EA0451"/>
    <w:rsid w:val="00EA5346"/>
    <w:rsid w:val="00EB2615"/>
    <w:rsid w:val="00EC71E3"/>
    <w:rsid w:val="00EC79CA"/>
    <w:rsid w:val="00ED51E7"/>
    <w:rsid w:val="00ED5B16"/>
    <w:rsid w:val="00EE026D"/>
    <w:rsid w:val="00EE5E6F"/>
    <w:rsid w:val="00EF7B54"/>
    <w:rsid w:val="00F00404"/>
    <w:rsid w:val="00F015B8"/>
    <w:rsid w:val="00F04B31"/>
    <w:rsid w:val="00F129B2"/>
    <w:rsid w:val="00F13D05"/>
    <w:rsid w:val="00F142E8"/>
    <w:rsid w:val="00F2479A"/>
    <w:rsid w:val="00F2637D"/>
    <w:rsid w:val="00F36117"/>
    <w:rsid w:val="00F375A1"/>
    <w:rsid w:val="00F41305"/>
    <w:rsid w:val="00F44264"/>
    <w:rsid w:val="00F53D93"/>
    <w:rsid w:val="00F5544C"/>
    <w:rsid w:val="00F60246"/>
    <w:rsid w:val="00F661E6"/>
    <w:rsid w:val="00F71D75"/>
    <w:rsid w:val="00F7219E"/>
    <w:rsid w:val="00F73DB6"/>
    <w:rsid w:val="00F741A6"/>
    <w:rsid w:val="00F743B1"/>
    <w:rsid w:val="00F74685"/>
    <w:rsid w:val="00F74FCF"/>
    <w:rsid w:val="00F76ED1"/>
    <w:rsid w:val="00F80399"/>
    <w:rsid w:val="00F81CE8"/>
    <w:rsid w:val="00F82B94"/>
    <w:rsid w:val="00F832E7"/>
    <w:rsid w:val="00F83610"/>
    <w:rsid w:val="00F84DA1"/>
    <w:rsid w:val="00F908BB"/>
    <w:rsid w:val="00F91E8C"/>
    <w:rsid w:val="00F94173"/>
    <w:rsid w:val="00FA0B70"/>
    <w:rsid w:val="00FA3BA0"/>
    <w:rsid w:val="00FA6204"/>
    <w:rsid w:val="00FA79ED"/>
    <w:rsid w:val="00FB078D"/>
    <w:rsid w:val="00FB140B"/>
    <w:rsid w:val="00FC2B48"/>
    <w:rsid w:val="00FC2F7C"/>
    <w:rsid w:val="00FC3108"/>
    <w:rsid w:val="00FC53BF"/>
    <w:rsid w:val="00FC5BCC"/>
    <w:rsid w:val="00FD6AF5"/>
    <w:rsid w:val="00FD77B6"/>
    <w:rsid w:val="00FE2572"/>
    <w:rsid w:val="00FE5BF5"/>
    <w:rsid w:val="00FE7452"/>
    <w:rsid w:val="00FF1365"/>
    <w:rsid w:val="00FF1C1E"/>
    <w:rsid w:val="05DB7154"/>
    <w:rsid w:val="063D7CA4"/>
    <w:rsid w:val="068EA089"/>
    <w:rsid w:val="082B4CAA"/>
    <w:rsid w:val="0D593B87"/>
    <w:rsid w:val="181965AE"/>
    <w:rsid w:val="1B0A9A30"/>
    <w:rsid w:val="1EBCDBC8"/>
    <w:rsid w:val="24A6BC66"/>
    <w:rsid w:val="29A73255"/>
    <w:rsid w:val="31D1C154"/>
    <w:rsid w:val="33BBC3EC"/>
    <w:rsid w:val="33BEF216"/>
    <w:rsid w:val="348ED6BD"/>
    <w:rsid w:val="3510C485"/>
    <w:rsid w:val="35764798"/>
    <w:rsid w:val="39054A4F"/>
    <w:rsid w:val="3BDD9625"/>
    <w:rsid w:val="3FAA0E36"/>
    <w:rsid w:val="441CEA6C"/>
    <w:rsid w:val="4708C9B3"/>
    <w:rsid w:val="4827FD5F"/>
    <w:rsid w:val="485248B0"/>
    <w:rsid w:val="4ABBCD2B"/>
    <w:rsid w:val="4C7FA05F"/>
    <w:rsid w:val="4E2D9F82"/>
    <w:rsid w:val="4FD7028B"/>
    <w:rsid w:val="51D71BF8"/>
    <w:rsid w:val="5D88F70E"/>
    <w:rsid w:val="5DA59114"/>
    <w:rsid w:val="6B02E3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3969F4"/>
  <w15:chartTrackingRefBased/>
  <w15:docId w15:val="{9A7863BC-70DF-43DB-A170-1966FBCB1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40C"/>
    <w:pPr>
      <w:spacing w:after="240" w:line="480" w:lineRule="auto"/>
      <w:jc w:val="both"/>
    </w:pPr>
    <w:rPr>
      <w:sz w:val="24"/>
    </w:rPr>
  </w:style>
  <w:style w:type="paragraph" w:styleId="Heading1">
    <w:name w:val="heading 1"/>
    <w:basedOn w:val="Normal"/>
    <w:next w:val="Normal"/>
    <w:link w:val="Heading1Char"/>
    <w:autoRedefine/>
    <w:uiPriority w:val="9"/>
    <w:qFormat/>
    <w:rsid w:val="003B380C"/>
    <w:pPr>
      <w:keepNext/>
      <w:keepLines/>
      <w:spacing w:after="600" w:line="360" w:lineRule="auto"/>
      <w:jc w:val="center"/>
      <w:outlineLvl w:val="0"/>
    </w:pPr>
    <w:rPr>
      <w:rFonts w:eastAsiaTheme="majorEastAsia" w:cstheme="majorBidi"/>
      <w:b/>
      <w:smallCaps/>
      <w:sz w:val="32"/>
      <w:szCs w:val="32"/>
    </w:rPr>
  </w:style>
  <w:style w:type="paragraph" w:styleId="Heading2">
    <w:name w:val="heading 2"/>
    <w:basedOn w:val="Normal"/>
    <w:next w:val="Normal"/>
    <w:link w:val="Heading2Char"/>
    <w:autoRedefine/>
    <w:uiPriority w:val="9"/>
    <w:unhideWhenUsed/>
    <w:qFormat/>
    <w:rsid w:val="008F3B59"/>
    <w:pPr>
      <w:keepNext/>
      <w:keepLines/>
      <w:spacing w:before="240" w:line="360" w:lineRule="auto"/>
      <w:jc w:val="left"/>
      <w:outlineLvl w:val="1"/>
    </w:pPr>
    <w:rPr>
      <w:rFonts w:eastAsiaTheme="majorEastAsia" w:cstheme="majorBidi"/>
      <w:b/>
      <w:sz w:val="32"/>
      <w:szCs w:val="32"/>
      <w:lang w:val="hu-HU"/>
    </w:rPr>
  </w:style>
  <w:style w:type="paragraph" w:styleId="Heading3">
    <w:name w:val="heading 3"/>
    <w:basedOn w:val="Normal"/>
    <w:next w:val="Normal"/>
    <w:link w:val="Heading3Char"/>
    <w:autoRedefine/>
    <w:uiPriority w:val="9"/>
    <w:unhideWhenUsed/>
    <w:qFormat/>
    <w:rsid w:val="00BA45A9"/>
    <w:pPr>
      <w:keepNext/>
      <w:keepLines/>
      <w:spacing w:before="240" w:line="360" w:lineRule="auto"/>
      <w:jc w:val="left"/>
      <w:outlineLvl w:val="2"/>
    </w:pPr>
    <w:rPr>
      <w:rFonts w:eastAsiaTheme="majorEastAsia" w:cstheme="majorBidi"/>
      <w:b/>
      <w:sz w:val="30"/>
      <w:szCs w:val="32"/>
    </w:rPr>
  </w:style>
  <w:style w:type="paragraph" w:styleId="Heading4">
    <w:name w:val="heading 4"/>
    <w:basedOn w:val="Normal"/>
    <w:next w:val="Normal"/>
    <w:link w:val="Heading4Char"/>
    <w:autoRedefine/>
    <w:uiPriority w:val="9"/>
    <w:unhideWhenUsed/>
    <w:qFormat/>
    <w:rsid w:val="00BA45A9"/>
    <w:pPr>
      <w:keepNext/>
      <w:keepLines/>
      <w:spacing w:before="40" w:line="360" w:lineRule="auto"/>
      <w:jc w:val="left"/>
      <w:outlineLvl w:val="3"/>
    </w:pPr>
    <w:rPr>
      <w:rFonts w:eastAsiaTheme="majorEastAsia" w:cstheme="majorBidi"/>
      <w:b/>
      <w:iCs/>
      <w:sz w:val="28"/>
      <w:szCs w:val="30"/>
    </w:rPr>
  </w:style>
  <w:style w:type="paragraph" w:styleId="Heading5">
    <w:name w:val="heading 5"/>
    <w:basedOn w:val="Heading6"/>
    <w:next w:val="Normal"/>
    <w:link w:val="Heading5Char"/>
    <w:autoRedefine/>
    <w:uiPriority w:val="9"/>
    <w:unhideWhenUsed/>
    <w:qFormat/>
    <w:rsid w:val="00821354"/>
    <w:pPr>
      <w:outlineLvl w:val="4"/>
    </w:pPr>
    <w:rPr>
      <w:u w:val="single"/>
    </w:rPr>
  </w:style>
  <w:style w:type="paragraph" w:styleId="Heading6">
    <w:name w:val="heading 6"/>
    <w:basedOn w:val="Normal"/>
    <w:next w:val="Normal"/>
    <w:link w:val="Heading6Char"/>
    <w:autoRedefine/>
    <w:uiPriority w:val="9"/>
    <w:unhideWhenUsed/>
    <w:qFormat/>
    <w:rsid w:val="00231D1F"/>
    <w:pPr>
      <w:keepNext/>
      <w:keepLines/>
      <w:spacing w:before="40" w:after="120" w:line="360" w:lineRule="auto"/>
      <w:jc w:val="left"/>
      <w:outlineLvl w:val="5"/>
    </w:pPr>
    <w:rPr>
      <w:rFonts w:eastAsiaTheme="majorEastAsia" w:cstheme="minorHAnsi"/>
      <w:b/>
      <w:bCs/>
      <w:szCs w:val="24"/>
    </w:rPr>
  </w:style>
  <w:style w:type="paragraph" w:styleId="Heading7">
    <w:name w:val="heading 7"/>
    <w:basedOn w:val="Heading6"/>
    <w:next w:val="Normal"/>
    <w:link w:val="Heading7Char"/>
    <w:autoRedefine/>
    <w:uiPriority w:val="9"/>
    <w:unhideWhenUsed/>
    <w:qFormat/>
    <w:rsid w:val="00E06BCF"/>
    <w:pPr>
      <w:outlineLvl w:val="6"/>
    </w:pPr>
  </w:style>
  <w:style w:type="paragraph" w:styleId="Heading8">
    <w:name w:val="heading 8"/>
    <w:basedOn w:val="Heading7"/>
    <w:next w:val="Normal"/>
    <w:link w:val="Heading8Char"/>
    <w:autoRedefine/>
    <w:uiPriority w:val="9"/>
    <w:unhideWhenUsed/>
    <w:qFormat/>
    <w:rsid w:val="00BD37C0"/>
    <w:pPr>
      <w:outlineLvl w:val="7"/>
    </w:pPr>
  </w:style>
  <w:style w:type="paragraph" w:styleId="Heading9">
    <w:name w:val="heading 9"/>
    <w:basedOn w:val="Heading8"/>
    <w:next w:val="Normal"/>
    <w:link w:val="Heading9Char"/>
    <w:autoRedefine/>
    <w:uiPriority w:val="9"/>
    <w:unhideWhenUsed/>
    <w:qFormat/>
    <w:rsid w:val="00BD37C0"/>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80C"/>
    <w:rPr>
      <w:rFonts w:eastAsiaTheme="majorEastAsia" w:cstheme="majorBidi"/>
      <w:b/>
      <w:smallCaps/>
      <w:sz w:val="32"/>
      <w:szCs w:val="32"/>
    </w:rPr>
  </w:style>
  <w:style w:type="character" w:customStyle="1" w:styleId="Heading2Char">
    <w:name w:val="Heading 2 Char"/>
    <w:basedOn w:val="DefaultParagraphFont"/>
    <w:link w:val="Heading2"/>
    <w:uiPriority w:val="9"/>
    <w:rsid w:val="008F3B59"/>
    <w:rPr>
      <w:rFonts w:eastAsiaTheme="majorEastAsia" w:cstheme="majorBidi"/>
      <w:b/>
      <w:sz w:val="32"/>
      <w:szCs w:val="32"/>
      <w:lang w:val="hu-HU"/>
    </w:rPr>
  </w:style>
  <w:style w:type="character" w:customStyle="1" w:styleId="Heading3Char">
    <w:name w:val="Heading 3 Char"/>
    <w:basedOn w:val="DefaultParagraphFont"/>
    <w:link w:val="Heading3"/>
    <w:uiPriority w:val="9"/>
    <w:rsid w:val="00BA45A9"/>
    <w:rPr>
      <w:rFonts w:eastAsiaTheme="majorEastAsia" w:cstheme="majorBidi"/>
      <w:b/>
      <w:sz w:val="30"/>
      <w:szCs w:val="32"/>
    </w:rPr>
  </w:style>
  <w:style w:type="character" w:customStyle="1" w:styleId="Heading4Char">
    <w:name w:val="Heading 4 Char"/>
    <w:basedOn w:val="DefaultParagraphFont"/>
    <w:link w:val="Heading4"/>
    <w:uiPriority w:val="9"/>
    <w:rsid w:val="00BA45A9"/>
    <w:rPr>
      <w:rFonts w:eastAsiaTheme="majorEastAsia" w:cstheme="majorBidi"/>
      <w:b/>
      <w:iCs/>
      <w:sz w:val="28"/>
      <w:szCs w:val="30"/>
    </w:rPr>
  </w:style>
  <w:style w:type="character" w:customStyle="1" w:styleId="Heading5Char">
    <w:name w:val="Heading 5 Char"/>
    <w:basedOn w:val="DefaultParagraphFont"/>
    <w:link w:val="Heading5"/>
    <w:uiPriority w:val="9"/>
    <w:rsid w:val="00821354"/>
    <w:rPr>
      <w:rFonts w:eastAsiaTheme="majorEastAsia" w:cstheme="minorHAnsi"/>
      <w:b/>
      <w:bCs/>
      <w:sz w:val="24"/>
      <w:szCs w:val="24"/>
      <w:u w:val="single"/>
    </w:rPr>
  </w:style>
  <w:style w:type="character" w:customStyle="1" w:styleId="Heading6Char">
    <w:name w:val="Heading 6 Char"/>
    <w:basedOn w:val="DefaultParagraphFont"/>
    <w:link w:val="Heading6"/>
    <w:uiPriority w:val="9"/>
    <w:rsid w:val="00231D1F"/>
    <w:rPr>
      <w:rFonts w:eastAsiaTheme="majorEastAsia" w:cstheme="minorHAnsi"/>
      <w:b/>
      <w:bCs/>
      <w:sz w:val="24"/>
      <w:szCs w:val="24"/>
    </w:rPr>
  </w:style>
  <w:style w:type="character" w:customStyle="1" w:styleId="Heading7Char">
    <w:name w:val="Heading 7 Char"/>
    <w:basedOn w:val="DefaultParagraphFont"/>
    <w:link w:val="Heading7"/>
    <w:uiPriority w:val="9"/>
    <w:rsid w:val="00E06BCF"/>
    <w:rPr>
      <w:rFonts w:eastAsiaTheme="majorEastAsia" w:cstheme="minorHAnsi"/>
      <w:b/>
      <w:bCs/>
      <w:sz w:val="24"/>
      <w:szCs w:val="24"/>
    </w:rPr>
  </w:style>
  <w:style w:type="character" w:customStyle="1" w:styleId="Heading8Char">
    <w:name w:val="Heading 8 Char"/>
    <w:basedOn w:val="DefaultParagraphFont"/>
    <w:link w:val="Heading8"/>
    <w:uiPriority w:val="9"/>
    <w:rsid w:val="00BD37C0"/>
    <w:rPr>
      <w:rFonts w:eastAsiaTheme="majorEastAsia" w:cstheme="minorHAnsi"/>
      <w:b/>
      <w:bCs/>
      <w:sz w:val="24"/>
      <w:szCs w:val="24"/>
    </w:rPr>
  </w:style>
  <w:style w:type="character" w:customStyle="1" w:styleId="Heading9Char">
    <w:name w:val="Heading 9 Char"/>
    <w:basedOn w:val="DefaultParagraphFont"/>
    <w:link w:val="Heading9"/>
    <w:uiPriority w:val="9"/>
    <w:rsid w:val="00BD37C0"/>
    <w:rPr>
      <w:rFonts w:eastAsiaTheme="majorEastAsia" w:cstheme="minorHAnsi"/>
      <w:b/>
      <w:bCs/>
      <w:sz w:val="24"/>
      <w:szCs w:val="24"/>
    </w:rPr>
  </w:style>
  <w:style w:type="paragraph" w:styleId="Caption">
    <w:name w:val="caption"/>
    <w:basedOn w:val="Normal"/>
    <w:next w:val="Normal"/>
    <w:uiPriority w:val="35"/>
    <w:unhideWhenUsed/>
    <w:qFormat/>
    <w:rsid w:val="00687346"/>
    <w:pPr>
      <w:spacing w:after="360" w:line="240" w:lineRule="auto"/>
      <w:contextualSpacing/>
    </w:pPr>
    <w:rPr>
      <w:bCs/>
      <w:i/>
      <w:sz w:val="20"/>
      <w:szCs w:val="16"/>
    </w:rPr>
  </w:style>
  <w:style w:type="paragraph" w:styleId="Title">
    <w:name w:val="Title"/>
    <w:basedOn w:val="H1forfrontmatternotintoTOC"/>
    <w:next w:val="Normal"/>
    <w:link w:val="TitleChar"/>
    <w:uiPriority w:val="10"/>
    <w:qFormat/>
    <w:rsid w:val="00EA5346"/>
    <w:pPr>
      <w:spacing w:after="360" w:line="480" w:lineRule="auto"/>
    </w:pPr>
    <w:rPr>
      <w:caps/>
      <w:smallCaps w:val="0"/>
      <w:sz w:val="28"/>
      <w:szCs w:val="28"/>
    </w:rPr>
  </w:style>
  <w:style w:type="character" w:customStyle="1" w:styleId="TitleChar">
    <w:name w:val="Title Char"/>
    <w:basedOn w:val="DefaultParagraphFont"/>
    <w:link w:val="Title"/>
    <w:uiPriority w:val="10"/>
    <w:rsid w:val="00EA5346"/>
    <w:rPr>
      <w:b/>
      <w:caps/>
      <w:sz w:val="28"/>
      <w:szCs w:val="28"/>
    </w:rPr>
  </w:style>
  <w:style w:type="paragraph" w:styleId="Subtitle">
    <w:name w:val="Subtitle"/>
    <w:basedOn w:val="H1forfrontmatternotintoTOC"/>
    <w:next w:val="Normal"/>
    <w:link w:val="SubtitleChar"/>
    <w:uiPriority w:val="11"/>
    <w:qFormat/>
    <w:rsid w:val="00F129B2"/>
    <w:rPr>
      <w:smallCaps w:val="0"/>
      <w:sz w:val="28"/>
      <w:szCs w:val="28"/>
    </w:rPr>
  </w:style>
  <w:style w:type="character" w:customStyle="1" w:styleId="SubtitleChar">
    <w:name w:val="Subtitle Char"/>
    <w:basedOn w:val="DefaultParagraphFont"/>
    <w:link w:val="Subtitle"/>
    <w:uiPriority w:val="11"/>
    <w:rsid w:val="00F129B2"/>
    <w:rPr>
      <w:b/>
      <w:sz w:val="28"/>
      <w:szCs w:val="28"/>
    </w:rPr>
  </w:style>
  <w:style w:type="character" w:styleId="Strong">
    <w:name w:val="Strong"/>
    <w:basedOn w:val="DefaultParagraphFont"/>
    <w:uiPriority w:val="22"/>
    <w:qFormat/>
    <w:rsid w:val="00742C2D"/>
    <w:rPr>
      <w:b/>
      <w:bCs/>
    </w:rPr>
  </w:style>
  <w:style w:type="character" w:styleId="Emphasis">
    <w:name w:val="Emphasis"/>
    <w:basedOn w:val="DefaultParagraphFont"/>
    <w:uiPriority w:val="20"/>
    <w:qFormat/>
    <w:rsid w:val="00742C2D"/>
    <w:rPr>
      <w:i/>
      <w:iCs/>
      <w:color w:val="000000" w:themeColor="text1"/>
    </w:rPr>
  </w:style>
  <w:style w:type="paragraph" w:styleId="NoSpacing">
    <w:name w:val="No Spacing"/>
    <w:uiPriority w:val="1"/>
    <w:rsid w:val="00742C2D"/>
    <w:pPr>
      <w:spacing w:after="0" w:line="240" w:lineRule="auto"/>
    </w:pPr>
  </w:style>
  <w:style w:type="paragraph" w:styleId="Quote">
    <w:name w:val="Quote"/>
    <w:basedOn w:val="Normal"/>
    <w:next w:val="Normal"/>
    <w:link w:val="QuoteChar"/>
    <w:uiPriority w:val="29"/>
    <w:qFormat/>
    <w:rsid w:val="00BA45A9"/>
    <w:pPr>
      <w:spacing w:line="240" w:lineRule="auto"/>
      <w:ind w:left="720" w:right="720"/>
      <w:contextualSpacing/>
    </w:pPr>
    <w:rPr>
      <w:iCs/>
      <w:szCs w:val="24"/>
    </w:rPr>
  </w:style>
  <w:style w:type="character" w:customStyle="1" w:styleId="QuoteChar">
    <w:name w:val="Quote Char"/>
    <w:basedOn w:val="DefaultParagraphFont"/>
    <w:link w:val="Quote"/>
    <w:uiPriority w:val="29"/>
    <w:rsid w:val="00BA45A9"/>
    <w:rPr>
      <w:iCs/>
      <w:sz w:val="24"/>
      <w:szCs w:val="24"/>
    </w:rPr>
  </w:style>
  <w:style w:type="paragraph" w:styleId="IntenseQuote">
    <w:name w:val="Intense Quote"/>
    <w:basedOn w:val="Normal"/>
    <w:next w:val="Normal"/>
    <w:link w:val="IntenseQuoteChar"/>
    <w:uiPriority w:val="30"/>
    <w:qFormat/>
    <w:rsid w:val="00742C2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742C2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742C2D"/>
    <w:rPr>
      <w:i/>
      <w:iCs/>
      <w:color w:val="595959" w:themeColor="text1" w:themeTint="A6"/>
    </w:rPr>
  </w:style>
  <w:style w:type="character" w:styleId="IntenseEmphasis">
    <w:name w:val="Intense Emphasis"/>
    <w:basedOn w:val="DefaultParagraphFont"/>
    <w:uiPriority w:val="21"/>
    <w:qFormat/>
    <w:rsid w:val="00742C2D"/>
    <w:rPr>
      <w:b/>
      <w:bCs/>
      <w:i/>
      <w:iCs/>
      <w:color w:val="auto"/>
    </w:rPr>
  </w:style>
  <w:style w:type="character" w:styleId="SubtleReference">
    <w:name w:val="Subtle Reference"/>
    <w:basedOn w:val="DefaultParagraphFont"/>
    <w:uiPriority w:val="31"/>
    <w:qFormat/>
    <w:rsid w:val="00742C2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42C2D"/>
    <w:rPr>
      <w:b/>
      <w:bCs/>
      <w:caps w:val="0"/>
      <w:smallCaps/>
      <w:color w:val="auto"/>
      <w:spacing w:val="0"/>
      <w:u w:val="single"/>
    </w:rPr>
  </w:style>
  <w:style w:type="character" w:styleId="BookTitle">
    <w:name w:val="Book Title"/>
    <w:basedOn w:val="DefaultParagraphFont"/>
    <w:uiPriority w:val="33"/>
    <w:qFormat/>
    <w:rsid w:val="00742C2D"/>
    <w:rPr>
      <w:b/>
      <w:bCs/>
      <w:caps w:val="0"/>
      <w:smallCaps/>
      <w:spacing w:val="0"/>
    </w:rPr>
  </w:style>
  <w:style w:type="paragraph" w:styleId="TOCHeading">
    <w:name w:val="TOC Heading"/>
    <w:basedOn w:val="Heading1"/>
    <w:next w:val="Normal"/>
    <w:uiPriority w:val="39"/>
    <w:unhideWhenUsed/>
    <w:qFormat/>
    <w:rsid w:val="00742C2D"/>
    <w:pPr>
      <w:outlineLvl w:val="9"/>
    </w:pPr>
  </w:style>
  <w:style w:type="paragraph" w:styleId="FootnoteText">
    <w:name w:val="footnote text"/>
    <w:basedOn w:val="Normal"/>
    <w:link w:val="FootnoteTextChar"/>
    <w:uiPriority w:val="99"/>
    <w:semiHidden/>
    <w:unhideWhenUsed/>
    <w:rsid w:val="005B6A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6A77"/>
    <w:rPr>
      <w:sz w:val="20"/>
      <w:szCs w:val="20"/>
    </w:rPr>
  </w:style>
  <w:style w:type="character" w:styleId="FootnoteReference">
    <w:name w:val="footnote reference"/>
    <w:basedOn w:val="DefaultParagraphFont"/>
    <w:uiPriority w:val="99"/>
    <w:semiHidden/>
    <w:unhideWhenUsed/>
    <w:rsid w:val="005B6A77"/>
    <w:rPr>
      <w:vertAlign w:val="superscript"/>
    </w:rPr>
  </w:style>
  <w:style w:type="paragraph" w:styleId="Header">
    <w:name w:val="header"/>
    <w:basedOn w:val="Normal"/>
    <w:link w:val="HeaderChar"/>
    <w:uiPriority w:val="99"/>
    <w:unhideWhenUsed/>
    <w:rsid w:val="00A92C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C48"/>
    <w:rPr>
      <w:sz w:val="24"/>
    </w:rPr>
  </w:style>
  <w:style w:type="paragraph" w:styleId="Footer">
    <w:name w:val="footer"/>
    <w:basedOn w:val="Normal"/>
    <w:link w:val="FooterChar"/>
    <w:unhideWhenUsed/>
    <w:rsid w:val="00A92C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C48"/>
    <w:rPr>
      <w:sz w:val="24"/>
    </w:rPr>
  </w:style>
  <w:style w:type="paragraph" w:styleId="Bibliography">
    <w:name w:val="Bibliography"/>
    <w:basedOn w:val="Normal"/>
    <w:next w:val="Normal"/>
    <w:uiPriority w:val="37"/>
    <w:unhideWhenUsed/>
    <w:rsid w:val="00DC7BFD"/>
    <w:pPr>
      <w:spacing w:line="240" w:lineRule="auto"/>
      <w:ind w:left="720" w:hanging="720"/>
    </w:pPr>
  </w:style>
  <w:style w:type="paragraph" w:styleId="TOC1">
    <w:name w:val="toc 1"/>
    <w:basedOn w:val="Normal"/>
    <w:next w:val="Normal"/>
    <w:autoRedefine/>
    <w:uiPriority w:val="39"/>
    <w:unhideWhenUsed/>
    <w:rsid w:val="006A49CB"/>
    <w:pPr>
      <w:tabs>
        <w:tab w:val="right" w:leader="dot" w:pos="9017"/>
      </w:tabs>
      <w:spacing w:before="240" w:after="100" w:line="360" w:lineRule="auto"/>
    </w:pPr>
  </w:style>
  <w:style w:type="paragraph" w:styleId="TOC2">
    <w:name w:val="toc 2"/>
    <w:basedOn w:val="Normal"/>
    <w:next w:val="Normal"/>
    <w:autoRedefine/>
    <w:uiPriority w:val="39"/>
    <w:unhideWhenUsed/>
    <w:rsid w:val="00BB74D1"/>
    <w:pPr>
      <w:spacing w:after="100" w:line="360" w:lineRule="auto"/>
      <w:ind w:left="240"/>
    </w:pPr>
  </w:style>
  <w:style w:type="paragraph" w:styleId="TOC3">
    <w:name w:val="toc 3"/>
    <w:basedOn w:val="Normal"/>
    <w:next w:val="Normal"/>
    <w:autoRedefine/>
    <w:uiPriority w:val="39"/>
    <w:unhideWhenUsed/>
    <w:rsid w:val="00BB74D1"/>
    <w:pPr>
      <w:spacing w:after="100" w:line="360" w:lineRule="auto"/>
      <w:ind w:left="480"/>
    </w:pPr>
  </w:style>
  <w:style w:type="character" w:styleId="Hyperlink">
    <w:name w:val="Hyperlink"/>
    <w:basedOn w:val="DefaultParagraphFont"/>
    <w:uiPriority w:val="99"/>
    <w:unhideWhenUsed/>
    <w:rsid w:val="00CA4285"/>
    <w:rPr>
      <w:color w:val="0563C1" w:themeColor="hyperlink"/>
      <w:u w:val="single"/>
    </w:rPr>
  </w:style>
  <w:style w:type="paragraph" w:styleId="TableofFigures">
    <w:name w:val="table of figures"/>
    <w:basedOn w:val="Normal"/>
    <w:next w:val="Normal"/>
    <w:uiPriority w:val="99"/>
    <w:unhideWhenUsed/>
    <w:rsid w:val="007E526F"/>
    <w:pPr>
      <w:spacing w:after="0"/>
    </w:pPr>
  </w:style>
  <w:style w:type="paragraph" w:styleId="BodyText">
    <w:name w:val="Body Text"/>
    <w:basedOn w:val="Normal"/>
    <w:link w:val="BodyTextChar"/>
    <w:rsid w:val="006B4150"/>
    <w:pPr>
      <w:spacing w:after="0"/>
      <w:jc w:val="center"/>
    </w:pPr>
    <w:rPr>
      <w:rFonts w:ascii="Times New Roman" w:eastAsia="Times New Roman" w:hAnsi="Times New Roman" w:cs="Times New Roman"/>
      <w:szCs w:val="24"/>
      <w:lang w:eastAsia="zh-CN"/>
    </w:rPr>
  </w:style>
  <w:style w:type="character" w:customStyle="1" w:styleId="BodyTextChar">
    <w:name w:val="Body Text Char"/>
    <w:basedOn w:val="DefaultParagraphFont"/>
    <w:link w:val="BodyText"/>
    <w:rsid w:val="006B4150"/>
    <w:rPr>
      <w:rFonts w:ascii="Times New Roman" w:eastAsia="Times New Roman" w:hAnsi="Times New Roman" w:cs="Times New Roman"/>
      <w:sz w:val="24"/>
      <w:szCs w:val="24"/>
      <w:lang w:eastAsia="zh-CN"/>
    </w:rPr>
  </w:style>
  <w:style w:type="paragraph" w:customStyle="1" w:styleId="Declaration">
    <w:name w:val="Declaration"/>
    <w:basedOn w:val="Normal"/>
    <w:next w:val="Normal"/>
    <w:rsid w:val="006B4150"/>
    <w:pPr>
      <w:spacing w:after="360" w:line="240" w:lineRule="auto"/>
    </w:pPr>
    <w:rPr>
      <w:rFonts w:ascii="Times New Roman" w:eastAsia="Times New Roman" w:hAnsi="Times New Roman" w:cs="Times New Roman"/>
      <w:szCs w:val="24"/>
      <w:lang w:eastAsia="zh-CN"/>
    </w:rPr>
  </w:style>
  <w:style w:type="paragraph" w:styleId="BalloonText">
    <w:name w:val="Balloon Text"/>
    <w:basedOn w:val="Normal"/>
    <w:link w:val="BalloonTextChar"/>
    <w:uiPriority w:val="99"/>
    <w:semiHidden/>
    <w:unhideWhenUsed/>
    <w:rsid w:val="000B3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3289"/>
    <w:rPr>
      <w:rFonts w:ascii="Segoe UI" w:hAnsi="Segoe UI" w:cs="Segoe UI"/>
      <w:sz w:val="18"/>
      <w:szCs w:val="18"/>
    </w:rPr>
  </w:style>
  <w:style w:type="paragraph" w:customStyle="1" w:styleId="H1forfrontmatternotintoTOC">
    <w:name w:val="H1 for front matter (not into TOC)"/>
    <w:basedOn w:val="Normal"/>
    <w:qFormat/>
    <w:rsid w:val="00FE2572"/>
    <w:pPr>
      <w:spacing w:after="600" w:line="360" w:lineRule="auto"/>
      <w:jc w:val="center"/>
    </w:pPr>
    <w:rPr>
      <w:b/>
      <w:smallCaps/>
      <w:sz w:val="36"/>
    </w:rPr>
  </w:style>
  <w:style w:type="paragraph" w:styleId="TOC4">
    <w:name w:val="toc 4"/>
    <w:basedOn w:val="Normal"/>
    <w:next w:val="Normal"/>
    <w:autoRedefine/>
    <w:uiPriority w:val="39"/>
    <w:unhideWhenUsed/>
    <w:rsid w:val="006F4961"/>
    <w:pPr>
      <w:spacing w:after="100" w:line="360" w:lineRule="auto"/>
      <w:ind w:left="720"/>
    </w:pPr>
  </w:style>
  <w:style w:type="paragraph" w:styleId="TOC5">
    <w:name w:val="toc 5"/>
    <w:basedOn w:val="Normal"/>
    <w:next w:val="Normal"/>
    <w:autoRedefine/>
    <w:uiPriority w:val="39"/>
    <w:unhideWhenUsed/>
    <w:rsid w:val="006F4961"/>
    <w:pPr>
      <w:spacing w:after="100" w:line="360" w:lineRule="auto"/>
      <w:ind w:left="960"/>
    </w:pPr>
  </w:style>
  <w:style w:type="paragraph" w:styleId="TOC6">
    <w:name w:val="toc 6"/>
    <w:basedOn w:val="Normal"/>
    <w:next w:val="Normal"/>
    <w:autoRedefine/>
    <w:uiPriority w:val="39"/>
    <w:unhideWhenUsed/>
    <w:rsid w:val="00355716"/>
    <w:pPr>
      <w:spacing w:after="100" w:line="360" w:lineRule="auto"/>
      <w:ind w:left="1200"/>
    </w:pPr>
  </w:style>
  <w:style w:type="paragraph" w:styleId="TOC7">
    <w:name w:val="toc 7"/>
    <w:basedOn w:val="Normal"/>
    <w:next w:val="Normal"/>
    <w:autoRedefine/>
    <w:uiPriority w:val="39"/>
    <w:unhideWhenUsed/>
    <w:rsid w:val="00355716"/>
    <w:pPr>
      <w:spacing w:after="100" w:line="360" w:lineRule="auto"/>
      <w:ind w:left="1440"/>
    </w:pPr>
  </w:style>
  <w:style w:type="paragraph" w:styleId="TOC8">
    <w:name w:val="toc 8"/>
    <w:basedOn w:val="Normal"/>
    <w:next w:val="Normal"/>
    <w:autoRedefine/>
    <w:uiPriority w:val="39"/>
    <w:unhideWhenUsed/>
    <w:rsid w:val="00355716"/>
    <w:pPr>
      <w:spacing w:after="100" w:line="360" w:lineRule="auto"/>
      <w:ind w:left="1680"/>
    </w:pPr>
  </w:style>
  <w:style w:type="paragraph" w:styleId="TOC9">
    <w:name w:val="toc 9"/>
    <w:basedOn w:val="Normal"/>
    <w:next w:val="Normal"/>
    <w:autoRedefine/>
    <w:uiPriority w:val="39"/>
    <w:unhideWhenUsed/>
    <w:rsid w:val="00355716"/>
    <w:pPr>
      <w:spacing w:after="100" w:line="360" w:lineRule="auto"/>
      <w:ind w:left="1920"/>
    </w:pPr>
  </w:style>
  <w:style w:type="character" w:styleId="UnresolvedMention">
    <w:name w:val="Unresolved Mention"/>
    <w:basedOn w:val="DefaultParagraphFont"/>
    <w:uiPriority w:val="99"/>
    <w:semiHidden/>
    <w:unhideWhenUsed/>
    <w:rsid w:val="00AD5005"/>
    <w:rPr>
      <w:color w:val="605E5C"/>
      <w:shd w:val="clear" w:color="auto" w:fill="E1DFDD"/>
    </w:rPr>
  </w:style>
  <w:style w:type="paragraph" w:styleId="ListParagraph">
    <w:name w:val="List Paragraph"/>
    <w:basedOn w:val="Normal"/>
    <w:uiPriority w:val="34"/>
    <w:qFormat/>
    <w:rsid w:val="00AA2F60"/>
    <w:pPr>
      <w:ind w:left="720"/>
      <w:contextualSpacing/>
    </w:pPr>
  </w:style>
  <w:style w:type="paragraph" w:styleId="Revision">
    <w:name w:val="Revision"/>
    <w:hidden/>
    <w:uiPriority w:val="99"/>
    <w:semiHidden/>
    <w:rsid w:val="00D64A4D"/>
    <w:pPr>
      <w:spacing w:after="0" w:line="240" w:lineRule="auto"/>
    </w:pPr>
    <w:rPr>
      <w:sz w:val="24"/>
    </w:rPr>
  </w:style>
  <w:style w:type="paragraph" w:styleId="EndnoteText">
    <w:name w:val="endnote text"/>
    <w:basedOn w:val="Normal"/>
    <w:link w:val="EndnoteTextChar"/>
    <w:uiPriority w:val="99"/>
    <w:semiHidden/>
    <w:unhideWhenUsed/>
    <w:rsid w:val="007409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09DB"/>
    <w:rPr>
      <w:sz w:val="20"/>
      <w:szCs w:val="20"/>
    </w:rPr>
  </w:style>
  <w:style w:type="character" w:styleId="EndnoteReference">
    <w:name w:val="endnote reference"/>
    <w:basedOn w:val="DefaultParagraphFont"/>
    <w:uiPriority w:val="99"/>
    <w:semiHidden/>
    <w:unhideWhenUsed/>
    <w:rsid w:val="007409DB"/>
    <w:rPr>
      <w:vertAlign w:val="superscript"/>
    </w:rPr>
  </w:style>
  <w:style w:type="table" w:styleId="TableGrid">
    <w:name w:val="Table Grid"/>
    <w:basedOn w:val="TableNormal"/>
    <w:uiPriority w:val="39"/>
    <w:rsid w:val="003B6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40442"/>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5109">
      <w:bodyDiv w:val="1"/>
      <w:marLeft w:val="0"/>
      <w:marRight w:val="0"/>
      <w:marTop w:val="0"/>
      <w:marBottom w:val="0"/>
      <w:divBdr>
        <w:top w:val="none" w:sz="0" w:space="0" w:color="auto"/>
        <w:left w:val="none" w:sz="0" w:space="0" w:color="auto"/>
        <w:bottom w:val="none" w:sz="0" w:space="0" w:color="auto"/>
        <w:right w:val="none" w:sz="0" w:space="0" w:color="auto"/>
      </w:divBdr>
    </w:div>
    <w:div w:id="45373434">
      <w:bodyDiv w:val="1"/>
      <w:marLeft w:val="0"/>
      <w:marRight w:val="0"/>
      <w:marTop w:val="0"/>
      <w:marBottom w:val="0"/>
      <w:divBdr>
        <w:top w:val="none" w:sz="0" w:space="0" w:color="auto"/>
        <w:left w:val="none" w:sz="0" w:space="0" w:color="auto"/>
        <w:bottom w:val="none" w:sz="0" w:space="0" w:color="auto"/>
        <w:right w:val="none" w:sz="0" w:space="0" w:color="auto"/>
      </w:divBdr>
    </w:div>
    <w:div w:id="151067459">
      <w:bodyDiv w:val="1"/>
      <w:marLeft w:val="0"/>
      <w:marRight w:val="0"/>
      <w:marTop w:val="0"/>
      <w:marBottom w:val="0"/>
      <w:divBdr>
        <w:top w:val="none" w:sz="0" w:space="0" w:color="auto"/>
        <w:left w:val="none" w:sz="0" w:space="0" w:color="auto"/>
        <w:bottom w:val="none" w:sz="0" w:space="0" w:color="auto"/>
        <w:right w:val="none" w:sz="0" w:space="0" w:color="auto"/>
      </w:divBdr>
    </w:div>
    <w:div w:id="169026648">
      <w:bodyDiv w:val="1"/>
      <w:marLeft w:val="0"/>
      <w:marRight w:val="0"/>
      <w:marTop w:val="0"/>
      <w:marBottom w:val="0"/>
      <w:divBdr>
        <w:top w:val="none" w:sz="0" w:space="0" w:color="auto"/>
        <w:left w:val="none" w:sz="0" w:space="0" w:color="auto"/>
        <w:bottom w:val="none" w:sz="0" w:space="0" w:color="auto"/>
        <w:right w:val="none" w:sz="0" w:space="0" w:color="auto"/>
      </w:divBdr>
      <w:divsChild>
        <w:div w:id="623266411">
          <w:marLeft w:val="0"/>
          <w:marRight w:val="0"/>
          <w:marTop w:val="0"/>
          <w:marBottom w:val="0"/>
          <w:divBdr>
            <w:top w:val="none" w:sz="0" w:space="0" w:color="auto"/>
            <w:left w:val="none" w:sz="0" w:space="0" w:color="auto"/>
            <w:bottom w:val="none" w:sz="0" w:space="0" w:color="auto"/>
            <w:right w:val="none" w:sz="0" w:space="0" w:color="auto"/>
          </w:divBdr>
        </w:div>
      </w:divsChild>
    </w:div>
    <w:div w:id="183598824">
      <w:bodyDiv w:val="1"/>
      <w:marLeft w:val="0"/>
      <w:marRight w:val="0"/>
      <w:marTop w:val="0"/>
      <w:marBottom w:val="0"/>
      <w:divBdr>
        <w:top w:val="none" w:sz="0" w:space="0" w:color="auto"/>
        <w:left w:val="none" w:sz="0" w:space="0" w:color="auto"/>
        <w:bottom w:val="none" w:sz="0" w:space="0" w:color="auto"/>
        <w:right w:val="none" w:sz="0" w:space="0" w:color="auto"/>
      </w:divBdr>
    </w:div>
    <w:div w:id="187989339">
      <w:bodyDiv w:val="1"/>
      <w:marLeft w:val="0"/>
      <w:marRight w:val="0"/>
      <w:marTop w:val="0"/>
      <w:marBottom w:val="0"/>
      <w:divBdr>
        <w:top w:val="none" w:sz="0" w:space="0" w:color="auto"/>
        <w:left w:val="none" w:sz="0" w:space="0" w:color="auto"/>
        <w:bottom w:val="none" w:sz="0" w:space="0" w:color="auto"/>
        <w:right w:val="none" w:sz="0" w:space="0" w:color="auto"/>
      </w:divBdr>
      <w:divsChild>
        <w:div w:id="40830796">
          <w:marLeft w:val="0"/>
          <w:marRight w:val="0"/>
          <w:marTop w:val="0"/>
          <w:marBottom w:val="0"/>
          <w:divBdr>
            <w:top w:val="none" w:sz="0" w:space="0" w:color="auto"/>
            <w:left w:val="none" w:sz="0" w:space="0" w:color="auto"/>
            <w:bottom w:val="none" w:sz="0" w:space="0" w:color="auto"/>
            <w:right w:val="none" w:sz="0" w:space="0" w:color="auto"/>
          </w:divBdr>
          <w:divsChild>
            <w:div w:id="261033985">
              <w:marLeft w:val="0"/>
              <w:marRight w:val="0"/>
              <w:marTop w:val="0"/>
              <w:marBottom w:val="0"/>
              <w:divBdr>
                <w:top w:val="none" w:sz="0" w:space="0" w:color="auto"/>
                <w:left w:val="none" w:sz="0" w:space="0" w:color="auto"/>
                <w:bottom w:val="none" w:sz="0" w:space="0" w:color="auto"/>
                <w:right w:val="none" w:sz="0" w:space="0" w:color="auto"/>
              </w:divBdr>
            </w:div>
            <w:div w:id="235672020">
              <w:marLeft w:val="0"/>
              <w:marRight w:val="0"/>
              <w:marTop w:val="0"/>
              <w:marBottom w:val="0"/>
              <w:divBdr>
                <w:top w:val="none" w:sz="0" w:space="0" w:color="auto"/>
                <w:left w:val="none" w:sz="0" w:space="0" w:color="auto"/>
                <w:bottom w:val="none" w:sz="0" w:space="0" w:color="auto"/>
                <w:right w:val="none" w:sz="0" w:space="0" w:color="auto"/>
              </w:divBdr>
            </w:div>
            <w:div w:id="1885408734">
              <w:marLeft w:val="0"/>
              <w:marRight w:val="0"/>
              <w:marTop w:val="0"/>
              <w:marBottom w:val="0"/>
              <w:divBdr>
                <w:top w:val="none" w:sz="0" w:space="0" w:color="auto"/>
                <w:left w:val="none" w:sz="0" w:space="0" w:color="auto"/>
                <w:bottom w:val="none" w:sz="0" w:space="0" w:color="auto"/>
                <w:right w:val="none" w:sz="0" w:space="0" w:color="auto"/>
              </w:divBdr>
            </w:div>
            <w:div w:id="2067533943">
              <w:marLeft w:val="0"/>
              <w:marRight w:val="0"/>
              <w:marTop w:val="0"/>
              <w:marBottom w:val="0"/>
              <w:divBdr>
                <w:top w:val="none" w:sz="0" w:space="0" w:color="auto"/>
                <w:left w:val="none" w:sz="0" w:space="0" w:color="auto"/>
                <w:bottom w:val="none" w:sz="0" w:space="0" w:color="auto"/>
                <w:right w:val="none" w:sz="0" w:space="0" w:color="auto"/>
              </w:divBdr>
            </w:div>
            <w:div w:id="774981508">
              <w:marLeft w:val="0"/>
              <w:marRight w:val="0"/>
              <w:marTop w:val="0"/>
              <w:marBottom w:val="0"/>
              <w:divBdr>
                <w:top w:val="none" w:sz="0" w:space="0" w:color="auto"/>
                <w:left w:val="none" w:sz="0" w:space="0" w:color="auto"/>
                <w:bottom w:val="none" w:sz="0" w:space="0" w:color="auto"/>
                <w:right w:val="none" w:sz="0" w:space="0" w:color="auto"/>
              </w:divBdr>
            </w:div>
            <w:div w:id="654381663">
              <w:marLeft w:val="0"/>
              <w:marRight w:val="0"/>
              <w:marTop w:val="0"/>
              <w:marBottom w:val="0"/>
              <w:divBdr>
                <w:top w:val="none" w:sz="0" w:space="0" w:color="auto"/>
                <w:left w:val="none" w:sz="0" w:space="0" w:color="auto"/>
                <w:bottom w:val="none" w:sz="0" w:space="0" w:color="auto"/>
                <w:right w:val="none" w:sz="0" w:space="0" w:color="auto"/>
              </w:divBdr>
            </w:div>
            <w:div w:id="1726030848">
              <w:marLeft w:val="0"/>
              <w:marRight w:val="0"/>
              <w:marTop w:val="0"/>
              <w:marBottom w:val="0"/>
              <w:divBdr>
                <w:top w:val="none" w:sz="0" w:space="0" w:color="auto"/>
                <w:left w:val="none" w:sz="0" w:space="0" w:color="auto"/>
                <w:bottom w:val="none" w:sz="0" w:space="0" w:color="auto"/>
                <w:right w:val="none" w:sz="0" w:space="0" w:color="auto"/>
              </w:divBdr>
            </w:div>
            <w:div w:id="473642458">
              <w:marLeft w:val="0"/>
              <w:marRight w:val="0"/>
              <w:marTop w:val="0"/>
              <w:marBottom w:val="0"/>
              <w:divBdr>
                <w:top w:val="none" w:sz="0" w:space="0" w:color="auto"/>
                <w:left w:val="none" w:sz="0" w:space="0" w:color="auto"/>
                <w:bottom w:val="none" w:sz="0" w:space="0" w:color="auto"/>
                <w:right w:val="none" w:sz="0" w:space="0" w:color="auto"/>
              </w:divBdr>
            </w:div>
            <w:div w:id="222569457">
              <w:marLeft w:val="0"/>
              <w:marRight w:val="0"/>
              <w:marTop w:val="0"/>
              <w:marBottom w:val="0"/>
              <w:divBdr>
                <w:top w:val="none" w:sz="0" w:space="0" w:color="auto"/>
                <w:left w:val="none" w:sz="0" w:space="0" w:color="auto"/>
                <w:bottom w:val="none" w:sz="0" w:space="0" w:color="auto"/>
                <w:right w:val="none" w:sz="0" w:space="0" w:color="auto"/>
              </w:divBdr>
            </w:div>
            <w:div w:id="1840732455">
              <w:marLeft w:val="0"/>
              <w:marRight w:val="0"/>
              <w:marTop w:val="0"/>
              <w:marBottom w:val="0"/>
              <w:divBdr>
                <w:top w:val="none" w:sz="0" w:space="0" w:color="auto"/>
                <w:left w:val="none" w:sz="0" w:space="0" w:color="auto"/>
                <w:bottom w:val="none" w:sz="0" w:space="0" w:color="auto"/>
                <w:right w:val="none" w:sz="0" w:space="0" w:color="auto"/>
              </w:divBdr>
            </w:div>
            <w:div w:id="1193035679">
              <w:marLeft w:val="0"/>
              <w:marRight w:val="0"/>
              <w:marTop w:val="0"/>
              <w:marBottom w:val="0"/>
              <w:divBdr>
                <w:top w:val="none" w:sz="0" w:space="0" w:color="auto"/>
                <w:left w:val="none" w:sz="0" w:space="0" w:color="auto"/>
                <w:bottom w:val="none" w:sz="0" w:space="0" w:color="auto"/>
                <w:right w:val="none" w:sz="0" w:space="0" w:color="auto"/>
              </w:divBdr>
            </w:div>
            <w:div w:id="753087036">
              <w:marLeft w:val="0"/>
              <w:marRight w:val="0"/>
              <w:marTop w:val="0"/>
              <w:marBottom w:val="0"/>
              <w:divBdr>
                <w:top w:val="none" w:sz="0" w:space="0" w:color="auto"/>
                <w:left w:val="none" w:sz="0" w:space="0" w:color="auto"/>
                <w:bottom w:val="none" w:sz="0" w:space="0" w:color="auto"/>
                <w:right w:val="none" w:sz="0" w:space="0" w:color="auto"/>
              </w:divBdr>
            </w:div>
            <w:div w:id="902182278">
              <w:marLeft w:val="0"/>
              <w:marRight w:val="0"/>
              <w:marTop w:val="0"/>
              <w:marBottom w:val="0"/>
              <w:divBdr>
                <w:top w:val="none" w:sz="0" w:space="0" w:color="auto"/>
                <w:left w:val="none" w:sz="0" w:space="0" w:color="auto"/>
                <w:bottom w:val="none" w:sz="0" w:space="0" w:color="auto"/>
                <w:right w:val="none" w:sz="0" w:space="0" w:color="auto"/>
              </w:divBdr>
            </w:div>
            <w:div w:id="1872066628">
              <w:marLeft w:val="0"/>
              <w:marRight w:val="0"/>
              <w:marTop w:val="0"/>
              <w:marBottom w:val="0"/>
              <w:divBdr>
                <w:top w:val="none" w:sz="0" w:space="0" w:color="auto"/>
                <w:left w:val="none" w:sz="0" w:space="0" w:color="auto"/>
                <w:bottom w:val="none" w:sz="0" w:space="0" w:color="auto"/>
                <w:right w:val="none" w:sz="0" w:space="0" w:color="auto"/>
              </w:divBdr>
            </w:div>
            <w:div w:id="87316381">
              <w:marLeft w:val="0"/>
              <w:marRight w:val="0"/>
              <w:marTop w:val="0"/>
              <w:marBottom w:val="0"/>
              <w:divBdr>
                <w:top w:val="none" w:sz="0" w:space="0" w:color="auto"/>
                <w:left w:val="none" w:sz="0" w:space="0" w:color="auto"/>
                <w:bottom w:val="none" w:sz="0" w:space="0" w:color="auto"/>
                <w:right w:val="none" w:sz="0" w:space="0" w:color="auto"/>
              </w:divBdr>
            </w:div>
            <w:div w:id="1311401793">
              <w:marLeft w:val="0"/>
              <w:marRight w:val="0"/>
              <w:marTop w:val="0"/>
              <w:marBottom w:val="0"/>
              <w:divBdr>
                <w:top w:val="none" w:sz="0" w:space="0" w:color="auto"/>
                <w:left w:val="none" w:sz="0" w:space="0" w:color="auto"/>
                <w:bottom w:val="none" w:sz="0" w:space="0" w:color="auto"/>
                <w:right w:val="none" w:sz="0" w:space="0" w:color="auto"/>
              </w:divBdr>
            </w:div>
            <w:div w:id="1620525331">
              <w:marLeft w:val="0"/>
              <w:marRight w:val="0"/>
              <w:marTop w:val="0"/>
              <w:marBottom w:val="0"/>
              <w:divBdr>
                <w:top w:val="none" w:sz="0" w:space="0" w:color="auto"/>
                <w:left w:val="none" w:sz="0" w:space="0" w:color="auto"/>
                <w:bottom w:val="none" w:sz="0" w:space="0" w:color="auto"/>
                <w:right w:val="none" w:sz="0" w:space="0" w:color="auto"/>
              </w:divBdr>
            </w:div>
            <w:div w:id="168764886">
              <w:marLeft w:val="0"/>
              <w:marRight w:val="0"/>
              <w:marTop w:val="0"/>
              <w:marBottom w:val="0"/>
              <w:divBdr>
                <w:top w:val="none" w:sz="0" w:space="0" w:color="auto"/>
                <w:left w:val="none" w:sz="0" w:space="0" w:color="auto"/>
                <w:bottom w:val="none" w:sz="0" w:space="0" w:color="auto"/>
                <w:right w:val="none" w:sz="0" w:space="0" w:color="auto"/>
              </w:divBdr>
            </w:div>
            <w:div w:id="345325181">
              <w:marLeft w:val="0"/>
              <w:marRight w:val="0"/>
              <w:marTop w:val="0"/>
              <w:marBottom w:val="0"/>
              <w:divBdr>
                <w:top w:val="none" w:sz="0" w:space="0" w:color="auto"/>
                <w:left w:val="none" w:sz="0" w:space="0" w:color="auto"/>
                <w:bottom w:val="none" w:sz="0" w:space="0" w:color="auto"/>
                <w:right w:val="none" w:sz="0" w:space="0" w:color="auto"/>
              </w:divBdr>
            </w:div>
            <w:div w:id="1793136203">
              <w:marLeft w:val="0"/>
              <w:marRight w:val="0"/>
              <w:marTop w:val="0"/>
              <w:marBottom w:val="0"/>
              <w:divBdr>
                <w:top w:val="none" w:sz="0" w:space="0" w:color="auto"/>
                <w:left w:val="none" w:sz="0" w:space="0" w:color="auto"/>
                <w:bottom w:val="none" w:sz="0" w:space="0" w:color="auto"/>
                <w:right w:val="none" w:sz="0" w:space="0" w:color="auto"/>
              </w:divBdr>
            </w:div>
            <w:div w:id="1539201249">
              <w:marLeft w:val="0"/>
              <w:marRight w:val="0"/>
              <w:marTop w:val="0"/>
              <w:marBottom w:val="0"/>
              <w:divBdr>
                <w:top w:val="none" w:sz="0" w:space="0" w:color="auto"/>
                <w:left w:val="none" w:sz="0" w:space="0" w:color="auto"/>
                <w:bottom w:val="none" w:sz="0" w:space="0" w:color="auto"/>
                <w:right w:val="none" w:sz="0" w:space="0" w:color="auto"/>
              </w:divBdr>
            </w:div>
            <w:div w:id="1193347492">
              <w:marLeft w:val="0"/>
              <w:marRight w:val="0"/>
              <w:marTop w:val="0"/>
              <w:marBottom w:val="0"/>
              <w:divBdr>
                <w:top w:val="none" w:sz="0" w:space="0" w:color="auto"/>
                <w:left w:val="none" w:sz="0" w:space="0" w:color="auto"/>
                <w:bottom w:val="none" w:sz="0" w:space="0" w:color="auto"/>
                <w:right w:val="none" w:sz="0" w:space="0" w:color="auto"/>
              </w:divBdr>
            </w:div>
            <w:div w:id="1385719596">
              <w:marLeft w:val="0"/>
              <w:marRight w:val="0"/>
              <w:marTop w:val="0"/>
              <w:marBottom w:val="0"/>
              <w:divBdr>
                <w:top w:val="none" w:sz="0" w:space="0" w:color="auto"/>
                <w:left w:val="none" w:sz="0" w:space="0" w:color="auto"/>
                <w:bottom w:val="none" w:sz="0" w:space="0" w:color="auto"/>
                <w:right w:val="none" w:sz="0" w:space="0" w:color="auto"/>
              </w:divBdr>
            </w:div>
            <w:div w:id="475100489">
              <w:marLeft w:val="0"/>
              <w:marRight w:val="0"/>
              <w:marTop w:val="0"/>
              <w:marBottom w:val="0"/>
              <w:divBdr>
                <w:top w:val="none" w:sz="0" w:space="0" w:color="auto"/>
                <w:left w:val="none" w:sz="0" w:space="0" w:color="auto"/>
                <w:bottom w:val="none" w:sz="0" w:space="0" w:color="auto"/>
                <w:right w:val="none" w:sz="0" w:space="0" w:color="auto"/>
              </w:divBdr>
            </w:div>
            <w:div w:id="574165103">
              <w:marLeft w:val="0"/>
              <w:marRight w:val="0"/>
              <w:marTop w:val="0"/>
              <w:marBottom w:val="0"/>
              <w:divBdr>
                <w:top w:val="none" w:sz="0" w:space="0" w:color="auto"/>
                <w:left w:val="none" w:sz="0" w:space="0" w:color="auto"/>
                <w:bottom w:val="none" w:sz="0" w:space="0" w:color="auto"/>
                <w:right w:val="none" w:sz="0" w:space="0" w:color="auto"/>
              </w:divBdr>
            </w:div>
            <w:div w:id="1999114628">
              <w:marLeft w:val="0"/>
              <w:marRight w:val="0"/>
              <w:marTop w:val="0"/>
              <w:marBottom w:val="0"/>
              <w:divBdr>
                <w:top w:val="none" w:sz="0" w:space="0" w:color="auto"/>
                <w:left w:val="none" w:sz="0" w:space="0" w:color="auto"/>
                <w:bottom w:val="none" w:sz="0" w:space="0" w:color="auto"/>
                <w:right w:val="none" w:sz="0" w:space="0" w:color="auto"/>
              </w:divBdr>
            </w:div>
            <w:div w:id="1906138196">
              <w:marLeft w:val="0"/>
              <w:marRight w:val="0"/>
              <w:marTop w:val="0"/>
              <w:marBottom w:val="0"/>
              <w:divBdr>
                <w:top w:val="none" w:sz="0" w:space="0" w:color="auto"/>
                <w:left w:val="none" w:sz="0" w:space="0" w:color="auto"/>
                <w:bottom w:val="none" w:sz="0" w:space="0" w:color="auto"/>
                <w:right w:val="none" w:sz="0" w:space="0" w:color="auto"/>
              </w:divBdr>
            </w:div>
            <w:div w:id="702557323">
              <w:marLeft w:val="0"/>
              <w:marRight w:val="0"/>
              <w:marTop w:val="0"/>
              <w:marBottom w:val="0"/>
              <w:divBdr>
                <w:top w:val="none" w:sz="0" w:space="0" w:color="auto"/>
                <w:left w:val="none" w:sz="0" w:space="0" w:color="auto"/>
                <w:bottom w:val="none" w:sz="0" w:space="0" w:color="auto"/>
                <w:right w:val="none" w:sz="0" w:space="0" w:color="auto"/>
              </w:divBdr>
            </w:div>
            <w:div w:id="1663705254">
              <w:marLeft w:val="0"/>
              <w:marRight w:val="0"/>
              <w:marTop w:val="0"/>
              <w:marBottom w:val="0"/>
              <w:divBdr>
                <w:top w:val="none" w:sz="0" w:space="0" w:color="auto"/>
                <w:left w:val="none" w:sz="0" w:space="0" w:color="auto"/>
                <w:bottom w:val="none" w:sz="0" w:space="0" w:color="auto"/>
                <w:right w:val="none" w:sz="0" w:space="0" w:color="auto"/>
              </w:divBdr>
            </w:div>
            <w:div w:id="20789299">
              <w:marLeft w:val="0"/>
              <w:marRight w:val="0"/>
              <w:marTop w:val="0"/>
              <w:marBottom w:val="0"/>
              <w:divBdr>
                <w:top w:val="none" w:sz="0" w:space="0" w:color="auto"/>
                <w:left w:val="none" w:sz="0" w:space="0" w:color="auto"/>
                <w:bottom w:val="none" w:sz="0" w:space="0" w:color="auto"/>
                <w:right w:val="none" w:sz="0" w:space="0" w:color="auto"/>
              </w:divBdr>
            </w:div>
            <w:div w:id="304429352">
              <w:marLeft w:val="0"/>
              <w:marRight w:val="0"/>
              <w:marTop w:val="0"/>
              <w:marBottom w:val="0"/>
              <w:divBdr>
                <w:top w:val="none" w:sz="0" w:space="0" w:color="auto"/>
                <w:left w:val="none" w:sz="0" w:space="0" w:color="auto"/>
                <w:bottom w:val="none" w:sz="0" w:space="0" w:color="auto"/>
                <w:right w:val="none" w:sz="0" w:space="0" w:color="auto"/>
              </w:divBdr>
            </w:div>
            <w:div w:id="1561136783">
              <w:marLeft w:val="0"/>
              <w:marRight w:val="0"/>
              <w:marTop w:val="0"/>
              <w:marBottom w:val="0"/>
              <w:divBdr>
                <w:top w:val="none" w:sz="0" w:space="0" w:color="auto"/>
                <w:left w:val="none" w:sz="0" w:space="0" w:color="auto"/>
                <w:bottom w:val="none" w:sz="0" w:space="0" w:color="auto"/>
                <w:right w:val="none" w:sz="0" w:space="0" w:color="auto"/>
              </w:divBdr>
            </w:div>
            <w:div w:id="128474029">
              <w:marLeft w:val="0"/>
              <w:marRight w:val="0"/>
              <w:marTop w:val="0"/>
              <w:marBottom w:val="0"/>
              <w:divBdr>
                <w:top w:val="none" w:sz="0" w:space="0" w:color="auto"/>
                <w:left w:val="none" w:sz="0" w:space="0" w:color="auto"/>
                <w:bottom w:val="none" w:sz="0" w:space="0" w:color="auto"/>
                <w:right w:val="none" w:sz="0" w:space="0" w:color="auto"/>
              </w:divBdr>
            </w:div>
            <w:div w:id="319313268">
              <w:marLeft w:val="0"/>
              <w:marRight w:val="0"/>
              <w:marTop w:val="0"/>
              <w:marBottom w:val="0"/>
              <w:divBdr>
                <w:top w:val="none" w:sz="0" w:space="0" w:color="auto"/>
                <w:left w:val="none" w:sz="0" w:space="0" w:color="auto"/>
                <w:bottom w:val="none" w:sz="0" w:space="0" w:color="auto"/>
                <w:right w:val="none" w:sz="0" w:space="0" w:color="auto"/>
              </w:divBdr>
            </w:div>
            <w:div w:id="1426538748">
              <w:marLeft w:val="0"/>
              <w:marRight w:val="0"/>
              <w:marTop w:val="0"/>
              <w:marBottom w:val="0"/>
              <w:divBdr>
                <w:top w:val="none" w:sz="0" w:space="0" w:color="auto"/>
                <w:left w:val="none" w:sz="0" w:space="0" w:color="auto"/>
                <w:bottom w:val="none" w:sz="0" w:space="0" w:color="auto"/>
                <w:right w:val="none" w:sz="0" w:space="0" w:color="auto"/>
              </w:divBdr>
            </w:div>
            <w:div w:id="439842023">
              <w:marLeft w:val="0"/>
              <w:marRight w:val="0"/>
              <w:marTop w:val="0"/>
              <w:marBottom w:val="0"/>
              <w:divBdr>
                <w:top w:val="none" w:sz="0" w:space="0" w:color="auto"/>
                <w:left w:val="none" w:sz="0" w:space="0" w:color="auto"/>
                <w:bottom w:val="none" w:sz="0" w:space="0" w:color="auto"/>
                <w:right w:val="none" w:sz="0" w:space="0" w:color="auto"/>
              </w:divBdr>
            </w:div>
            <w:div w:id="1991396484">
              <w:marLeft w:val="0"/>
              <w:marRight w:val="0"/>
              <w:marTop w:val="0"/>
              <w:marBottom w:val="0"/>
              <w:divBdr>
                <w:top w:val="none" w:sz="0" w:space="0" w:color="auto"/>
                <w:left w:val="none" w:sz="0" w:space="0" w:color="auto"/>
                <w:bottom w:val="none" w:sz="0" w:space="0" w:color="auto"/>
                <w:right w:val="none" w:sz="0" w:space="0" w:color="auto"/>
              </w:divBdr>
            </w:div>
            <w:div w:id="361438101">
              <w:marLeft w:val="0"/>
              <w:marRight w:val="0"/>
              <w:marTop w:val="0"/>
              <w:marBottom w:val="0"/>
              <w:divBdr>
                <w:top w:val="none" w:sz="0" w:space="0" w:color="auto"/>
                <w:left w:val="none" w:sz="0" w:space="0" w:color="auto"/>
                <w:bottom w:val="none" w:sz="0" w:space="0" w:color="auto"/>
                <w:right w:val="none" w:sz="0" w:space="0" w:color="auto"/>
              </w:divBdr>
            </w:div>
            <w:div w:id="800877477">
              <w:marLeft w:val="0"/>
              <w:marRight w:val="0"/>
              <w:marTop w:val="0"/>
              <w:marBottom w:val="0"/>
              <w:divBdr>
                <w:top w:val="none" w:sz="0" w:space="0" w:color="auto"/>
                <w:left w:val="none" w:sz="0" w:space="0" w:color="auto"/>
                <w:bottom w:val="none" w:sz="0" w:space="0" w:color="auto"/>
                <w:right w:val="none" w:sz="0" w:space="0" w:color="auto"/>
              </w:divBdr>
            </w:div>
            <w:div w:id="1396900118">
              <w:marLeft w:val="0"/>
              <w:marRight w:val="0"/>
              <w:marTop w:val="0"/>
              <w:marBottom w:val="0"/>
              <w:divBdr>
                <w:top w:val="none" w:sz="0" w:space="0" w:color="auto"/>
                <w:left w:val="none" w:sz="0" w:space="0" w:color="auto"/>
                <w:bottom w:val="none" w:sz="0" w:space="0" w:color="auto"/>
                <w:right w:val="none" w:sz="0" w:space="0" w:color="auto"/>
              </w:divBdr>
            </w:div>
            <w:div w:id="916210082">
              <w:marLeft w:val="0"/>
              <w:marRight w:val="0"/>
              <w:marTop w:val="0"/>
              <w:marBottom w:val="0"/>
              <w:divBdr>
                <w:top w:val="none" w:sz="0" w:space="0" w:color="auto"/>
                <w:left w:val="none" w:sz="0" w:space="0" w:color="auto"/>
                <w:bottom w:val="none" w:sz="0" w:space="0" w:color="auto"/>
                <w:right w:val="none" w:sz="0" w:space="0" w:color="auto"/>
              </w:divBdr>
            </w:div>
            <w:div w:id="1897467602">
              <w:marLeft w:val="0"/>
              <w:marRight w:val="0"/>
              <w:marTop w:val="0"/>
              <w:marBottom w:val="0"/>
              <w:divBdr>
                <w:top w:val="none" w:sz="0" w:space="0" w:color="auto"/>
                <w:left w:val="none" w:sz="0" w:space="0" w:color="auto"/>
                <w:bottom w:val="none" w:sz="0" w:space="0" w:color="auto"/>
                <w:right w:val="none" w:sz="0" w:space="0" w:color="auto"/>
              </w:divBdr>
            </w:div>
            <w:div w:id="207567468">
              <w:marLeft w:val="0"/>
              <w:marRight w:val="0"/>
              <w:marTop w:val="0"/>
              <w:marBottom w:val="0"/>
              <w:divBdr>
                <w:top w:val="none" w:sz="0" w:space="0" w:color="auto"/>
                <w:left w:val="none" w:sz="0" w:space="0" w:color="auto"/>
                <w:bottom w:val="none" w:sz="0" w:space="0" w:color="auto"/>
                <w:right w:val="none" w:sz="0" w:space="0" w:color="auto"/>
              </w:divBdr>
            </w:div>
            <w:div w:id="1410230395">
              <w:marLeft w:val="0"/>
              <w:marRight w:val="0"/>
              <w:marTop w:val="0"/>
              <w:marBottom w:val="0"/>
              <w:divBdr>
                <w:top w:val="none" w:sz="0" w:space="0" w:color="auto"/>
                <w:left w:val="none" w:sz="0" w:space="0" w:color="auto"/>
                <w:bottom w:val="none" w:sz="0" w:space="0" w:color="auto"/>
                <w:right w:val="none" w:sz="0" w:space="0" w:color="auto"/>
              </w:divBdr>
            </w:div>
            <w:div w:id="1602908307">
              <w:marLeft w:val="0"/>
              <w:marRight w:val="0"/>
              <w:marTop w:val="0"/>
              <w:marBottom w:val="0"/>
              <w:divBdr>
                <w:top w:val="none" w:sz="0" w:space="0" w:color="auto"/>
                <w:left w:val="none" w:sz="0" w:space="0" w:color="auto"/>
                <w:bottom w:val="none" w:sz="0" w:space="0" w:color="auto"/>
                <w:right w:val="none" w:sz="0" w:space="0" w:color="auto"/>
              </w:divBdr>
            </w:div>
            <w:div w:id="1581599560">
              <w:marLeft w:val="0"/>
              <w:marRight w:val="0"/>
              <w:marTop w:val="0"/>
              <w:marBottom w:val="0"/>
              <w:divBdr>
                <w:top w:val="none" w:sz="0" w:space="0" w:color="auto"/>
                <w:left w:val="none" w:sz="0" w:space="0" w:color="auto"/>
                <w:bottom w:val="none" w:sz="0" w:space="0" w:color="auto"/>
                <w:right w:val="none" w:sz="0" w:space="0" w:color="auto"/>
              </w:divBdr>
            </w:div>
            <w:div w:id="559442620">
              <w:marLeft w:val="0"/>
              <w:marRight w:val="0"/>
              <w:marTop w:val="0"/>
              <w:marBottom w:val="0"/>
              <w:divBdr>
                <w:top w:val="none" w:sz="0" w:space="0" w:color="auto"/>
                <w:left w:val="none" w:sz="0" w:space="0" w:color="auto"/>
                <w:bottom w:val="none" w:sz="0" w:space="0" w:color="auto"/>
                <w:right w:val="none" w:sz="0" w:space="0" w:color="auto"/>
              </w:divBdr>
            </w:div>
            <w:div w:id="1282348280">
              <w:marLeft w:val="0"/>
              <w:marRight w:val="0"/>
              <w:marTop w:val="0"/>
              <w:marBottom w:val="0"/>
              <w:divBdr>
                <w:top w:val="none" w:sz="0" w:space="0" w:color="auto"/>
                <w:left w:val="none" w:sz="0" w:space="0" w:color="auto"/>
                <w:bottom w:val="none" w:sz="0" w:space="0" w:color="auto"/>
                <w:right w:val="none" w:sz="0" w:space="0" w:color="auto"/>
              </w:divBdr>
            </w:div>
            <w:div w:id="166557947">
              <w:marLeft w:val="0"/>
              <w:marRight w:val="0"/>
              <w:marTop w:val="0"/>
              <w:marBottom w:val="0"/>
              <w:divBdr>
                <w:top w:val="none" w:sz="0" w:space="0" w:color="auto"/>
                <w:left w:val="none" w:sz="0" w:space="0" w:color="auto"/>
                <w:bottom w:val="none" w:sz="0" w:space="0" w:color="auto"/>
                <w:right w:val="none" w:sz="0" w:space="0" w:color="auto"/>
              </w:divBdr>
            </w:div>
            <w:div w:id="1894072106">
              <w:marLeft w:val="0"/>
              <w:marRight w:val="0"/>
              <w:marTop w:val="0"/>
              <w:marBottom w:val="0"/>
              <w:divBdr>
                <w:top w:val="none" w:sz="0" w:space="0" w:color="auto"/>
                <w:left w:val="none" w:sz="0" w:space="0" w:color="auto"/>
                <w:bottom w:val="none" w:sz="0" w:space="0" w:color="auto"/>
                <w:right w:val="none" w:sz="0" w:space="0" w:color="auto"/>
              </w:divBdr>
            </w:div>
            <w:div w:id="1307393737">
              <w:marLeft w:val="0"/>
              <w:marRight w:val="0"/>
              <w:marTop w:val="0"/>
              <w:marBottom w:val="0"/>
              <w:divBdr>
                <w:top w:val="none" w:sz="0" w:space="0" w:color="auto"/>
                <w:left w:val="none" w:sz="0" w:space="0" w:color="auto"/>
                <w:bottom w:val="none" w:sz="0" w:space="0" w:color="auto"/>
                <w:right w:val="none" w:sz="0" w:space="0" w:color="auto"/>
              </w:divBdr>
            </w:div>
            <w:div w:id="1234513240">
              <w:marLeft w:val="0"/>
              <w:marRight w:val="0"/>
              <w:marTop w:val="0"/>
              <w:marBottom w:val="0"/>
              <w:divBdr>
                <w:top w:val="none" w:sz="0" w:space="0" w:color="auto"/>
                <w:left w:val="none" w:sz="0" w:space="0" w:color="auto"/>
                <w:bottom w:val="none" w:sz="0" w:space="0" w:color="auto"/>
                <w:right w:val="none" w:sz="0" w:space="0" w:color="auto"/>
              </w:divBdr>
            </w:div>
            <w:div w:id="277680631">
              <w:marLeft w:val="0"/>
              <w:marRight w:val="0"/>
              <w:marTop w:val="0"/>
              <w:marBottom w:val="0"/>
              <w:divBdr>
                <w:top w:val="none" w:sz="0" w:space="0" w:color="auto"/>
                <w:left w:val="none" w:sz="0" w:space="0" w:color="auto"/>
                <w:bottom w:val="none" w:sz="0" w:space="0" w:color="auto"/>
                <w:right w:val="none" w:sz="0" w:space="0" w:color="auto"/>
              </w:divBdr>
            </w:div>
            <w:div w:id="1089543439">
              <w:marLeft w:val="0"/>
              <w:marRight w:val="0"/>
              <w:marTop w:val="0"/>
              <w:marBottom w:val="0"/>
              <w:divBdr>
                <w:top w:val="none" w:sz="0" w:space="0" w:color="auto"/>
                <w:left w:val="none" w:sz="0" w:space="0" w:color="auto"/>
                <w:bottom w:val="none" w:sz="0" w:space="0" w:color="auto"/>
                <w:right w:val="none" w:sz="0" w:space="0" w:color="auto"/>
              </w:divBdr>
            </w:div>
            <w:div w:id="1257177796">
              <w:marLeft w:val="0"/>
              <w:marRight w:val="0"/>
              <w:marTop w:val="0"/>
              <w:marBottom w:val="0"/>
              <w:divBdr>
                <w:top w:val="none" w:sz="0" w:space="0" w:color="auto"/>
                <w:left w:val="none" w:sz="0" w:space="0" w:color="auto"/>
                <w:bottom w:val="none" w:sz="0" w:space="0" w:color="auto"/>
                <w:right w:val="none" w:sz="0" w:space="0" w:color="auto"/>
              </w:divBdr>
            </w:div>
            <w:div w:id="566378826">
              <w:marLeft w:val="0"/>
              <w:marRight w:val="0"/>
              <w:marTop w:val="0"/>
              <w:marBottom w:val="0"/>
              <w:divBdr>
                <w:top w:val="none" w:sz="0" w:space="0" w:color="auto"/>
                <w:left w:val="none" w:sz="0" w:space="0" w:color="auto"/>
                <w:bottom w:val="none" w:sz="0" w:space="0" w:color="auto"/>
                <w:right w:val="none" w:sz="0" w:space="0" w:color="auto"/>
              </w:divBdr>
            </w:div>
            <w:div w:id="1598755730">
              <w:marLeft w:val="0"/>
              <w:marRight w:val="0"/>
              <w:marTop w:val="0"/>
              <w:marBottom w:val="0"/>
              <w:divBdr>
                <w:top w:val="none" w:sz="0" w:space="0" w:color="auto"/>
                <w:left w:val="none" w:sz="0" w:space="0" w:color="auto"/>
                <w:bottom w:val="none" w:sz="0" w:space="0" w:color="auto"/>
                <w:right w:val="none" w:sz="0" w:space="0" w:color="auto"/>
              </w:divBdr>
            </w:div>
            <w:div w:id="1171871451">
              <w:marLeft w:val="0"/>
              <w:marRight w:val="0"/>
              <w:marTop w:val="0"/>
              <w:marBottom w:val="0"/>
              <w:divBdr>
                <w:top w:val="none" w:sz="0" w:space="0" w:color="auto"/>
                <w:left w:val="none" w:sz="0" w:space="0" w:color="auto"/>
                <w:bottom w:val="none" w:sz="0" w:space="0" w:color="auto"/>
                <w:right w:val="none" w:sz="0" w:space="0" w:color="auto"/>
              </w:divBdr>
            </w:div>
            <w:div w:id="766578780">
              <w:marLeft w:val="0"/>
              <w:marRight w:val="0"/>
              <w:marTop w:val="0"/>
              <w:marBottom w:val="0"/>
              <w:divBdr>
                <w:top w:val="none" w:sz="0" w:space="0" w:color="auto"/>
                <w:left w:val="none" w:sz="0" w:space="0" w:color="auto"/>
                <w:bottom w:val="none" w:sz="0" w:space="0" w:color="auto"/>
                <w:right w:val="none" w:sz="0" w:space="0" w:color="auto"/>
              </w:divBdr>
            </w:div>
            <w:div w:id="840045300">
              <w:marLeft w:val="0"/>
              <w:marRight w:val="0"/>
              <w:marTop w:val="0"/>
              <w:marBottom w:val="0"/>
              <w:divBdr>
                <w:top w:val="none" w:sz="0" w:space="0" w:color="auto"/>
                <w:left w:val="none" w:sz="0" w:space="0" w:color="auto"/>
                <w:bottom w:val="none" w:sz="0" w:space="0" w:color="auto"/>
                <w:right w:val="none" w:sz="0" w:space="0" w:color="auto"/>
              </w:divBdr>
            </w:div>
            <w:div w:id="735973442">
              <w:marLeft w:val="0"/>
              <w:marRight w:val="0"/>
              <w:marTop w:val="0"/>
              <w:marBottom w:val="0"/>
              <w:divBdr>
                <w:top w:val="none" w:sz="0" w:space="0" w:color="auto"/>
                <w:left w:val="none" w:sz="0" w:space="0" w:color="auto"/>
                <w:bottom w:val="none" w:sz="0" w:space="0" w:color="auto"/>
                <w:right w:val="none" w:sz="0" w:space="0" w:color="auto"/>
              </w:divBdr>
            </w:div>
            <w:div w:id="892159884">
              <w:marLeft w:val="0"/>
              <w:marRight w:val="0"/>
              <w:marTop w:val="0"/>
              <w:marBottom w:val="0"/>
              <w:divBdr>
                <w:top w:val="none" w:sz="0" w:space="0" w:color="auto"/>
                <w:left w:val="none" w:sz="0" w:space="0" w:color="auto"/>
                <w:bottom w:val="none" w:sz="0" w:space="0" w:color="auto"/>
                <w:right w:val="none" w:sz="0" w:space="0" w:color="auto"/>
              </w:divBdr>
            </w:div>
            <w:div w:id="1364356866">
              <w:marLeft w:val="0"/>
              <w:marRight w:val="0"/>
              <w:marTop w:val="0"/>
              <w:marBottom w:val="0"/>
              <w:divBdr>
                <w:top w:val="none" w:sz="0" w:space="0" w:color="auto"/>
                <w:left w:val="none" w:sz="0" w:space="0" w:color="auto"/>
                <w:bottom w:val="none" w:sz="0" w:space="0" w:color="auto"/>
                <w:right w:val="none" w:sz="0" w:space="0" w:color="auto"/>
              </w:divBdr>
            </w:div>
            <w:div w:id="904297690">
              <w:marLeft w:val="0"/>
              <w:marRight w:val="0"/>
              <w:marTop w:val="0"/>
              <w:marBottom w:val="0"/>
              <w:divBdr>
                <w:top w:val="none" w:sz="0" w:space="0" w:color="auto"/>
                <w:left w:val="none" w:sz="0" w:space="0" w:color="auto"/>
                <w:bottom w:val="none" w:sz="0" w:space="0" w:color="auto"/>
                <w:right w:val="none" w:sz="0" w:space="0" w:color="auto"/>
              </w:divBdr>
            </w:div>
            <w:div w:id="1637445957">
              <w:marLeft w:val="0"/>
              <w:marRight w:val="0"/>
              <w:marTop w:val="0"/>
              <w:marBottom w:val="0"/>
              <w:divBdr>
                <w:top w:val="none" w:sz="0" w:space="0" w:color="auto"/>
                <w:left w:val="none" w:sz="0" w:space="0" w:color="auto"/>
                <w:bottom w:val="none" w:sz="0" w:space="0" w:color="auto"/>
                <w:right w:val="none" w:sz="0" w:space="0" w:color="auto"/>
              </w:divBdr>
            </w:div>
            <w:div w:id="58291093">
              <w:marLeft w:val="0"/>
              <w:marRight w:val="0"/>
              <w:marTop w:val="0"/>
              <w:marBottom w:val="0"/>
              <w:divBdr>
                <w:top w:val="none" w:sz="0" w:space="0" w:color="auto"/>
                <w:left w:val="none" w:sz="0" w:space="0" w:color="auto"/>
                <w:bottom w:val="none" w:sz="0" w:space="0" w:color="auto"/>
                <w:right w:val="none" w:sz="0" w:space="0" w:color="auto"/>
              </w:divBdr>
            </w:div>
            <w:div w:id="1445074442">
              <w:marLeft w:val="0"/>
              <w:marRight w:val="0"/>
              <w:marTop w:val="0"/>
              <w:marBottom w:val="0"/>
              <w:divBdr>
                <w:top w:val="none" w:sz="0" w:space="0" w:color="auto"/>
                <w:left w:val="none" w:sz="0" w:space="0" w:color="auto"/>
                <w:bottom w:val="none" w:sz="0" w:space="0" w:color="auto"/>
                <w:right w:val="none" w:sz="0" w:space="0" w:color="auto"/>
              </w:divBdr>
            </w:div>
            <w:div w:id="380910675">
              <w:marLeft w:val="0"/>
              <w:marRight w:val="0"/>
              <w:marTop w:val="0"/>
              <w:marBottom w:val="0"/>
              <w:divBdr>
                <w:top w:val="none" w:sz="0" w:space="0" w:color="auto"/>
                <w:left w:val="none" w:sz="0" w:space="0" w:color="auto"/>
                <w:bottom w:val="none" w:sz="0" w:space="0" w:color="auto"/>
                <w:right w:val="none" w:sz="0" w:space="0" w:color="auto"/>
              </w:divBdr>
            </w:div>
            <w:div w:id="1419980063">
              <w:marLeft w:val="0"/>
              <w:marRight w:val="0"/>
              <w:marTop w:val="0"/>
              <w:marBottom w:val="0"/>
              <w:divBdr>
                <w:top w:val="none" w:sz="0" w:space="0" w:color="auto"/>
                <w:left w:val="none" w:sz="0" w:space="0" w:color="auto"/>
                <w:bottom w:val="none" w:sz="0" w:space="0" w:color="auto"/>
                <w:right w:val="none" w:sz="0" w:space="0" w:color="auto"/>
              </w:divBdr>
            </w:div>
            <w:div w:id="417361765">
              <w:marLeft w:val="0"/>
              <w:marRight w:val="0"/>
              <w:marTop w:val="0"/>
              <w:marBottom w:val="0"/>
              <w:divBdr>
                <w:top w:val="none" w:sz="0" w:space="0" w:color="auto"/>
                <w:left w:val="none" w:sz="0" w:space="0" w:color="auto"/>
                <w:bottom w:val="none" w:sz="0" w:space="0" w:color="auto"/>
                <w:right w:val="none" w:sz="0" w:space="0" w:color="auto"/>
              </w:divBdr>
            </w:div>
            <w:div w:id="316808427">
              <w:marLeft w:val="0"/>
              <w:marRight w:val="0"/>
              <w:marTop w:val="0"/>
              <w:marBottom w:val="0"/>
              <w:divBdr>
                <w:top w:val="none" w:sz="0" w:space="0" w:color="auto"/>
                <w:left w:val="none" w:sz="0" w:space="0" w:color="auto"/>
                <w:bottom w:val="none" w:sz="0" w:space="0" w:color="auto"/>
                <w:right w:val="none" w:sz="0" w:space="0" w:color="auto"/>
              </w:divBdr>
            </w:div>
            <w:div w:id="2110154913">
              <w:marLeft w:val="0"/>
              <w:marRight w:val="0"/>
              <w:marTop w:val="0"/>
              <w:marBottom w:val="0"/>
              <w:divBdr>
                <w:top w:val="none" w:sz="0" w:space="0" w:color="auto"/>
                <w:left w:val="none" w:sz="0" w:space="0" w:color="auto"/>
                <w:bottom w:val="none" w:sz="0" w:space="0" w:color="auto"/>
                <w:right w:val="none" w:sz="0" w:space="0" w:color="auto"/>
              </w:divBdr>
            </w:div>
            <w:div w:id="512719131">
              <w:marLeft w:val="0"/>
              <w:marRight w:val="0"/>
              <w:marTop w:val="0"/>
              <w:marBottom w:val="0"/>
              <w:divBdr>
                <w:top w:val="none" w:sz="0" w:space="0" w:color="auto"/>
                <w:left w:val="none" w:sz="0" w:space="0" w:color="auto"/>
                <w:bottom w:val="none" w:sz="0" w:space="0" w:color="auto"/>
                <w:right w:val="none" w:sz="0" w:space="0" w:color="auto"/>
              </w:divBdr>
            </w:div>
            <w:div w:id="595209567">
              <w:marLeft w:val="0"/>
              <w:marRight w:val="0"/>
              <w:marTop w:val="0"/>
              <w:marBottom w:val="0"/>
              <w:divBdr>
                <w:top w:val="none" w:sz="0" w:space="0" w:color="auto"/>
                <w:left w:val="none" w:sz="0" w:space="0" w:color="auto"/>
                <w:bottom w:val="none" w:sz="0" w:space="0" w:color="auto"/>
                <w:right w:val="none" w:sz="0" w:space="0" w:color="auto"/>
              </w:divBdr>
            </w:div>
            <w:div w:id="536359689">
              <w:marLeft w:val="0"/>
              <w:marRight w:val="0"/>
              <w:marTop w:val="0"/>
              <w:marBottom w:val="0"/>
              <w:divBdr>
                <w:top w:val="none" w:sz="0" w:space="0" w:color="auto"/>
                <w:left w:val="none" w:sz="0" w:space="0" w:color="auto"/>
                <w:bottom w:val="none" w:sz="0" w:space="0" w:color="auto"/>
                <w:right w:val="none" w:sz="0" w:space="0" w:color="auto"/>
              </w:divBdr>
            </w:div>
            <w:div w:id="137917689">
              <w:marLeft w:val="0"/>
              <w:marRight w:val="0"/>
              <w:marTop w:val="0"/>
              <w:marBottom w:val="0"/>
              <w:divBdr>
                <w:top w:val="none" w:sz="0" w:space="0" w:color="auto"/>
                <w:left w:val="none" w:sz="0" w:space="0" w:color="auto"/>
                <w:bottom w:val="none" w:sz="0" w:space="0" w:color="auto"/>
                <w:right w:val="none" w:sz="0" w:space="0" w:color="auto"/>
              </w:divBdr>
            </w:div>
            <w:div w:id="350567466">
              <w:marLeft w:val="0"/>
              <w:marRight w:val="0"/>
              <w:marTop w:val="0"/>
              <w:marBottom w:val="0"/>
              <w:divBdr>
                <w:top w:val="none" w:sz="0" w:space="0" w:color="auto"/>
                <w:left w:val="none" w:sz="0" w:space="0" w:color="auto"/>
                <w:bottom w:val="none" w:sz="0" w:space="0" w:color="auto"/>
                <w:right w:val="none" w:sz="0" w:space="0" w:color="auto"/>
              </w:divBdr>
            </w:div>
            <w:div w:id="879126033">
              <w:marLeft w:val="0"/>
              <w:marRight w:val="0"/>
              <w:marTop w:val="0"/>
              <w:marBottom w:val="0"/>
              <w:divBdr>
                <w:top w:val="none" w:sz="0" w:space="0" w:color="auto"/>
                <w:left w:val="none" w:sz="0" w:space="0" w:color="auto"/>
                <w:bottom w:val="none" w:sz="0" w:space="0" w:color="auto"/>
                <w:right w:val="none" w:sz="0" w:space="0" w:color="auto"/>
              </w:divBdr>
            </w:div>
            <w:div w:id="1203401112">
              <w:marLeft w:val="0"/>
              <w:marRight w:val="0"/>
              <w:marTop w:val="0"/>
              <w:marBottom w:val="0"/>
              <w:divBdr>
                <w:top w:val="none" w:sz="0" w:space="0" w:color="auto"/>
                <w:left w:val="none" w:sz="0" w:space="0" w:color="auto"/>
                <w:bottom w:val="none" w:sz="0" w:space="0" w:color="auto"/>
                <w:right w:val="none" w:sz="0" w:space="0" w:color="auto"/>
              </w:divBdr>
            </w:div>
            <w:div w:id="167018338">
              <w:marLeft w:val="0"/>
              <w:marRight w:val="0"/>
              <w:marTop w:val="0"/>
              <w:marBottom w:val="0"/>
              <w:divBdr>
                <w:top w:val="none" w:sz="0" w:space="0" w:color="auto"/>
                <w:left w:val="none" w:sz="0" w:space="0" w:color="auto"/>
                <w:bottom w:val="none" w:sz="0" w:space="0" w:color="auto"/>
                <w:right w:val="none" w:sz="0" w:space="0" w:color="auto"/>
              </w:divBdr>
            </w:div>
            <w:div w:id="209194937">
              <w:marLeft w:val="0"/>
              <w:marRight w:val="0"/>
              <w:marTop w:val="0"/>
              <w:marBottom w:val="0"/>
              <w:divBdr>
                <w:top w:val="none" w:sz="0" w:space="0" w:color="auto"/>
                <w:left w:val="none" w:sz="0" w:space="0" w:color="auto"/>
                <w:bottom w:val="none" w:sz="0" w:space="0" w:color="auto"/>
                <w:right w:val="none" w:sz="0" w:space="0" w:color="auto"/>
              </w:divBdr>
            </w:div>
            <w:div w:id="907955712">
              <w:marLeft w:val="0"/>
              <w:marRight w:val="0"/>
              <w:marTop w:val="0"/>
              <w:marBottom w:val="0"/>
              <w:divBdr>
                <w:top w:val="none" w:sz="0" w:space="0" w:color="auto"/>
                <w:left w:val="none" w:sz="0" w:space="0" w:color="auto"/>
                <w:bottom w:val="none" w:sz="0" w:space="0" w:color="auto"/>
                <w:right w:val="none" w:sz="0" w:space="0" w:color="auto"/>
              </w:divBdr>
            </w:div>
            <w:div w:id="15086943">
              <w:marLeft w:val="0"/>
              <w:marRight w:val="0"/>
              <w:marTop w:val="0"/>
              <w:marBottom w:val="0"/>
              <w:divBdr>
                <w:top w:val="none" w:sz="0" w:space="0" w:color="auto"/>
                <w:left w:val="none" w:sz="0" w:space="0" w:color="auto"/>
                <w:bottom w:val="none" w:sz="0" w:space="0" w:color="auto"/>
                <w:right w:val="none" w:sz="0" w:space="0" w:color="auto"/>
              </w:divBdr>
            </w:div>
            <w:div w:id="129372932">
              <w:marLeft w:val="0"/>
              <w:marRight w:val="0"/>
              <w:marTop w:val="0"/>
              <w:marBottom w:val="0"/>
              <w:divBdr>
                <w:top w:val="none" w:sz="0" w:space="0" w:color="auto"/>
                <w:left w:val="none" w:sz="0" w:space="0" w:color="auto"/>
                <w:bottom w:val="none" w:sz="0" w:space="0" w:color="auto"/>
                <w:right w:val="none" w:sz="0" w:space="0" w:color="auto"/>
              </w:divBdr>
            </w:div>
            <w:div w:id="126049483">
              <w:marLeft w:val="0"/>
              <w:marRight w:val="0"/>
              <w:marTop w:val="0"/>
              <w:marBottom w:val="0"/>
              <w:divBdr>
                <w:top w:val="none" w:sz="0" w:space="0" w:color="auto"/>
                <w:left w:val="none" w:sz="0" w:space="0" w:color="auto"/>
                <w:bottom w:val="none" w:sz="0" w:space="0" w:color="auto"/>
                <w:right w:val="none" w:sz="0" w:space="0" w:color="auto"/>
              </w:divBdr>
            </w:div>
            <w:div w:id="1760366983">
              <w:marLeft w:val="0"/>
              <w:marRight w:val="0"/>
              <w:marTop w:val="0"/>
              <w:marBottom w:val="0"/>
              <w:divBdr>
                <w:top w:val="none" w:sz="0" w:space="0" w:color="auto"/>
                <w:left w:val="none" w:sz="0" w:space="0" w:color="auto"/>
                <w:bottom w:val="none" w:sz="0" w:space="0" w:color="auto"/>
                <w:right w:val="none" w:sz="0" w:space="0" w:color="auto"/>
              </w:divBdr>
            </w:div>
            <w:div w:id="414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6873">
      <w:bodyDiv w:val="1"/>
      <w:marLeft w:val="0"/>
      <w:marRight w:val="0"/>
      <w:marTop w:val="0"/>
      <w:marBottom w:val="0"/>
      <w:divBdr>
        <w:top w:val="none" w:sz="0" w:space="0" w:color="auto"/>
        <w:left w:val="none" w:sz="0" w:space="0" w:color="auto"/>
        <w:bottom w:val="none" w:sz="0" w:space="0" w:color="auto"/>
        <w:right w:val="none" w:sz="0" w:space="0" w:color="auto"/>
      </w:divBdr>
      <w:divsChild>
        <w:div w:id="438765262">
          <w:marLeft w:val="0"/>
          <w:marRight w:val="0"/>
          <w:marTop w:val="0"/>
          <w:marBottom w:val="0"/>
          <w:divBdr>
            <w:top w:val="none" w:sz="0" w:space="0" w:color="auto"/>
            <w:left w:val="none" w:sz="0" w:space="0" w:color="auto"/>
            <w:bottom w:val="none" w:sz="0" w:space="0" w:color="auto"/>
            <w:right w:val="none" w:sz="0" w:space="0" w:color="auto"/>
          </w:divBdr>
          <w:divsChild>
            <w:div w:id="791553983">
              <w:marLeft w:val="0"/>
              <w:marRight w:val="0"/>
              <w:marTop w:val="0"/>
              <w:marBottom w:val="0"/>
              <w:divBdr>
                <w:top w:val="none" w:sz="0" w:space="0" w:color="auto"/>
                <w:left w:val="none" w:sz="0" w:space="0" w:color="auto"/>
                <w:bottom w:val="none" w:sz="0" w:space="0" w:color="auto"/>
                <w:right w:val="none" w:sz="0" w:space="0" w:color="auto"/>
              </w:divBdr>
            </w:div>
            <w:div w:id="1552498044">
              <w:marLeft w:val="0"/>
              <w:marRight w:val="0"/>
              <w:marTop w:val="0"/>
              <w:marBottom w:val="0"/>
              <w:divBdr>
                <w:top w:val="none" w:sz="0" w:space="0" w:color="auto"/>
                <w:left w:val="none" w:sz="0" w:space="0" w:color="auto"/>
                <w:bottom w:val="none" w:sz="0" w:space="0" w:color="auto"/>
                <w:right w:val="none" w:sz="0" w:space="0" w:color="auto"/>
              </w:divBdr>
            </w:div>
            <w:div w:id="1450854240">
              <w:marLeft w:val="0"/>
              <w:marRight w:val="0"/>
              <w:marTop w:val="0"/>
              <w:marBottom w:val="0"/>
              <w:divBdr>
                <w:top w:val="none" w:sz="0" w:space="0" w:color="auto"/>
                <w:left w:val="none" w:sz="0" w:space="0" w:color="auto"/>
                <w:bottom w:val="none" w:sz="0" w:space="0" w:color="auto"/>
                <w:right w:val="none" w:sz="0" w:space="0" w:color="auto"/>
              </w:divBdr>
            </w:div>
            <w:div w:id="1011682493">
              <w:marLeft w:val="0"/>
              <w:marRight w:val="0"/>
              <w:marTop w:val="0"/>
              <w:marBottom w:val="0"/>
              <w:divBdr>
                <w:top w:val="none" w:sz="0" w:space="0" w:color="auto"/>
                <w:left w:val="none" w:sz="0" w:space="0" w:color="auto"/>
                <w:bottom w:val="none" w:sz="0" w:space="0" w:color="auto"/>
                <w:right w:val="none" w:sz="0" w:space="0" w:color="auto"/>
              </w:divBdr>
            </w:div>
            <w:div w:id="694693371">
              <w:marLeft w:val="0"/>
              <w:marRight w:val="0"/>
              <w:marTop w:val="0"/>
              <w:marBottom w:val="0"/>
              <w:divBdr>
                <w:top w:val="none" w:sz="0" w:space="0" w:color="auto"/>
                <w:left w:val="none" w:sz="0" w:space="0" w:color="auto"/>
                <w:bottom w:val="none" w:sz="0" w:space="0" w:color="auto"/>
                <w:right w:val="none" w:sz="0" w:space="0" w:color="auto"/>
              </w:divBdr>
            </w:div>
            <w:div w:id="52776088">
              <w:marLeft w:val="0"/>
              <w:marRight w:val="0"/>
              <w:marTop w:val="0"/>
              <w:marBottom w:val="0"/>
              <w:divBdr>
                <w:top w:val="none" w:sz="0" w:space="0" w:color="auto"/>
                <w:left w:val="none" w:sz="0" w:space="0" w:color="auto"/>
                <w:bottom w:val="none" w:sz="0" w:space="0" w:color="auto"/>
                <w:right w:val="none" w:sz="0" w:space="0" w:color="auto"/>
              </w:divBdr>
            </w:div>
            <w:div w:id="275648801">
              <w:marLeft w:val="0"/>
              <w:marRight w:val="0"/>
              <w:marTop w:val="0"/>
              <w:marBottom w:val="0"/>
              <w:divBdr>
                <w:top w:val="none" w:sz="0" w:space="0" w:color="auto"/>
                <w:left w:val="none" w:sz="0" w:space="0" w:color="auto"/>
                <w:bottom w:val="none" w:sz="0" w:space="0" w:color="auto"/>
                <w:right w:val="none" w:sz="0" w:space="0" w:color="auto"/>
              </w:divBdr>
            </w:div>
            <w:div w:id="510798715">
              <w:marLeft w:val="0"/>
              <w:marRight w:val="0"/>
              <w:marTop w:val="0"/>
              <w:marBottom w:val="0"/>
              <w:divBdr>
                <w:top w:val="none" w:sz="0" w:space="0" w:color="auto"/>
                <w:left w:val="none" w:sz="0" w:space="0" w:color="auto"/>
                <w:bottom w:val="none" w:sz="0" w:space="0" w:color="auto"/>
                <w:right w:val="none" w:sz="0" w:space="0" w:color="auto"/>
              </w:divBdr>
            </w:div>
            <w:div w:id="424883792">
              <w:marLeft w:val="0"/>
              <w:marRight w:val="0"/>
              <w:marTop w:val="0"/>
              <w:marBottom w:val="0"/>
              <w:divBdr>
                <w:top w:val="none" w:sz="0" w:space="0" w:color="auto"/>
                <w:left w:val="none" w:sz="0" w:space="0" w:color="auto"/>
                <w:bottom w:val="none" w:sz="0" w:space="0" w:color="auto"/>
                <w:right w:val="none" w:sz="0" w:space="0" w:color="auto"/>
              </w:divBdr>
            </w:div>
            <w:div w:id="856188894">
              <w:marLeft w:val="0"/>
              <w:marRight w:val="0"/>
              <w:marTop w:val="0"/>
              <w:marBottom w:val="0"/>
              <w:divBdr>
                <w:top w:val="none" w:sz="0" w:space="0" w:color="auto"/>
                <w:left w:val="none" w:sz="0" w:space="0" w:color="auto"/>
                <w:bottom w:val="none" w:sz="0" w:space="0" w:color="auto"/>
                <w:right w:val="none" w:sz="0" w:space="0" w:color="auto"/>
              </w:divBdr>
            </w:div>
            <w:div w:id="1621499093">
              <w:marLeft w:val="0"/>
              <w:marRight w:val="0"/>
              <w:marTop w:val="0"/>
              <w:marBottom w:val="0"/>
              <w:divBdr>
                <w:top w:val="none" w:sz="0" w:space="0" w:color="auto"/>
                <w:left w:val="none" w:sz="0" w:space="0" w:color="auto"/>
                <w:bottom w:val="none" w:sz="0" w:space="0" w:color="auto"/>
                <w:right w:val="none" w:sz="0" w:space="0" w:color="auto"/>
              </w:divBdr>
            </w:div>
            <w:div w:id="877815385">
              <w:marLeft w:val="0"/>
              <w:marRight w:val="0"/>
              <w:marTop w:val="0"/>
              <w:marBottom w:val="0"/>
              <w:divBdr>
                <w:top w:val="none" w:sz="0" w:space="0" w:color="auto"/>
                <w:left w:val="none" w:sz="0" w:space="0" w:color="auto"/>
                <w:bottom w:val="none" w:sz="0" w:space="0" w:color="auto"/>
                <w:right w:val="none" w:sz="0" w:space="0" w:color="auto"/>
              </w:divBdr>
            </w:div>
            <w:div w:id="249318005">
              <w:marLeft w:val="0"/>
              <w:marRight w:val="0"/>
              <w:marTop w:val="0"/>
              <w:marBottom w:val="0"/>
              <w:divBdr>
                <w:top w:val="none" w:sz="0" w:space="0" w:color="auto"/>
                <w:left w:val="none" w:sz="0" w:space="0" w:color="auto"/>
                <w:bottom w:val="none" w:sz="0" w:space="0" w:color="auto"/>
                <w:right w:val="none" w:sz="0" w:space="0" w:color="auto"/>
              </w:divBdr>
            </w:div>
            <w:div w:id="69350317">
              <w:marLeft w:val="0"/>
              <w:marRight w:val="0"/>
              <w:marTop w:val="0"/>
              <w:marBottom w:val="0"/>
              <w:divBdr>
                <w:top w:val="none" w:sz="0" w:space="0" w:color="auto"/>
                <w:left w:val="none" w:sz="0" w:space="0" w:color="auto"/>
                <w:bottom w:val="none" w:sz="0" w:space="0" w:color="auto"/>
                <w:right w:val="none" w:sz="0" w:space="0" w:color="auto"/>
              </w:divBdr>
            </w:div>
            <w:div w:id="457798070">
              <w:marLeft w:val="0"/>
              <w:marRight w:val="0"/>
              <w:marTop w:val="0"/>
              <w:marBottom w:val="0"/>
              <w:divBdr>
                <w:top w:val="none" w:sz="0" w:space="0" w:color="auto"/>
                <w:left w:val="none" w:sz="0" w:space="0" w:color="auto"/>
                <w:bottom w:val="none" w:sz="0" w:space="0" w:color="auto"/>
                <w:right w:val="none" w:sz="0" w:space="0" w:color="auto"/>
              </w:divBdr>
            </w:div>
            <w:div w:id="1970865528">
              <w:marLeft w:val="0"/>
              <w:marRight w:val="0"/>
              <w:marTop w:val="0"/>
              <w:marBottom w:val="0"/>
              <w:divBdr>
                <w:top w:val="none" w:sz="0" w:space="0" w:color="auto"/>
                <w:left w:val="none" w:sz="0" w:space="0" w:color="auto"/>
                <w:bottom w:val="none" w:sz="0" w:space="0" w:color="auto"/>
                <w:right w:val="none" w:sz="0" w:space="0" w:color="auto"/>
              </w:divBdr>
            </w:div>
            <w:div w:id="1279877263">
              <w:marLeft w:val="0"/>
              <w:marRight w:val="0"/>
              <w:marTop w:val="0"/>
              <w:marBottom w:val="0"/>
              <w:divBdr>
                <w:top w:val="none" w:sz="0" w:space="0" w:color="auto"/>
                <w:left w:val="none" w:sz="0" w:space="0" w:color="auto"/>
                <w:bottom w:val="none" w:sz="0" w:space="0" w:color="auto"/>
                <w:right w:val="none" w:sz="0" w:space="0" w:color="auto"/>
              </w:divBdr>
            </w:div>
            <w:div w:id="2031909506">
              <w:marLeft w:val="0"/>
              <w:marRight w:val="0"/>
              <w:marTop w:val="0"/>
              <w:marBottom w:val="0"/>
              <w:divBdr>
                <w:top w:val="none" w:sz="0" w:space="0" w:color="auto"/>
                <w:left w:val="none" w:sz="0" w:space="0" w:color="auto"/>
                <w:bottom w:val="none" w:sz="0" w:space="0" w:color="auto"/>
                <w:right w:val="none" w:sz="0" w:space="0" w:color="auto"/>
              </w:divBdr>
            </w:div>
            <w:div w:id="1959138204">
              <w:marLeft w:val="0"/>
              <w:marRight w:val="0"/>
              <w:marTop w:val="0"/>
              <w:marBottom w:val="0"/>
              <w:divBdr>
                <w:top w:val="none" w:sz="0" w:space="0" w:color="auto"/>
                <w:left w:val="none" w:sz="0" w:space="0" w:color="auto"/>
                <w:bottom w:val="none" w:sz="0" w:space="0" w:color="auto"/>
                <w:right w:val="none" w:sz="0" w:space="0" w:color="auto"/>
              </w:divBdr>
            </w:div>
            <w:div w:id="1222640233">
              <w:marLeft w:val="0"/>
              <w:marRight w:val="0"/>
              <w:marTop w:val="0"/>
              <w:marBottom w:val="0"/>
              <w:divBdr>
                <w:top w:val="none" w:sz="0" w:space="0" w:color="auto"/>
                <w:left w:val="none" w:sz="0" w:space="0" w:color="auto"/>
                <w:bottom w:val="none" w:sz="0" w:space="0" w:color="auto"/>
                <w:right w:val="none" w:sz="0" w:space="0" w:color="auto"/>
              </w:divBdr>
            </w:div>
            <w:div w:id="2085182245">
              <w:marLeft w:val="0"/>
              <w:marRight w:val="0"/>
              <w:marTop w:val="0"/>
              <w:marBottom w:val="0"/>
              <w:divBdr>
                <w:top w:val="none" w:sz="0" w:space="0" w:color="auto"/>
                <w:left w:val="none" w:sz="0" w:space="0" w:color="auto"/>
                <w:bottom w:val="none" w:sz="0" w:space="0" w:color="auto"/>
                <w:right w:val="none" w:sz="0" w:space="0" w:color="auto"/>
              </w:divBdr>
            </w:div>
            <w:div w:id="1267809948">
              <w:marLeft w:val="0"/>
              <w:marRight w:val="0"/>
              <w:marTop w:val="0"/>
              <w:marBottom w:val="0"/>
              <w:divBdr>
                <w:top w:val="none" w:sz="0" w:space="0" w:color="auto"/>
                <w:left w:val="none" w:sz="0" w:space="0" w:color="auto"/>
                <w:bottom w:val="none" w:sz="0" w:space="0" w:color="auto"/>
                <w:right w:val="none" w:sz="0" w:space="0" w:color="auto"/>
              </w:divBdr>
            </w:div>
            <w:div w:id="111872883">
              <w:marLeft w:val="0"/>
              <w:marRight w:val="0"/>
              <w:marTop w:val="0"/>
              <w:marBottom w:val="0"/>
              <w:divBdr>
                <w:top w:val="none" w:sz="0" w:space="0" w:color="auto"/>
                <w:left w:val="none" w:sz="0" w:space="0" w:color="auto"/>
                <w:bottom w:val="none" w:sz="0" w:space="0" w:color="auto"/>
                <w:right w:val="none" w:sz="0" w:space="0" w:color="auto"/>
              </w:divBdr>
            </w:div>
            <w:div w:id="1253736016">
              <w:marLeft w:val="0"/>
              <w:marRight w:val="0"/>
              <w:marTop w:val="0"/>
              <w:marBottom w:val="0"/>
              <w:divBdr>
                <w:top w:val="none" w:sz="0" w:space="0" w:color="auto"/>
                <w:left w:val="none" w:sz="0" w:space="0" w:color="auto"/>
                <w:bottom w:val="none" w:sz="0" w:space="0" w:color="auto"/>
                <w:right w:val="none" w:sz="0" w:space="0" w:color="auto"/>
              </w:divBdr>
            </w:div>
            <w:div w:id="2142456646">
              <w:marLeft w:val="0"/>
              <w:marRight w:val="0"/>
              <w:marTop w:val="0"/>
              <w:marBottom w:val="0"/>
              <w:divBdr>
                <w:top w:val="none" w:sz="0" w:space="0" w:color="auto"/>
                <w:left w:val="none" w:sz="0" w:space="0" w:color="auto"/>
                <w:bottom w:val="none" w:sz="0" w:space="0" w:color="auto"/>
                <w:right w:val="none" w:sz="0" w:space="0" w:color="auto"/>
              </w:divBdr>
            </w:div>
            <w:div w:id="1555892633">
              <w:marLeft w:val="0"/>
              <w:marRight w:val="0"/>
              <w:marTop w:val="0"/>
              <w:marBottom w:val="0"/>
              <w:divBdr>
                <w:top w:val="none" w:sz="0" w:space="0" w:color="auto"/>
                <w:left w:val="none" w:sz="0" w:space="0" w:color="auto"/>
                <w:bottom w:val="none" w:sz="0" w:space="0" w:color="auto"/>
                <w:right w:val="none" w:sz="0" w:space="0" w:color="auto"/>
              </w:divBdr>
            </w:div>
            <w:div w:id="992685862">
              <w:marLeft w:val="0"/>
              <w:marRight w:val="0"/>
              <w:marTop w:val="0"/>
              <w:marBottom w:val="0"/>
              <w:divBdr>
                <w:top w:val="none" w:sz="0" w:space="0" w:color="auto"/>
                <w:left w:val="none" w:sz="0" w:space="0" w:color="auto"/>
                <w:bottom w:val="none" w:sz="0" w:space="0" w:color="auto"/>
                <w:right w:val="none" w:sz="0" w:space="0" w:color="auto"/>
              </w:divBdr>
            </w:div>
            <w:div w:id="1657563952">
              <w:marLeft w:val="0"/>
              <w:marRight w:val="0"/>
              <w:marTop w:val="0"/>
              <w:marBottom w:val="0"/>
              <w:divBdr>
                <w:top w:val="none" w:sz="0" w:space="0" w:color="auto"/>
                <w:left w:val="none" w:sz="0" w:space="0" w:color="auto"/>
                <w:bottom w:val="none" w:sz="0" w:space="0" w:color="auto"/>
                <w:right w:val="none" w:sz="0" w:space="0" w:color="auto"/>
              </w:divBdr>
            </w:div>
            <w:div w:id="773017844">
              <w:marLeft w:val="0"/>
              <w:marRight w:val="0"/>
              <w:marTop w:val="0"/>
              <w:marBottom w:val="0"/>
              <w:divBdr>
                <w:top w:val="none" w:sz="0" w:space="0" w:color="auto"/>
                <w:left w:val="none" w:sz="0" w:space="0" w:color="auto"/>
                <w:bottom w:val="none" w:sz="0" w:space="0" w:color="auto"/>
                <w:right w:val="none" w:sz="0" w:space="0" w:color="auto"/>
              </w:divBdr>
            </w:div>
            <w:div w:id="840313905">
              <w:marLeft w:val="0"/>
              <w:marRight w:val="0"/>
              <w:marTop w:val="0"/>
              <w:marBottom w:val="0"/>
              <w:divBdr>
                <w:top w:val="none" w:sz="0" w:space="0" w:color="auto"/>
                <w:left w:val="none" w:sz="0" w:space="0" w:color="auto"/>
                <w:bottom w:val="none" w:sz="0" w:space="0" w:color="auto"/>
                <w:right w:val="none" w:sz="0" w:space="0" w:color="auto"/>
              </w:divBdr>
            </w:div>
            <w:div w:id="2013484893">
              <w:marLeft w:val="0"/>
              <w:marRight w:val="0"/>
              <w:marTop w:val="0"/>
              <w:marBottom w:val="0"/>
              <w:divBdr>
                <w:top w:val="none" w:sz="0" w:space="0" w:color="auto"/>
                <w:left w:val="none" w:sz="0" w:space="0" w:color="auto"/>
                <w:bottom w:val="none" w:sz="0" w:space="0" w:color="auto"/>
                <w:right w:val="none" w:sz="0" w:space="0" w:color="auto"/>
              </w:divBdr>
            </w:div>
            <w:div w:id="836968073">
              <w:marLeft w:val="0"/>
              <w:marRight w:val="0"/>
              <w:marTop w:val="0"/>
              <w:marBottom w:val="0"/>
              <w:divBdr>
                <w:top w:val="none" w:sz="0" w:space="0" w:color="auto"/>
                <w:left w:val="none" w:sz="0" w:space="0" w:color="auto"/>
                <w:bottom w:val="none" w:sz="0" w:space="0" w:color="auto"/>
                <w:right w:val="none" w:sz="0" w:space="0" w:color="auto"/>
              </w:divBdr>
            </w:div>
            <w:div w:id="2081054215">
              <w:marLeft w:val="0"/>
              <w:marRight w:val="0"/>
              <w:marTop w:val="0"/>
              <w:marBottom w:val="0"/>
              <w:divBdr>
                <w:top w:val="none" w:sz="0" w:space="0" w:color="auto"/>
                <w:left w:val="none" w:sz="0" w:space="0" w:color="auto"/>
                <w:bottom w:val="none" w:sz="0" w:space="0" w:color="auto"/>
                <w:right w:val="none" w:sz="0" w:space="0" w:color="auto"/>
              </w:divBdr>
            </w:div>
            <w:div w:id="1513840307">
              <w:marLeft w:val="0"/>
              <w:marRight w:val="0"/>
              <w:marTop w:val="0"/>
              <w:marBottom w:val="0"/>
              <w:divBdr>
                <w:top w:val="none" w:sz="0" w:space="0" w:color="auto"/>
                <w:left w:val="none" w:sz="0" w:space="0" w:color="auto"/>
                <w:bottom w:val="none" w:sz="0" w:space="0" w:color="auto"/>
                <w:right w:val="none" w:sz="0" w:space="0" w:color="auto"/>
              </w:divBdr>
            </w:div>
            <w:div w:id="271785749">
              <w:marLeft w:val="0"/>
              <w:marRight w:val="0"/>
              <w:marTop w:val="0"/>
              <w:marBottom w:val="0"/>
              <w:divBdr>
                <w:top w:val="none" w:sz="0" w:space="0" w:color="auto"/>
                <w:left w:val="none" w:sz="0" w:space="0" w:color="auto"/>
                <w:bottom w:val="none" w:sz="0" w:space="0" w:color="auto"/>
                <w:right w:val="none" w:sz="0" w:space="0" w:color="auto"/>
              </w:divBdr>
            </w:div>
            <w:div w:id="112334681">
              <w:marLeft w:val="0"/>
              <w:marRight w:val="0"/>
              <w:marTop w:val="0"/>
              <w:marBottom w:val="0"/>
              <w:divBdr>
                <w:top w:val="none" w:sz="0" w:space="0" w:color="auto"/>
                <w:left w:val="none" w:sz="0" w:space="0" w:color="auto"/>
                <w:bottom w:val="none" w:sz="0" w:space="0" w:color="auto"/>
                <w:right w:val="none" w:sz="0" w:space="0" w:color="auto"/>
              </w:divBdr>
            </w:div>
            <w:div w:id="1044213161">
              <w:marLeft w:val="0"/>
              <w:marRight w:val="0"/>
              <w:marTop w:val="0"/>
              <w:marBottom w:val="0"/>
              <w:divBdr>
                <w:top w:val="none" w:sz="0" w:space="0" w:color="auto"/>
                <w:left w:val="none" w:sz="0" w:space="0" w:color="auto"/>
                <w:bottom w:val="none" w:sz="0" w:space="0" w:color="auto"/>
                <w:right w:val="none" w:sz="0" w:space="0" w:color="auto"/>
              </w:divBdr>
            </w:div>
            <w:div w:id="364331524">
              <w:marLeft w:val="0"/>
              <w:marRight w:val="0"/>
              <w:marTop w:val="0"/>
              <w:marBottom w:val="0"/>
              <w:divBdr>
                <w:top w:val="none" w:sz="0" w:space="0" w:color="auto"/>
                <w:left w:val="none" w:sz="0" w:space="0" w:color="auto"/>
                <w:bottom w:val="none" w:sz="0" w:space="0" w:color="auto"/>
                <w:right w:val="none" w:sz="0" w:space="0" w:color="auto"/>
              </w:divBdr>
            </w:div>
            <w:div w:id="719548460">
              <w:marLeft w:val="0"/>
              <w:marRight w:val="0"/>
              <w:marTop w:val="0"/>
              <w:marBottom w:val="0"/>
              <w:divBdr>
                <w:top w:val="none" w:sz="0" w:space="0" w:color="auto"/>
                <w:left w:val="none" w:sz="0" w:space="0" w:color="auto"/>
                <w:bottom w:val="none" w:sz="0" w:space="0" w:color="auto"/>
                <w:right w:val="none" w:sz="0" w:space="0" w:color="auto"/>
              </w:divBdr>
            </w:div>
            <w:div w:id="61106818">
              <w:marLeft w:val="0"/>
              <w:marRight w:val="0"/>
              <w:marTop w:val="0"/>
              <w:marBottom w:val="0"/>
              <w:divBdr>
                <w:top w:val="none" w:sz="0" w:space="0" w:color="auto"/>
                <w:left w:val="none" w:sz="0" w:space="0" w:color="auto"/>
                <w:bottom w:val="none" w:sz="0" w:space="0" w:color="auto"/>
                <w:right w:val="none" w:sz="0" w:space="0" w:color="auto"/>
              </w:divBdr>
            </w:div>
            <w:div w:id="694119279">
              <w:marLeft w:val="0"/>
              <w:marRight w:val="0"/>
              <w:marTop w:val="0"/>
              <w:marBottom w:val="0"/>
              <w:divBdr>
                <w:top w:val="none" w:sz="0" w:space="0" w:color="auto"/>
                <w:left w:val="none" w:sz="0" w:space="0" w:color="auto"/>
                <w:bottom w:val="none" w:sz="0" w:space="0" w:color="auto"/>
                <w:right w:val="none" w:sz="0" w:space="0" w:color="auto"/>
              </w:divBdr>
            </w:div>
            <w:div w:id="909533999">
              <w:marLeft w:val="0"/>
              <w:marRight w:val="0"/>
              <w:marTop w:val="0"/>
              <w:marBottom w:val="0"/>
              <w:divBdr>
                <w:top w:val="none" w:sz="0" w:space="0" w:color="auto"/>
                <w:left w:val="none" w:sz="0" w:space="0" w:color="auto"/>
                <w:bottom w:val="none" w:sz="0" w:space="0" w:color="auto"/>
                <w:right w:val="none" w:sz="0" w:space="0" w:color="auto"/>
              </w:divBdr>
            </w:div>
            <w:div w:id="438332674">
              <w:marLeft w:val="0"/>
              <w:marRight w:val="0"/>
              <w:marTop w:val="0"/>
              <w:marBottom w:val="0"/>
              <w:divBdr>
                <w:top w:val="none" w:sz="0" w:space="0" w:color="auto"/>
                <w:left w:val="none" w:sz="0" w:space="0" w:color="auto"/>
                <w:bottom w:val="none" w:sz="0" w:space="0" w:color="auto"/>
                <w:right w:val="none" w:sz="0" w:space="0" w:color="auto"/>
              </w:divBdr>
            </w:div>
            <w:div w:id="2088071870">
              <w:marLeft w:val="0"/>
              <w:marRight w:val="0"/>
              <w:marTop w:val="0"/>
              <w:marBottom w:val="0"/>
              <w:divBdr>
                <w:top w:val="none" w:sz="0" w:space="0" w:color="auto"/>
                <w:left w:val="none" w:sz="0" w:space="0" w:color="auto"/>
                <w:bottom w:val="none" w:sz="0" w:space="0" w:color="auto"/>
                <w:right w:val="none" w:sz="0" w:space="0" w:color="auto"/>
              </w:divBdr>
            </w:div>
            <w:div w:id="2061006646">
              <w:marLeft w:val="0"/>
              <w:marRight w:val="0"/>
              <w:marTop w:val="0"/>
              <w:marBottom w:val="0"/>
              <w:divBdr>
                <w:top w:val="none" w:sz="0" w:space="0" w:color="auto"/>
                <w:left w:val="none" w:sz="0" w:space="0" w:color="auto"/>
                <w:bottom w:val="none" w:sz="0" w:space="0" w:color="auto"/>
                <w:right w:val="none" w:sz="0" w:space="0" w:color="auto"/>
              </w:divBdr>
            </w:div>
            <w:div w:id="1869180508">
              <w:marLeft w:val="0"/>
              <w:marRight w:val="0"/>
              <w:marTop w:val="0"/>
              <w:marBottom w:val="0"/>
              <w:divBdr>
                <w:top w:val="none" w:sz="0" w:space="0" w:color="auto"/>
                <w:left w:val="none" w:sz="0" w:space="0" w:color="auto"/>
                <w:bottom w:val="none" w:sz="0" w:space="0" w:color="auto"/>
                <w:right w:val="none" w:sz="0" w:space="0" w:color="auto"/>
              </w:divBdr>
            </w:div>
            <w:div w:id="2002075859">
              <w:marLeft w:val="0"/>
              <w:marRight w:val="0"/>
              <w:marTop w:val="0"/>
              <w:marBottom w:val="0"/>
              <w:divBdr>
                <w:top w:val="none" w:sz="0" w:space="0" w:color="auto"/>
                <w:left w:val="none" w:sz="0" w:space="0" w:color="auto"/>
                <w:bottom w:val="none" w:sz="0" w:space="0" w:color="auto"/>
                <w:right w:val="none" w:sz="0" w:space="0" w:color="auto"/>
              </w:divBdr>
            </w:div>
            <w:div w:id="1974171804">
              <w:marLeft w:val="0"/>
              <w:marRight w:val="0"/>
              <w:marTop w:val="0"/>
              <w:marBottom w:val="0"/>
              <w:divBdr>
                <w:top w:val="none" w:sz="0" w:space="0" w:color="auto"/>
                <w:left w:val="none" w:sz="0" w:space="0" w:color="auto"/>
                <w:bottom w:val="none" w:sz="0" w:space="0" w:color="auto"/>
                <w:right w:val="none" w:sz="0" w:space="0" w:color="auto"/>
              </w:divBdr>
            </w:div>
            <w:div w:id="875853596">
              <w:marLeft w:val="0"/>
              <w:marRight w:val="0"/>
              <w:marTop w:val="0"/>
              <w:marBottom w:val="0"/>
              <w:divBdr>
                <w:top w:val="none" w:sz="0" w:space="0" w:color="auto"/>
                <w:left w:val="none" w:sz="0" w:space="0" w:color="auto"/>
                <w:bottom w:val="none" w:sz="0" w:space="0" w:color="auto"/>
                <w:right w:val="none" w:sz="0" w:space="0" w:color="auto"/>
              </w:divBdr>
            </w:div>
            <w:div w:id="414598837">
              <w:marLeft w:val="0"/>
              <w:marRight w:val="0"/>
              <w:marTop w:val="0"/>
              <w:marBottom w:val="0"/>
              <w:divBdr>
                <w:top w:val="none" w:sz="0" w:space="0" w:color="auto"/>
                <w:left w:val="none" w:sz="0" w:space="0" w:color="auto"/>
                <w:bottom w:val="none" w:sz="0" w:space="0" w:color="auto"/>
                <w:right w:val="none" w:sz="0" w:space="0" w:color="auto"/>
              </w:divBdr>
            </w:div>
            <w:div w:id="532307689">
              <w:marLeft w:val="0"/>
              <w:marRight w:val="0"/>
              <w:marTop w:val="0"/>
              <w:marBottom w:val="0"/>
              <w:divBdr>
                <w:top w:val="none" w:sz="0" w:space="0" w:color="auto"/>
                <w:left w:val="none" w:sz="0" w:space="0" w:color="auto"/>
                <w:bottom w:val="none" w:sz="0" w:space="0" w:color="auto"/>
                <w:right w:val="none" w:sz="0" w:space="0" w:color="auto"/>
              </w:divBdr>
            </w:div>
            <w:div w:id="1024749408">
              <w:marLeft w:val="0"/>
              <w:marRight w:val="0"/>
              <w:marTop w:val="0"/>
              <w:marBottom w:val="0"/>
              <w:divBdr>
                <w:top w:val="none" w:sz="0" w:space="0" w:color="auto"/>
                <w:left w:val="none" w:sz="0" w:space="0" w:color="auto"/>
                <w:bottom w:val="none" w:sz="0" w:space="0" w:color="auto"/>
                <w:right w:val="none" w:sz="0" w:space="0" w:color="auto"/>
              </w:divBdr>
            </w:div>
            <w:div w:id="1889492856">
              <w:marLeft w:val="0"/>
              <w:marRight w:val="0"/>
              <w:marTop w:val="0"/>
              <w:marBottom w:val="0"/>
              <w:divBdr>
                <w:top w:val="none" w:sz="0" w:space="0" w:color="auto"/>
                <w:left w:val="none" w:sz="0" w:space="0" w:color="auto"/>
                <w:bottom w:val="none" w:sz="0" w:space="0" w:color="auto"/>
                <w:right w:val="none" w:sz="0" w:space="0" w:color="auto"/>
              </w:divBdr>
            </w:div>
            <w:div w:id="818611721">
              <w:marLeft w:val="0"/>
              <w:marRight w:val="0"/>
              <w:marTop w:val="0"/>
              <w:marBottom w:val="0"/>
              <w:divBdr>
                <w:top w:val="none" w:sz="0" w:space="0" w:color="auto"/>
                <w:left w:val="none" w:sz="0" w:space="0" w:color="auto"/>
                <w:bottom w:val="none" w:sz="0" w:space="0" w:color="auto"/>
                <w:right w:val="none" w:sz="0" w:space="0" w:color="auto"/>
              </w:divBdr>
            </w:div>
            <w:div w:id="369229829">
              <w:marLeft w:val="0"/>
              <w:marRight w:val="0"/>
              <w:marTop w:val="0"/>
              <w:marBottom w:val="0"/>
              <w:divBdr>
                <w:top w:val="none" w:sz="0" w:space="0" w:color="auto"/>
                <w:left w:val="none" w:sz="0" w:space="0" w:color="auto"/>
                <w:bottom w:val="none" w:sz="0" w:space="0" w:color="auto"/>
                <w:right w:val="none" w:sz="0" w:space="0" w:color="auto"/>
              </w:divBdr>
            </w:div>
            <w:div w:id="1215265702">
              <w:marLeft w:val="0"/>
              <w:marRight w:val="0"/>
              <w:marTop w:val="0"/>
              <w:marBottom w:val="0"/>
              <w:divBdr>
                <w:top w:val="none" w:sz="0" w:space="0" w:color="auto"/>
                <w:left w:val="none" w:sz="0" w:space="0" w:color="auto"/>
                <w:bottom w:val="none" w:sz="0" w:space="0" w:color="auto"/>
                <w:right w:val="none" w:sz="0" w:space="0" w:color="auto"/>
              </w:divBdr>
            </w:div>
            <w:div w:id="763768836">
              <w:marLeft w:val="0"/>
              <w:marRight w:val="0"/>
              <w:marTop w:val="0"/>
              <w:marBottom w:val="0"/>
              <w:divBdr>
                <w:top w:val="none" w:sz="0" w:space="0" w:color="auto"/>
                <w:left w:val="none" w:sz="0" w:space="0" w:color="auto"/>
                <w:bottom w:val="none" w:sz="0" w:space="0" w:color="auto"/>
                <w:right w:val="none" w:sz="0" w:space="0" w:color="auto"/>
              </w:divBdr>
            </w:div>
            <w:div w:id="733894554">
              <w:marLeft w:val="0"/>
              <w:marRight w:val="0"/>
              <w:marTop w:val="0"/>
              <w:marBottom w:val="0"/>
              <w:divBdr>
                <w:top w:val="none" w:sz="0" w:space="0" w:color="auto"/>
                <w:left w:val="none" w:sz="0" w:space="0" w:color="auto"/>
                <w:bottom w:val="none" w:sz="0" w:space="0" w:color="auto"/>
                <w:right w:val="none" w:sz="0" w:space="0" w:color="auto"/>
              </w:divBdr>
            </w:div>
            <w:div w:id="1450661221">
              <w:marLeft w:val="0"/>
              <w:marRight w:val="0"/>
              <w:marTop w:val="0"/>
              <w:marBottom w:val="0"/>
              <w:divBdr>
                <w:top w:val="none" w:sz="0" w:space="0" w:color="auto"/>
                <w:left w:val="none" w:sz="0" w:space="0" w:color="auto"/>
                <w:bottom w:val="none" w:sz="0" w:space="0" w:color="auto"/>
                <w:right w:val="none" w:sz="0" w:space="0" w:color="auto"/>
              </w:divBdr>
            </w:div>
            <w:div w:id="419914276">
              <w:marLeft w:val="0"/>
              <w:marRight w:val="0"/>
              <w:marTop w:val="0"/>
              <w:marBottom w:val="0"/>
              <w:divBdr>
                <w:top w:val="none" w:sz="0" w:space="0" w:color="auto"/>
                <w:left w:val="none" w:sz="0" w:space="0" w:color="auto"/>
                <w:bottom w:val="none" w:sz="0" w:space="0" w:color="auto"/>
                <w:right w:val="none" w:sz="0" w:space="0" w:color="auto"/>
              </w:divBdr>
            </w:div>
            <w:div w:id="554043697">
              <w:marLeft w:val="0"/>
              <w:marRight w:val="0"/>
              <w:marTop w:val="0"/>
              <w:marBottom w:val="0"/>
              <w:divBdr>
                <w:top w:val="none" w:sz="0" w:space="0" w:color="auto"/>
                <w:left w:val="none" w:sz="0" w:space="0" w:color="auto"/>
                <w:bottom w:val="none" w:sz="0" w:space="0" w:color="auto"/>
                <w:right w:val="none" w:sz="0" w:space="0" w:color="auto"/>
              </w:divBdr>
            </w:div>
            <w:div w:id="687952401">
              <w:marLeft w:val="0"/>
              <w:marRight w:val="0"/>
              <w:marTop w:val="0"/>
              <w:marBottom w:val="0"/>
              <w:divBdr>
                <w:top w:val="none" w:sz="0" w:space="0" w:color="auto"/>
                <w:left w:val="none" w:sz="0" w:space="0" w:color="auto"/>
                <w:bottom w:val="none" w:sz="0" w:space="0" w:color="auto"/>
                <w:right w:val="none" w:sz="0" w:space="0" w:color="auto"/>
              </w:divBdr>
            </w:div>
            <w:div w:id="1759331362">
              <w:marLeft w:val="0"/>
              <w:marRight w:val="0"/>
              <w:marTop w:val="0"/>
              <w:marBottom w:val="0"/>
              <w:divBdr>
                <w:top w:val="none" w:sz="0" w:space="0" w:color="auto"/>
                <w:left w:val="none" w:sz="0" w:space="0" w:color="auto"/>
                <w:bottom w:val="none" w:sz="0" w:space="0" w:color="auto"/>
                <w:right w:val="none" w:sz="0" w:space="0" w:color="auto"/>
              </w:divBdr>
            </w:div>
            <w:div w:id="1952660406">
              <w:marLeft w:val="0"/>
              <w:marRight w:val="0"/>
              <w:marTop w:val="0"/>
              <w:marBottom w:val="0"/>
              <w:divBdr>
                <w:top w:val="none" w:sz="0" w:space="0" w:color="auto"/>
                <w:left w:val="none" w:sz="0" w:space="0" w:color="auto"/>
                <w:bottom w:val="none" w:sz="0" w:space="0" w:color="auto"/>
                <w:right w:val="none" w:sz="0" w:space="0" w:color="auto"/>
              </w:divBdr>
            </w:div>
            <w:div w:id="1208840199">
              <w:marLeft w:val="0"/>
              <w:marRight w:val="0"/>
              <w:marTop w:val="0"/>
              <w:marBottom w:val="0"/>
              <w:divBdr>
                <w:top w:val="none" w:sz="0" w:space="0" w:color="auto"/>
                <w:left w:val="none" w:sz="0" w:space="0" w:color="auto"/>
                <w:bottom w:val="none" w:sz="0" w:space="0" w:color="auto"/>
                <w:right w:val="none" w:sz="0" w:space="0" w:color="auto"/>
              </w:divBdr>
            </w:div>
            <w:div w:id="1701322531">
              <w:marLeft w:val="0"/>
              <w:marRight w:val="0"/>
              <w:marTop w:val="0"/>
              <w:marBottom w:val="0"/>
              <w:divBdr>
                <w:top w:val="none" w:sz="0" w:space="0" w:color="auto"/>
                <w:left w:val="none" w:sz="0" w:space="0" w:color="auto"/>
                <w:bottom w:val="none" w:sz="0" w:space="0" w:color="auto"/>
                <w:right w:val="none" w:sz="0" w:space="0" w:color="auto"/>
              </w:divBdr>
            </w:div>
            <w:div w:id="634213694">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 w:id="1975518911">
              <w:marLeft w:val="0"/>
              <w:marRight w:val="0"/>
              <w:marTop w:val="0"/>
              <w:marBottom w:val="0"/>
              <w:divBdr>
                <w:top w:val="none" w:sz="0" w:space="0" w:color="auto"/>
                <w:left w:val="none" w:sz="0" w:space="0" w:color="auto"/>
                <w:bottom w:val="none" w:sz="0" w:space="0" w:color="auto"/>
                <w:right w:val="none" w:sz="0" w:space="0" w:color="auto"/>
              </w:divBdr>
            </w:div>
            <w:div w:id="1355112242">
              <w:marLeft w:val="0"/>
              <w:marRight w:val="0"/>
              <w:marTop w:val="0"/>
              <w:marBottom w:val="0"/>
              <w:divBdr>
                <w:top w:val="none" w:sz="0" w:space="0" w:color="auto"/>
                <w:left w:val="none" w:sz="0" w:space="0" w:color="auto"/>
                <w:bottom w:val="none" w:sz="0" w:space="0" w:color="auto"/>
                <w:right w:val="none" w:sz="0" w:space="0" w:color="auto"/>
              </w:divBdr>
            </w:div>
            <w:div w:id="359429592">
              <w:marLeft w:val="0"/>
              <w:marRight w:val="0"/>
              <w:marTop w:val="0"/>
              <w:marBottom w:val="0"/>
              <w:divBdr>
                <w:top w:val="none" w:sz="0" w:space="0" w:color="auto"/>
                <w:left w:val="none" w:sz="0" w:space="0" w:color="auto"/>
                <w:bottom w:val="none" w:sz="0" w:space="0" w:color="auto"/>
                <w:right w:val="none" w:sz="0" w:space="0" w:color="auto"/>
              </w:divBdr>
            </w:div>
            <w:div w:id="483159916">
              <w:marLeft w:val="0"/>
              <w:marRight w:val="0"/>
              <w:marTop w:val="0"/>
              <w:marBottom w:val="0"/>
              <w:divBdr>
                <w:top w:val="none" w:sz="0" w:space="0" w:color="auto"/>
                <w:left w:val="none" w:sz="0" w:space="0" w:color="auto"/>
                <w:bottom w:val="none" w:sz="0" w:space="0" w:color="auto"/>
                <w:right w:val="none" w:sz="0" w:space="0" w:color="auto"/>
              </w:divBdr>
            </w:div>
            <w:div w:id="493032287">
              <w:marLeft w:val="0"/>
              <w:marRight w:val="0"/>
              <w:marTop w:val="0"/>
              <w:marBottom w:val="0"/>
              <w:divBdr>
                <w:top w:val="none" w:sz="0" w:space="0" w:color="auto"/>
                <w:left w:val="none" w:sz="0" w:space="0" w:color="auto"/>
                <w:bottom w:val="none" w:sz="0" w:space="0" w:color="auto"/>
                <w:right w:val="none" w:sz="0" w:space="0" w:color="auto"/>
              </w:divBdr>
            </w:div>
            <w:div w:id="870606360">
              <w:marLeft w:val="0"/>
              <w:marRight w:val="0"/>
              <w:marTop w:val="0"/>
              <w:marBottom w:val="0"/>
              <w:divBdr>
                <w:top w:val="none" w:sz="0" w:space="0" w:color="auto"/>
                <w:left w:val="none" w:sz="0" w:space="0" w:color="auto"/>
                <w:bottom w:val="none" w:sz="0" w:space="0" w:color="auto"/>
                <w:right w:val="none" w:sz="0" w:space="0" w:color="auto"/>
              </w:divBdr>
            </w:div>
            <w:div w:id="1439716393">
              <w:marLeft w:val="0"/>
              <w:marRight w:val="0"/>
              <w:marTop w:val="0"/>
              <w:marBottom w:val="0"/>
              <w:divBdr>
                <w:top w:val="none" w:sz="0" w:space="0" w:color="auto"/>
                <w:left w:val="none" w:sz="0" w:space="0" w:color="auto"/>
                <w:bottom w:val="none" w:sz="0" w:space="0" w:color="auto"/>
                <w:right w:val="none" w:sz="0" w:space="0" w:color="auto"/>
              </w:divBdr>
            </w:div>
            <w:div w:id="1076632224">
              <w:marLeft w:val="0"/>
              <w:marRight w:val="0"/>
              <w:marTop w:val="0"/>
              <w:marBottom w:val="0"/>
              <w:divBdr>
                <w:top w:val="none" w:sz="0" w:space="0" w:color="auto"/>
                <w:left w:val="none" w:sz="0" w:space="0" w:color="auto"/>
                <w:bottom w:val="none" w:sz="0" w:space="0" w:color="auto"/>
                <w:right w:val="none" w:sz="0" w:space="0" w:color="auto"/>
              </w:divBdr>
            </w:div>
            <w:div w:id="1796869152">
              <w:marLeft w:val="0"/>
              <w:marRight w:val="0"/>
              <w:marTop w:val="0"/>
              <w:marBottom w:val="0"/>
              <w:divBdr>
                <w:top w:val="none" w:sz="0" w:space="0" w:color="auto"/>
                <w:left w:val="none" w:sz="0" w:space="0" w:color="auto"/>
                <w:bottom w:val="none" w:sz="0" w:space="0" w:color="auto"/>
                <w:right w:val="none" w:sz="0" w:space="0" w:color="auto"/>
              </w:divBdr>
            </w:div>
            <w:div w:id="609163334">
              <w:marLeft w:val="0"/>
              <w:marRight w:val="0"/>
              <w:marTop w:val="0"/>
              <w:marBottom w:val="0"/>
              <w:divBdr>
                <w:top w:val="none" w:sz="0" w:space="0" w:color="auto"/>
                <w:left w:val="none" w:sz="0" w:space="0" w:color="auto"/>
                <w:bottom w:val="none" w:sz="0" w:space="0" w:color="auto"/>
                <w:right w:val="none" w:sz="0" w:space="0" w:color="auto"/>
              </w:divBdr>
            </w:div>
            <w:div w:id="1457748845">
              <w:marLeft w:val="0"/>
              <w:marRight w:val="0"/>
              <w:marTop w:val="0"/>
              <w:marBottom w:val="0"/>
              <w:divBdr>
                <w:top w:val="none" w:sz="0" w:space="0" w:color="auto"/>
                <w:left w:val="none" w:sz="0" w:space="0" w:color="auto"/>
                <w:bottom w:val="none" w:sz="0" w:space="0" w:color="auto"/>
                <w:right w:val="none" w:sz="0" w:space="0" w:color="auto"/>
              </w:divBdr>
            </w:div>
            <w:div w:id="1100372344">
              <w:marLeft w:val="0"/>
              <w:marRight w:val="0"/>
              <w:marTop w:val="0"/>
              <w:marBottom w:val="0"/>
              <w:divBdr>
                <w:top w:val="none" w:sz="0" w:space="0" w:color="auto"/>
                <w:left w:val="none" w:sz="0" w:space="0" w:color="auto"/>
                <w:bottom w:val="none" w:sz="0" w:space="0" w:color="auto"/>
                <w:right w:val="none" w:sz="0" w:space="0" w:color="auto"/>
              </w:divBdr>
            </w:div>
            <w:div w:id="2072657744">
              <w:marLeft w:val="0"/>
              <w:marRight w:val="0"/>
              <w:marTop w:val="0"/>
              <w:marBottom w:val="0"/>
              <w:divBdr>
                <w:top w:val="none" w:sz="0" w:space="0" w:color="auto"/>
                <w:left w:val="none" w:sz="0" w:space="0" w:color="auto"/>
                <w:bottom w:val="none" w:sz="0" w:space="0" w:color="auto"/>
                <w:right w:val="none" w:sz="0" w:space="0" w:color="auto"/>
              </w:divBdr>
            </w:div>
            <w:div w:id="215819594">
              <w:marLeft w:val="0"/>
              <w:marRight w:val="0"/>
              <w:marTop w:val="0"/>
              <w:marBottom w:val="0"/>
              <w:divBdr>
                <w:top w:val="none" w:sz="0" w:space="0" w:color="auto"/>
                <w:left w:val="none" w:sz="0" w:space="0" w:color="auto"/>
                <w:bottom w:val="none" w:sz="0" w:space="0" w:color="auto"/>
                <w:right w:val="none" w:sz="0" w:space="0" w:color="auto"/>
              </w:divBdr>
            </w:div>
            <w:div w:id="407459540">
              <w:marLeft w:val="0"/>
              <w:marRight w:val="0"/>
              <w:marTop w:val="0"/>
              <w:marBottom w:val="0"/>
              <w:divBdr>
                <w:top w:val="none" w:sz="0" w:space="0" w:color="auto"/>
                <w:left w:val="none" w:sz="0" w:space="0" w:color="auto"/>
                <w:bottom w:val="none" w:sz="0" w:space="0" w:color="auto"/>
                <w:right w:val="none" w:sz="0" w:space="0" w:color="auto"/>
              </w:divBdr>
            </w:div>
            <w:div w:id="703677888">
              <w:marLeft w:val="0"/>
              <w:marRight w:val="0"/>
              <w:marTop w:val="0"/>
              <w:marBottom w:val="0"/>
              <w:divBdr>
                <w:top w:val="none" w:sz="0" w:space="0" w:color="auto"/>
                <w:left w:val="none" w:sz="0" w:space="0" w:color="auto"/>
                <w:bottom w:val="none" w:sz="0" w:space="0" w:color="auto"/>
                <w:right w:val="none" w:sz="0" w:space="0" w:color="auto"/>
              </w:divBdr>
            </w:div>
            <w:div w:id="1929001819">
              <w:marLeft w:val="0"/>
              <w:marRight w:val="0"/>
              <w:marTop w:val="0"/>
              <w:marBottom w:val="0"/>
              <w:divBdr>
                <w:top w:val="none" w:sz="0" w:space="0" w:color="auto"/>
                <w:left w:val="none" w:sz="0" w:space="0" w:color="auto"/>
                <w:bottom w:val="none" w:sz="0" w:space="0" w:color="auto"/>
                <w:right w:val="none" w:sz="0" w:space="0" w:color="auto"/>
              </w:divBdr>
            </w:div>
            <w:div w:id="906111664">
              <w:marLeft w:val="0"/>
              <w:marRight w:val="0"/>
              <w:marTop w:val="0"/>
              <w:marBottom w:val="0"/>
              <w:divBdr>
                <w:top w:val="none" w:sz="0" w:space="0" w:color="auto"/>
                <w:left w:val="none" w:sz="0" w:space="0" w:color="auto"/>
                <w:bottom w:val="none" w:sz="0" w:space="0" w:color="auto"/>
                <w:right w:val="none" w:sz="0" w:space="0" w:color="auto"/>
              </w:divBdr>
            </w:div>
            <w:div w:id="7882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69578">
      <w:bodyDiv w:val="1"/>
      <w:marLeft w:val="0"/>
      <w:marRight w:val="0"/>
      <w:marTop w:val="0"/>
      <w:marBottom w:val="0"/>
      <w:divBdr>
        <w:top w:val="none" w:sz="0" w:space="0" w:color="auto"/>
        <w:left w:val="none" w:sz="0" w:space="0" w:color="auto"/>
        <w:bottom w:val="none" w:sz="0" w:space="0" w:color="auto"/>
        <w:right w:val="none" w:sz="0" w:space="0" w:color="auto"/>
      </w:divBdr>
    </w:div>
    <w:div w:id="315185841">
      <w:bodyDiv w:val="1"/>
      <w:marLeft w:val="0"/>
      <w:marRight w:val="0"/>
      <w:marTop w:val="0"/>
      <w:marBottom w:val="0"/>
      <w:divBdr>
        <w:top w:val="none" w:sz="0" w:space="0" w:color="auto"/>
        <w:left w:val="none" w:sz="0" w:space="0" w:color="auto"/>
        <w:bottom w:val="none" w:sz="0" w:space="0" w:color="auto"/>
        <w:right w:val="none" w:sz="0" w:space="0" w:color="auto"/>
      </w:divBdr>
    </w:div>
    <w:div w:id="342513997">
      <w:bodyDiv w:val="1"/>
      <w:marLeft w:val="0"/>
      <w:marRight w:val="0"/>
      <w:marTop w:val="0"/>
      <w:marBottom w:val="0"/>
      <w:divBdr>
        <w:top w:val="none" w:sz="0" w:space="0" w:color="auto"/>
        <w:left w:val="none" w:sz="0" w:space="0" w:color="auto"/>
        <w:bottom w:val="none" w:sz="0" w:space="0" w:color="auto"/>
        <w:right w:val="none" w:sz="0" w:space="0" w:color="auto"/>
      </w:divBdr>
    </w:div>
    <w:div w:id="360208019">
      <w:bodyDiv w:val="1"/>
      <w:marLeft w:val="0"/>
      <w:marRight w:val="0"/>
      <w:marTop w:val="0"/>
      <w:marBottom w:val="0"/>
      <w:divBdr>
        <w:top w:val="none" w:sz="0" w:space="0" w:color="auto"/>
        <w:left w:val="none" w:sz="0" w:space="0" w:color="auto"/>
        <w:bottom w:val="none" w:sz="0" w:space="0" w:color="auto"/>
        <w:right w:val="none" w:sz="0" w:space="0" w:color="auto"/>
      </w:divBdr>
    </w:div>
    <w:div w:id="397943843">
      <w:bodyDiv w:val="1"/>
      <w:marLeft w:val="0"/>
      <w:marRight w:val="0"/>
      <w:marTop w:val="0"/>
      <w:marBottom w:val="0"/>
      <w:divBdr>
        <w:top w:val="none" w:sz="0" w:space="0" w:color="auto"/>
        <w:left w:val="none" w:sz="0" w:space="0" w:color="auto"/>
        <w:bottom w:val="none" w:sz="0" w:space="0" w:color="auto"/>
        <w:right w:val="none" w:sz="0" w:space="0" w:color="auto"/>
      </w:divBdr>
    </w:div>
    <w:div w:id="458763404">
      <w:bodyDiv w:val="1"/>
      <w:marLeft w:val="0"/>
      <w:marRight w:val="0"/>
      <w:marTop w:val="0"/>
      <w:marBottom w:val="0"/>
      <w:divBdr>
        <w:top w:val="none" w:sz="0" w:space="0" w:color="auto"/>
        <w:left w:val="none" w:sz="0" w:space="0" w:color="auto"/>
        <w:bottom w:val="none" w:sz="0" w:space="0" w:color="auto"/>
        <w:right w:val="none" w:sz="0" w:space="0" w:color="auto"/>
      </w:divBdr>
    </w:div>
    <w:div w:id="659382284">
      <w:bodyDiv w:val="1"/>
      <w:marLeft w:val="0"/>
      <w:marRight w:val="0"/>
      <w:marTop w:val="0"/>
      <w:marBottom w:val="0"/>
      <w:divBdr>
        <w:top w:val="none" w:sz="0" w:space="0" w:color="auto"/>
        <w:left w:val="none" w:sz="0" w:space="0" w:color="auto"/>
        <w:bottom w:val="none" w:sz="0" w:space="0" w:color="auto"/>
        <w:right w:val="none" w:sz="0" w:space="0" w:color="auto"/>
      </w:divBdr>
    </w:div>
    <w:div w:id="734936474">
      <w:bodyDiv w:val="1"/>
      <w:marLeft w:val="0"/>
      <w:marRight w:val="0"/>
      <w:marTop w:val="0"/>
      <w:marBottom w:val="0"/>
      <w:divBdr>
        <w:top w:val="none" w:sz="0" w:space="0" w:color="auto"/>
        <w:left w:val="none" w:sz="0" w:space="0" w:color="auto"/>
        <w:bottom w:val="none" w:sz="0" w:space="0" w:color="auto"/>
        <w:right w:val="none" w:sz="0" w:space="0" w:color="auto"/>
      </w:divBdr>
    </w:div>
    <w:div w:id="795026665">
      <w:bodyDiv w:val="1"/>
      <w:marLeft w:val="0"/>
      <w:marRight w:val="0"/>
      <w:marTop w:val="0"/>
      <w:marBottom w:val="0"/>
      <w:divBdr>
        <w:top w:val="none" w:sz="0" w:space="0" w:color="auto"/>
        <w:left w:val="none" w:sz="0" w:space="0" w:color="auto"/>
        <w:bottom w:val="none" w:sz="0" w:space="0" w:color="auto"/>
        <w:right w:val="none" w:sz="0" w:space="0" w:color="auto"/>
      </w:divBdr>
    </w:div>
    <w:div w:id="815990669">
      <w:bodyDiv w:val="1"/>
      <w:marLeft w:val="0"/>
      <w:marRight w:val="0"/>
      <w:marTop w:val="0"/>
      <w:marBottom w:val="0"/>
      <w:divBdr>
        <w:top w:val="none" w:sz="0" w:space="0" w:color="auto"/>
        <w:left w:val="none" w:sz="0" w:space="0" w:color="auto"/>
        <w:bottom w:val="none" w:sz="0" w:space="0" w:color="auto"/>
        <w:right w:val="none" w:sz="0" w:space="0" w:color="auto"/>
      </w:divBdr>
    </w:div>
    <w:div w:id="890458251">
      <w:bodyDiv w:val="1"/>
      <w:marLeft w:val="0"/>
      <w:marRight w:val="0"/>
      <w:marTop w:val="0"/>
      <w:marBottom w:val="0"/>
      <w:divBdr>
        <w:top w:val="none" w:sz="0" w:space="0" w:color="auto"/>
        <w:left w:val="none" w:sz="0" w:space="0" w:color="auto"/>
        <w:bottom w:val="none" w:sz="0" w:space="0" w:color="auto"/>
        <w:right w:val="none" w:sz="0" w:space="0" w:color="auto"/>
      </w:divBdr>
    </w:div>
    <w:div w:id="906692762">
      <w:bodyDiv w:val="1"/>
      <w:marLeft w:val="0"/>
      <w:marRight w:val="0"/>
      <w:marTop w:val="0"/>
      <w:marBottom w:val="0"/>
      <w:divBdr>
        <w:top w:val="none" w:sz="0" w:space="0" w:color="auto"/>
        <w:left w:val="none" w:sz="0" w:space="0" w:color="auto"/>
        <w:bottom w:val="none" w:sz="0" w:space="0" w:color="auto"/>
        <w:right w:val="none" w:sz="0" w:space="0" w:color="auto"/>
      </w:divBdr>
      <w:divsChild>
        <w:div w:id="1783961560">
          <w:marLeft w:val="0"/>
          <w:marRight w:val="0"/>
          <w:marTop w:val="0"/>
          <w:marBottom w:val="0"/>
          <w:divBdr>
            <w:top w:val="none" w:sz="0" w:space="0" w:color="auto"/>
            <w:left w:val="none" w:sz="0" w:space="0" w:color="auto"/>
            <w:bottom w:val="none" w:sz="0" w:space="0" w:color="auto"/>
            <w:right w:val="none" w:sz="0" w:space="0" w:color="auto"/>
          </w:divBdr>
        </w:div>
      </w:divsChild>
    </w:div>
    <w:div w:id="964116738">
      <w:bodyDiv w:val="1"/>
      <w:marLeft w:val="0"/>
      <w:marRight w:val="0"/>
      <w:marTop w:val="0"/>
      <w:marBottom w:val="0"/>
      <w:divBdr>
        <w:top w:val="none" w:sz="0" w:space="0" w:color="auto"/>
        <w:left w:val="none" w:sz="0" w:space="0" w:color="auto"/>
        <w:bottom w:val="none" w:sz="0" w:space="0" w:color="auto"/>
        <w:right w:val="none" w:sz="0" w:space="0" w:color="auto"/>
      </w:divBdr>
    </w:div>
    <w:div w:id="1043942870">
      <w:bodyDiv w:val="1"/>
      <w:marLeft w:val="0"/>
      <w:marRight w:val="0"/>
      <w:marTop w:val="0"/>
      <w:marBottom w:val="0"/>
      <w:divBdr>
        <w:top w:val="none" w:sz="0" w:space="0" w:color="auto"/>
        <w:left w:val="none" w:sz="0" w:space="0" w:color="auto"/>
        <w:bottom w:val="none" w:sz="0" w:space="0" w:color="auto"/>
        <w:right w:val="none" w:sz="0" w:space="0" w:color="auto"/>
      </w:divBdr>
    </w:div>
    <w:div w:id="1060909685">
      <w:bodyDiv w:val="1"/>
      <w:marLeft w:val="0"/>
      <w:marRight w:val="0"/>
      <w:marTop w:val="0"/>
      <w:marBottom w:val="0"/>
      <w:divBdr>
        <w:top w:val="none" w:sz="0" w:space="0" w:color="auto"/>
        <w:left w:val="none" w:sz="0" w:space="0" w:color="auto"/>
        <w:bottom w:val="none" w:sz="0" w:space="0" w:color="auto"/>
        <w:right w:val="none" w:sz="0" w:space="0" w:color="auto"/>
      </w:divBdr>
    </w:div>
    <w:div w:id="1131633489">
      <w:bodyDiv w:val="1"/>
      <w:marLeft w:val="0"/>
      <w:marRight w:val="0"/>
      <w:marTop w:val="0"/>
      <w:marBottom w:val="0"/>
      <w:divBdr>
        <w:top w:val="none" w:sz="0" w:space="0" w:color="auto"/>
        <w:left w:val="none" w:sz="0" w:space="0" w:color="auto"/>
        <w:bottom w:val="none" w:sz="0" w:space="0" w:color="auto"/>
        <w:right w:val="none" w:sz="0" w:space="0" w:color="auto"/>
      </w:divBdr>
    </w:div>
    <w:div w:id="1278223415">
      <w:bodyDiv w:val="1"/>
      <w:marLeft w:val="0"/>
      <w:marRight w:val="0"/>
      <w:marTop w:val="0"/>
      <w:marBottom w:val="0"/>
      <w:divBdr>
        <w:top w:val="none" w:sz="0" w:space="0" w:color="auto"/>
        <w:left w:val="none" w:sz="0" w:space="0" w:color="auto"/>
        <w:bottom w:val="none" w:sz="0" w:space="0" w:color="auto"/>
        <w:right w:val="none" w:sz="0" w:space="0" w:color="auto"/>
      </w:divBdr>
    </w:div>
    <w:div w:id="1288853289">
      <w:bodyDiv w:val="1"/>
      <w:marLeft w:val="0"/>
      <w:marRight w:val="0"/>
      <w:marTop w:val="0"/>
      <w:marBottom w:val="0"/>
      <w:divBdr>
        <w:top w:val="none" w:sz="0" w:space="0" w:color="auto"/>
        <w:left w:val="none" w:sz="0" w:space="0" w:color="auto"/>
        <w:bottom w:val="none" w:sz="0" w:space="0" w:color="auto"/>
        <w:right w:val="none" w:sz="0" w:space="0" w:color="auto"/>
      </w:divBdr>
    </w:div>
    <w:div w:id="1304457624">
      <w:bodyDiv w:val="1"/>
      <w:marLeft w:val="0"/>
      <w:marRight w:val="0"/>
      <w:marTop w:val="0"/>
      <w:marBottom w:val="0"/>
      <w:divBdr>
        <w:top w:val="none" w:sz="0" w:space="0" w:color="auto"/>
        <w:left w:val="none" w:sz="0" w:space="0" w:color="auto"/>
        <w:bottom w:val="none" w:sz="0" w:space="0" w:color="auto"/>
        <w:right w:val="none" w:sz="0" w:space="0" w:color="auto"/>
      </w:divBdr>
    </w:div>
    <w:div w:id="1311522762">
      <w:bodyDiv w:val="1"/>
      <w:marLeft w:val="0"/>
      <w:marRight w:val="0"/>
      <w:marTop w:val="0"/>
      <w:marBottom w:val="0"/>
      <w:divBdr>
        <w:top w:val="none" w:sz="0" w:space="0" w:color="auto"/>
        <w:left w:val="none" w:sz="0" w:space="0" w:color="auto"/>
        <w:bottom w:val="none" w:sz="0" w:space="0" w:color="auto"/>
        <w:right w:val="none" w:sz="0" w:space="0" w:color="auto"/>
      </w:divBdr>
    </w:div>
    <w:div w:id="1318420395">
      <w:bodyDiv w:val="1"/>
      <w:marLeft w:val="0"/>
      <w:marRight w:val="0"/>
      <w:marTop w:val="0"/>
      <w:marBottom w:val="0"/>
      <w:divBdr>
        <w:top w:val="none" w:sz="0" w:space="0" w:color="auto"/>
        <w:left w:val="none" w:sz="0" w:space="0" w:color="auto"/>
        <w:bottom w:val="none" w:sz="0" w:space="0" w:color="auto"/>
        <w:right w:val="none" w:sz="0" w:space="0" w:color="auto"/>
      </w:divBdr>
    </w:div>
    <w:div w:id="1326737765">
      <w:bodyDiv w:val="1"/>
      <w:marLeft w:val="0"/>
      <w:marRight w:val="0"/>
      <w:marTop w:val="0"/>
      <w:marBottom w:val="0"/>
      <w:divBdr>
        <w:top w:val="none" w:sz="0" w:space="0" w:color="auto"/>
        <w:left w:val="none" w:sz="0" w:space="0" w:color="auto"/>
        <w:bottom w:val="none" w:sz="0" w:space="0" w:color="auto"/>
        <w:right w:val="none" w:sz="0" w:space="0" w:color="auto"/>
      </w:divBdr>
    </w:div>
    <w:div w:id="1342926425">
      <w:bodyDiv w:val="1"/>
      <w:marLeft w:val="0"/>
      <w:marRight w:val="0"/>
      <w:marTop w:val="0"/>
      <w:marBottom w:val="0"/>
      <w:divBdr>
        <w:top w:val="none" w:sz="0" w:space="0" w:color="auto"/>
        <w:left w:val="none" w:sz="0" w:space="0" w:color="auto"/>
        <w:bottom w:val="none" w:sz="0" w:space="0" w:color="auto"/>
        <w:right w:val="none" w:sz="0" w:space="0" w:color="auto"/>
      </w:divBdr>
    </w:div>
    <w:div w:id="1348602558">
      <w:bodyDiv w:val="1"/>
      <w:marLeft w:val="0"/>
      <w:marRight w:val="0"/>
      <w:marTop w:val="0"/>
      <w:marBottom w:val="0"/>
      <w:divBdr>
        <w:top w:val="none" w:sz="0" w:space="0" w:color="auto"/>
        <w:left w:val="none" w:sz="0" w:space="0" w:color="auto"/>
        <w:bottom w:val="none" w:sz="0" w:space="0" w:color="auto"/>
        <w:right w:val="none" w:sz="0" w:space="0" w:color="auto"/>
      </w:divBdr>
    </w:div>
    <w:div w:id="1459761491">
      <w:bodyDiv w:val="1"/>
      <w:marLeft w:val="0"/>
      <w:marRight w:val="0"/>
      <w:marTop w:val="0"/>
      <w:marBottom w:val="0"/>
      <w:divBdr>
        <w:top w:val="none" w:sz="0" w:space="0" w:color="auto"/>
        <w:left w:val="none" w:sz="0" w:space="0" w:color="auto"/>
        <w:bottom w:val="none" w:sz="0" w:space="0" w:color="auto"/>
        <w:right w:val="none" w:sz="0" w:space="0" w:color="auto"/>
      </w:divBdr>
    </w:div>
    <w:div w:id="1468889435">
      <w:bodyDiv w:val="1"/>
      <w:marLeft w:val="0"/>
      <w:marRight w:val="0"/>
      <w:marTop w:val="0"/>
      <w:marBottom w:val="0"/>
      <w:divBdr>
        <w:top w:val="none" w:sz="0" w:space="0" w:color="auto"/>
        <w:left w:val="none" w:sz="0" w:space="0" w:color="auto"/>
        <w:bottom w:val="none" w:sz="0" w:space="0" w:color="auto"/>
        <w:right w:val="none" w:sz="0" w:space="0" w:color="auto"/>
      </w:divBdr>
    </w:div>
    <w:div w:id="1500386551">
      <w:bodyDiv w:val="1"/>
      <w:marLeft w:val="0"/>
      <w:marRight w:val="0"/>
      <w:marTop w:val="0"/>
      <w:marBottom w:val="0"/>
      <w:divBdr>
        <w:top w:val="none" w:sz="0" w:space="0" w:color="auto"/>
        <w:left w:val="none" w:sz="0" w:space="0" w:color="auto"/>
        <w:bottom w:val="none" w:sz="0" w:space="0" w:color="auto"/>
        <w:right w:val="none" w:sz="0" w:space="0" w:color="auto"/>
      </w:divBdr>
    </w:div>
    <w:div w:id="1576551324">
      <w:bodyDiv w:val="1"/>
      <w:marLeft w:val="0"/>
      <w:marRight w:val="0"/>
      <w:marTop w:val="0"/>
      <w:marBottom w:val="0"/>
      <w:divBdr>
        <w:top w:val="none" w:sz="0" w:space="0" w:color="auto"/>
        <w:left w:val="none" w:sz="0" w:space="0" w:color="auto"/>
        <w:bottom w:val="none" w:sz="0" w:space="0" w:color="auto"/>
        <w:right w:val="none" w:sz="0" w:space="0" w:color="auto"/>
      </w:divBdr>
    </w:div>
    <w:div w:id="1580943544">
      <w:bodyDiv w:val="1"/>
      <w:marLeft w:val="0"/>
      <w:marRight w:val="0"/>
      <w:marTop w:val="0"/>
      <w:marBottom w:val="0"/>
      <w:divBdr>
        <w:top w:val="none" w:sz="0" w:space="0" w:color="auto"/>
        <w:left w:val="none" w:sz="0" w:space="0" w:color="auto"/>
        <w:bottom w:val="none" w:sz="0" w:space="0" w:color="auto"/>
        <w:right w:val="none" w:sz="0" w:space="0" w:color="auto"/>
      </w:divBdr>
    </w:div>
    <w:div w:id="1604996535">
      <w:bodyDiv w:val="1"/>
      <w:marLeft w:val="0"/>
      <w:marRight w:val="0"/>
      <w:marTop w:val="0"/>
      <w:marBottom w:val="0"/>
      <w:divBdr>
        <w:top w:val="none" w:sz="0" w:space="0" w:color="auto"/>
        <w:left w:val="none" w:sz="0" w:space="0" w:color="auto"/>
        <w:bottom w:val="none" w:sz="0" w:space="0" w:color="auto"/>
        <w:right w:val="none" w:sz="0" w:space="0" w:color="auto"/>
      </w:divBdr>
    </w:div>
    <w:div w:id="1659266274">
      <w:bodyDiv w:val="1"/>
      <w:marLeft w:val="0"/>
      <w:marRight w:val="0"/>
      <w:marTop w:val="0"/>
      <w:marBottom w:val="0"/>
      <w:divBdr>
        <w:top w:val="none" w:sz="0" w:space="0" w:color="auto"/>
        <w:left w:val="none" w:sz="0" w:space="0" w:color="auto"/>
        <w:bottom w:val="none" w:sz="0" w:space="0" w:color="auto"/>
        <w:right w:val="none" w:sz="0" w:space="0" w:color="auto"/>
      </w:divBdr>
    </w:div>
    <w:div w:id="1714846183">
      <w:bodyDiv w:val="1"/>
      <w:marLeft w:val="0"/>
      <w:marRight w:val="0"/>
      <w:marTop w:val="0"/>
      <w:marBottom w:val="0"/>
      <w:divBdr>
        <w:top w:val="none" w:sz="0" w:space="0" w:color="auto"/>
        <w:left w:val="none" w:sz="0" w:space="0" w:color="auto"/>
        <w:bottom w:val="none" w:sz="0" w:space="0" w:color="auto"/>
        <w:right w:val="none" w:sz="0" w:space="0" w:color="auto"/>
      </w:divBdr>
    </w:div>
    <w:div w:id="1722553628">
      <w:bodyDiv w:val="1"/>
      <w:marLeft w:val="0"/>
      <w:marRight w:val="0"/>
      <w:marTop w:val="0"/>
      <w:marBottom w:val="0"/>
      <w:divBdr>
        <w:top w:val="none" w:sz="0" w:space="0" w:color="auto"/>
        <w:left w:val="none" w:sz="0" w:space="0" w:color="auto"/>
        <w:bottom w:val="none" w:sz="0" w:space="0" w:color="auto"/>
        <w:right w:val="none" w:sz="0" w:space="0" w:color="auto"/>
      </w:divBdr>
    </w:div>
    <w:div w:id="1879276955">
      <w:bodyDiv w:val="1"/>
      <w:marLeft w:val="0"/>
      <w:marRight w:val="0"/>
      <w:marTop w:val="0"/>
      <w:marBottom w:val="0"/>
      <w:divBdr>
        <w:top w:val="none" w:sz="0" w:space="0" w:color="auto"/>
        <w:left w:val="none" w:sz="0" w:space="0" w:color="auto"/>
        <w:bottom w:val="none" w:sz="0" w:space="0" w:color="auto"/>
        <w:right w:val="none" w:sz="0" w:space="0" w:color="auto"/>
      </w:divBdr>
    </w:div>
    <w:div w:id="1928004761">
      <w:bodyDiv w:val="1"/>
      <w:marLeft w:val="0"/>
      <w:marRight w:val="0"/>
      <w:marTop w:val="0"/>
      <w:marBottom w:val="0"/>
      <w:divBdr>
        <w:top w:val="none" w:sz="0" w:space="0" w:color="auto"/>
        <w:left w:val="none" w:sz="0" w:space="0" w:color="auto"/>
        <w:bottom w:val="none" w:sz="0" w:space="0" w:color="auto"/>
        <w:right w:val="none" w:sz="0" w:space="0" w:color="auto"/>
      </w:divBdr>
    </w:div>
    <w:div w:id="1968312433">
      <w:bodyDiv w:val="1"/>
      <w:marLeft w:val="0"/>
      <w:marRight w:val="0"/>
      <w:marTop w:val="0"/>
      <w:marBottom w:val="0"/>
      <w:divBdr>
        <w:top w:val="none" w:sz="0" w:space="0" w:color="auto"/>
        <w:left w:val="none" w:sz="0" w:space="0" w:color="auto"/>
        <w:bottom w:val="none" w:sz="0" w:space="0" w:color="auto"/>
        <w:right w:val="none" w:sz="0" w:space="0" w:color="auto"/>
      </w:divBdr>
    </w:div>
    <w:div w:id="2031832391">
      <w:bodyDiv w:val="1"/>
      <w:marLeft w:val="0"/>
      <w:marRight w:val="0"/>
      <w:marTop w:val="0"/>
      <w:marBottom w:val="0"/>
      <w:divBdr>
        <w:top w:val="none" w:sz="0" w:space="0" w:color="auto"/>
        <w:left w:val="none" w:sz="0" w:space="0" w:color="auto"/>
        <w:bottom w:val="none" w:sz="0" w:space="0" w:color="auto"/>
        <w:right w:val="none" w:sz="0" w:space="0" w:color="auto"/>
      </w:divBdr>
      <w:divsChild>
        <w:div w:id="1321957885">
          <w:marLeft w:val="0"/>
          <w:marRight w:val="0"/>
          <w:marTop w:val="0"/>
          <w:marBottom w:val="0"/>
          <w:divBdr>
            <w:top w:val="none" w:sz="0" w:space="0" w:color="auto"/>
            <w:left w:val="none" w:sz="0" w:space="0" w:color="auto"/>
            <w:bottom w:val="none" w:sz="0" w:space="0" w:color="auto"/>
            <w:right w:val="none" w:sz="0" w:space="0" w:color="auto"/>
          </w:divBdr>
          <w:divsChild>
            <w:div w:id="435449209">
              <w:marLeft w:val="0"/>
              <w:marRight w:val="0"/>
              <w:marTop w:val="0"/>
              <w:marBottom w:val="0"/>
              <w:divBdr>
                <w:top w:val="none" w:sz="0" w:space="0" w:color="auto"/>
                <w:left w:val="none" w:sz="0" w:space="0" w:color="auto"/>
                <w:bottom w:val="none" w:sz="0" w:space="0" w:color="auto"/>
                <w:right w:val="none" w:sz="0" w:space="0" w:color="auto"/>
              </w:divBdr>
            </w:div>
            <w:div w:id="1452747486">
              <w:marLeft w:val="0"/>
              <w:marRight w:val="0"/>
              <w:marTop w:val="0"/>
              <w:marBottom w:val="0"/>
              <w:divBdr>
                <w:top w:val="none" w:sz="0" w:space="0" w:color="auto"/>
                <w:left w:val="none" w:sz="0" w:space="0" w:color="auto"/>
                <w:bottom w:val="none" w:sz="0" w:space="0" w:color="auto"/>
                <w:right w:val="none" w:sz="0" w:space="0" w:color="auto"/>
              </w:divBdr>
            </w:div>
            <w:div w:id="155069939">
              <w:marLeft w:val="0"/>
              <w:marRight w:val="0"/>
              <w:marTop w:val="0"/>
              <w:marBottom w:val="0"/>
              <w:divBdr>
                <w:top w:val="none" w:sz="0" w:space="0" w:color="auto"/>
                <w:left w:val="none" w:sz="0" w:space="0" w:color="auto"/>
                <w:bottom w:val="none" w:sz="0" w:space="0" w:color="auto"/>
                <w:right w:val="none" w:sz="0" w:space="0" w:color="auto"/>
              </w:divBdr>
            </w:div>
            <w:div w:id="1288271946">
              <w:marLeft w:val="0"/>
              <w:marRight w:val="0"/>
              <w:marTop w:val="0"/>
              <w:marBottom w:val="0"/>
              <w:divBdr>
                <w:top w:val="none" w:sz="0" w:space="0" w:color="auto"/>
                <w:left w:val="none" w:sz="0" w:space="0" w:color="auto"/>
                <w:bottom w:val="none" w:sz="0" w:space="0" w:color="auto"/>
                <w:right w:val="none" w:sz="0" w:space="0" w:color="auto"/>
              </w:divBdr>
            </w:div>
            <w:div w:id="1815246313">
              <w:marLeft w:val="0"/>
              <w:marRight w:val="0"/>
              <w:marTop w:val="0"/>
              <w:marBottom w:val="0"/>
              <w:divBdr>
                <w:top w:val="none" w:sz="0" w:space="0" w:color="auto"/>
                <w:left w:val="none" w:sz="0" w:space="0" w:color="auto"/>
                <w:bottom w:val="none" w:sz="0" w:space="0" w:color="auto"/>
                <w:right w:val="none" w:sz="0" w:space="0" w:color="auto"/>
              </w:divBdr>
            </w:div>
            <w:div w:id="474302168">
              <w:marLeft w:val="0"/>
              <w:marRight w:val="0"/>
              <w:marTop w:val="0"/>
              <w:marBottom w:val="0"/>
              <w:divBdr>
                <w:top w:val="none" w:sz="0" w:space="0" w:color="auto"/>
                <w:left w:val="none" w:sz="0" w:space="0" w:color="auto"/>
                <w:bottom w:val="none" w:sz="0" w:space="0" w:color="auto"/>
                <w:right w:val="none" w:sz="0" w:space="0" w:color="auto"/>
              </w:divBdr>
            </w:div>
            <w:div w:id="1484928762">
              <w:marLeft w:val="0"/>
              <w:marRight w:val="0"/>
              <w:marTop w:val="0"/>
              <w:marBottom w:val="0"/>
              <w:divBdr>
                <w:top w:val="none" w:sz="0" w:space="0" w:color="auto"/>
                <w:left w:val="none" w:sz="0" w:space="0" w:color="auto"/>
                <w:bottom w:val="none" w:sz="0" w:space="0" w:color="auto"/>
                <w:right w:val="none" w:sz="0" w:space="0" w:color="auto"/>
              </w:divBdr>
            </w:div>
            <w:div w:id="1064907723">
              <w:marLeft w:val="0"/>
              <w:marRight w:val="0"/>
              <w:marTop w:val="0"/>
              <w:marBottom w:val="0"/>
              <w:divBdr>
                <w:top w:val="none" w:sz="0" w:space="0" w:color="auto"/>
                <w:left w:val="none" w:sz="0" w:space="0" w:color="auto"/>
                <w:bottom w:val="none" w:sz="0" w:space="0" w:color="auto"/>
                <w:right w:val="none" w:sz="0" w:space="0" w:color="auto"/>
              </w:divBdr>
            </w:div>
            <w:div w:id="2039357153">
              <w:marLeft w:val="0"/>
              <w:marRight w:val="0"/>
              <w:marTop w:val="0"/>
              <w:marBottom w:val="0"/>
              <w:divBdr>
                <w:top w:val="none" w:sz="0" w:space="0" w:color="auto"/>
                <w:left w:val="none" w:sz="0" w:space="0" w:color="auto"/>
                <w:bottom w:val="none" w:sz="0" w:space="0" w:color="auto"/>
                <w:right w:val="none" w:sz="0" w:space="0" w:color="auto"/>
              </w:divBdr>
            </w:div>
            <w:div w:id="721292108">
              <w:marLeft w:val="0"/>
              <w:marRight w:val="0"/>
              <w:marTop w:val="0"/>
              <w:marBottom w:val="0"/>
              <w:divBdr>
                <w:top w:val="none" w:sz="0" w:space="0" w:color="auto"/>
                <w:left w:val="none" w:sz="0" w:space="0" w:color="auto"/>
                <w:bottom w:val="none" w:sz="0" w:space="0" w:color="auto"/>
                <w:right w:val="none" w:sz="0" w:space="0" w:color="auto"/>
              </w:divBdr>
            </w:div>
            <w:div w:id="1612584681">
              <w:marLeft w:val="0"/>
              <w:marRight w:val="0"/>
              <w:marTop w:val="0"/>
              <w:marBottom w:val="0"/>
              <w:divBdr>
                <w:top w:val="none" w:sz="0" w:space="0" w:color="auto"/>
                <w:left w:val="none" w:sz="0" w:space="0" w:color="auto"/>
                <w:bottom w:val="none" w:sz="0" w:space="0" w:color="auto"/>
                <w:right w:val="none" w:sz="0" w:space="0" w:color="auto"/>
              </w:divBdr>
            </w:div>
            <w:div w:id="1895695259">
              <w:marLeft w:val="0"/>
              <w:marRight w:val="0"/>
              <w:marTop w:val="0"/>
              <w:marBottom w:val="0"/>
              <w:divBdr>
                <w:top w:val="none" w:sz="0" w:space="0" w:color="auto"/>
                <w:left w:val="none" w:sz="0" w:space="0" w:color="auto"/>
                <w:bottom w:val="none" w:sz="0" w:space="0" w:color="auto"/>
                <w:right w:val="none" w:sz="0" w:space="0" w:color="auto"/>
              </w:divBdr>
            </w:div>
            <w:div w:id="1249122978">
              <w:marLeft w:val="0"/>
              <w:marRight w:val="0"/>
              <w:marTop w:val="0"/>
              <w:marBottom w:val="0"/>
              <w:divBdr>
                <w:top w:val="none" w:sz="0" w:space="0" w:color="auto"/>
                <w:left w:val="none" w:sz="0" w:space="0" w:color="auto"/>
                <w:bottom w:val="none" w:sz="0" w:space="0" w:color="auto"/>
                <w:right w:val="none" w:sz="0" w:space="0" w:color="auto"/>
              </w:divBdr>
            </w:div>
            <w:div w:id="1135954734">
              <w:marLeft w:val="0"/>
              <w:marRight w:val="0"/>
              <w:marTop w:val="0"/>
              <w:marBottom w:val="0"/>
              <w:divBdr>
                <w:top w:val="none" w:sz="0" w:space="0" w:color="auto"/>
                <w:left w:val="none" w:sz="0" w:space="0" w:color="auto"/>
                <w:bottom w:val="none" w:sz="0" w:space="0" w:color="auto"/>
                <w:right w:val="none" w:sz="0" w:space="0" w:color="auto"/>
              </w:divBdr>
            </w:div>
            <w:div w:id="897282192">
              <w:marLeft w:val="0"/>
              <w:marRight w:val="0"/>
              <w:marTop w:val="0"/>
              <w:marBottom w:val="0"/>
              <w:divBdr>
                <w:top w:val="none" w:sz="0" w:space="0" w:color="auto"/>
                <w:left w:val="none" w:sz="0" w:space="0" w:color="auto"/>
                <w:bottom w:val="none" w:sz="0" w:space="0" w:color="auto"/>
                <w:right w:val="none" w:sz="0" w:space="0" w:color="auto"/>
              </w:divBdr>
            </w:div>
            <w:div w:id="1841699704">
              <w:marLeft w:val="0"/>
              <w:marRight w:val="0"/>
              <w:marTop w:val="0"/>
              <w:marBottom w:val="0"/>
              <w:divBdr>
                <w:top w:val="none" w:sz="0" w:space="0" w:color="auto"/>
                <w:left w:val="none" w:sz="0" w:space="0" w:color="auto"/>
                <w:bottom w:val="none" w:sz="0" w:space="0" w:color="auto"/>
                <w:right w:val="none" w:sz="0" w:space="0" w:color="auto"/>
              </w:divBdr>
            </w:div>
            <w:div w:id="1698848249">
              <w:marLeft w:val="0"/>
              <w:marRight w:val="0"/>
              <w:marTop w:val="0"/>
              <w:marBottom w:val="0"/>
              <w:divBdr>
                <w:top w:val="none" w:sz="0" w:space="0" w:color="auto"/>
                <w:left w:val="none" w:sz="0" w:space="0" w:color="auto"/>
                <w:bottom w:val="none" w:sz="0" w:space="0" w:color="auto"/>
                <w:right w:val="none" w:sz="0" w:space="0" w:color="auto"/>
              </w:divBdr>
            </w:div>
            <w:div w:id="1311595651">
              <w:marLeft w:val="0"/>
              <w:marRight w:val="0"/>
              <w:marTop w:val="0"/>
              <w:marBottom w:val="0"/>
              <w:divBdr>
                <w:top w:val="none" w:sz="0" w:space="0" w:color="auto"/>
                <w:left w:val="none" w:sz="0" w:space="0" w:color="auto"/>
                <w:bottom w:val="none" w:sz="0" w:space="0" w:color="auto"/>
                <w:right w:val="none" w:sz="0" w:space="0" w:color="auto"/>
              </w:divBdr>
            </w:div>
            <w:div w:id="725565947">
              <w:marLeft w:val="0"/>
              <w:marRight w:val="0"/>
              <w:marTop w:val="0"/>
              <w:marBottom w:val="0"/>
              <w:divBdr>
                <w:top w:val="none" w:sz="0" w:space="0" w:color="auto"/>
                <w:left w:val="none" w:sz="0" w:space="0" w:color="auto"/>
                <w:bottom w:val="none" w:sz="0" w:space="0" w:color="auto"/>
                <w:right w:val="none" w:sz="0" w:space="0" w:color="auto"/>
              </w:divBdr>
            </w:div>
            <w:div w:id="1486122624">
              <w:marLeft w:val="0"/>
              <w:marRight w:val="0"/>
              <w:marTop w:val="0"/>
              <w:marBottom w:val="0"/>
              <w:divBdr>
                <w:top w:val="none" w:sz="0" w:space="0" w:color="auto"/>
                <w:left w:val="none" w:sz="0" w:space="0" w:color="auto"/>
                <w:bottom w:val="none" w:sz="0" w:space="0" w:color="auto"/>
                <w:right w:val="none" w:sz="0" w:space="0" w:color="auto"/>
              </w:divBdr>
            </w:div>
            <w:div w:id="1455829545">
              <w:marLeft w:val="0"/>
              <w:marRight w:val="0"/>
              <w:marTop w:val="0"/>
              <w:marBottom w:val="0"/>
              <w:divBdr>
                <w:top w:val="none" w:sz="0" w:space="0" w:color="auto"/>
                <w:left w:val="none" w:sz="0" w:space="0" w:color="auto"/>
                <w:bottom w:val="none" w:sz="0" w:space="0" w:color="auto"/>
                <w:right w:val="none" w:sz="0" w:space="0" w:color="auto"/>
              </w:divBdr>
            </w:div>
            <w:div w:id="1641224176">
              <w:marLeft w:val="0"/>
              <w:marRight w:val="0"/>
              <w:marTop w:val="0"/>
              <w:marBottom w:val="0"/>
              <w:divBdr>
                <w:top w:val="none" w:sz="0" w:space="0" w:color="auto"/>
                <w:left w:val="none" w:sz="0" w:space="0" w:color="auto"/>
                <w:bottom w:val="none" w:sz="0" w:space="0" w:color="auto"/>
                <w:right w:val="none" w:sz="0" w:space="0" w:color="auto"/>
              </w:divBdr>
            </w:div>
            <w:div w:id="1727684161">
              <w:marLeft w:val="0"/>
              <w:marRight w:val="0"/>
              <w:marTop w:val="0"/>
              <w:marBottom w:val="0"/>
              <w:divBdr>
                <w:top w:val="none" w:sz="0" w:space="0" w:color="auto"/>
                <w:left w:val="none" w:sz="0" w:space="0" w:color="auto"/>
                <w:bottom w:val="none" w:sz="0" w:space="0" w:color="auto"/>
                <w:right w:val="none" w:sz="0" w:space="0" w:color="auto"/>
              </w:divBdr>
            </w:div>
            <w:div w:id="429158721">
              <w:marLeft w:val="0"/>
              <w:marRight w:val="0"/>
              <w:marTop w:val="0"/>
              <w:marBottom w:val="0"/>
              <w:divBdr>
                <w:top w:val="none" w:sz="0" w:space="0" w:color="auto"/>
                <w:left w:val="none" w:sz="0" w:space="0" w:color="auto"/>
                <w:bottom w:val="none" w:sz="0" w:space="0" w:color="auto"/>
                <w:right w:val="none" w:sz="0" w:space="0" w:color="auto"/>
              </w:divBdr>
            </w:div>
            <w:div w:id="2030982834">
              <w:marLeft w:val="0"/>
              <w:marRight w:val="0"/>
              <w:marTop w:val="0"/>
              <w:marBottom w:val="0"/>
              <w:divBdr>
                <w:top w:val="none" w:sz="0" w:space="0" w:color="auto"/>
                <w:left w:val="none" w:sz="0" w:space="0" w:color="auto"/>
                <w:bottom w:val="none" w:sz="0" w:space="0" w:color="auto"/>
                <w:right w:val="none" w:sz="0" w:space="0" w:color="auto"/>
              </w:divBdr>
            </w:div>
            <w:div w:id="319844520">
              <w:marLeft w:val="0"/>
              <w:marRight w:val="0"/>
              <w:marTop w:val="0"/>
              <w:marBottom w:val="0"/>
              <w:divBdr>
                <w:top w:val="none" w:sz="0" w:space="0" w:color="auto"/>
                <w:left w:val="none" w:sz="0" w:space="0" w:color="auto"/>
                <w:bottom w:val="none" w:sz="0" w:space="0" w:color="auto"/>
                <w:right w:val="none" w:sz="0" w:space="0" w:color="auto"/>
              </w:divBdr>
            </w:div>
            <w:div w:id="183322585">
              <w:marLeft w:val="0"/>
              <w:marRight w:val="0"/>
              <w:marTop w:val="0"/>
              <w:marBottom w:val="0"/>
              <w:divBdr>
                <w:top w:val="none" w:sz="0" w:space="0" w:color="auto"/>
                <w:left w:val="none" w:sz="0" w:space="0" w:color="auto"/>
                <w:bottom w:val="none" w:sz="0" w:space="0" w:color="auto"/>
                <w:right w:val="none" w:sz="0" w:space="0" w:color="auto"/>
              </w:divBdr>
            </w:div>
            <w:div w:id="1703282671">
              <w:marLeft w:val="0"/>
              <w:marRight w:val="0"/>
              <w:marTop w:val="0"/>
              <w:marBottom w:val="0"/>
              <w:divBdr>
                <w:top w:val="none" w:sz="0" w:space="0" w:color="auto"/>
                <w:left w:val="none" w:sz="0" w:space="0" w:color="auto"/>
                <w:bottom w:val="none" w:sz="0" w:space="0" w:color="auto"/>
                <w:right w:val="none" w:sz="0" w:space="0" w:color="auto"/>
              </w:divBdr>
            </w:div>
            <w:div w:id="1858998761">
              <w:marLeft w:val="0"/>
              <w:marRight w:val="0"/>
              <w:marTop w:val="0"/>
              <w:marBottom w:val="0"/>
              <w:divBdr>
                <w:top w:val="none" w:sz="0" w:space="0" w:color="auto"/>
                <w:left w:val="none" w:sz="0" w:space="0" w:color="auto"/>
                <w:bottom w:val="none" w:sz="0" w:space="0" w:color="auto"/>
                <w:right w:val="none" w:sz="0" w:space="0" w:color="auto"/>
              </w:divBdr>
            </w:div>
            <w:div w:id="601763364">
              <w:marLeft w:val="0"/>
              <w:marRight w:val="0"/>
              <w:marTop w:val="0"/>
              <w:marBottom w:val="0"/>
              <w:divBdr>
                <w:top w:val="none" w:sz="0" w:space="0" w:color="auto"/>
                <w:left w:val="none" w:sz="0" w:space="0" w:color="auto"/>
                <w:bottom w:val="none" w:sz="0" w:space="0" w:color="auto"/>
                <w:right w:val="none" w:sz="0" w:space="0" w:color="auto"/>
              </w:divBdr>
            </w:div>
            <w:div w:id="706367282">
              <w:marLeft w:val="0"/>
              <w:marRight w:val="0"/>
              <w:marTop w:val="0"/>
              <w:marBottom w:val="0"/>
              <w:divBdr>
                <w:top w:val="none" w:sz="0" w:space="0" w:color="auto"/>
                <w:left w:val="none" w:sz="0" w:space="0" w:color="auto"/>
                <w:bottom w:val="none" w:sz="0" w:space="0" w:color="auto"/>
                <w:right w:val="none" w:sz="0" w:space="0" w:color="auto"/>
              </w:divBdr>
            </w:div>
            <w:div w:id="1523861146">
              <w:marLeft w:val="0"/>
              <w:marRight w:val="0"/>
              <w:marTop w:val="0"/>
              <w:marBottom w:val="0"/>
              <w:divBdr>
                <w:top w:val="none" w:sz="0" w:space="0" w:color="auto"/>
                <w:left w:val="none" w:sz="0" w:space="0" w:color="auto"/>
                <w:bottom w:val="none" w:sz="0" w:space="0" w:color="auto"/>
                <w:right w:val="none" w:sz="0" w:space="0" w:color="auto"/>
              </w:divBdr>
            </w:div>
            <w:div w:id="519128205">
              <w:marLeft w:val="0"/>
              <w:marRight w:val="0"/>
              <w:marTop w:val="0"/>
              <w:marBottom w:val="0"/>
              <w:divBdr>
                <w:top w:val="none" w:sz="0" w:space="0" w:color="auto"/>
                <w:left w:val="none" w:sz="0" w:space="0" w:color="auto"/>
                <w:bottom w:val="none" w:sz="0" w:space="0" w:color="auto"/>
                <w:right w:val="none" w:sz="0" w:space="0" w:color="auto"/>
              </w:divBdr>
            </w:div>
            <w:div w:id="1793397279">
              <w:marLeft w:val="0"/>
              <w:marRight w:val="0"/>
              <w:marTop w:val="0"/>
              <w:marBottom w:val="0"/>
              <w:divBdr>
                <w:top w:val="none" w:sz="0" w:space="0" w:color="auto"/>
                <w:left w:val="none" w:sz="0" w:space="0" w:color="auto"/>
                <w:bottom w:val="none" w:sz="0" w:space="0" w:color="auto"/>
                <w:right w:val="none" w:sz="0" w:space="0" w:color="auto"/>
              </w:divBdr>
            </w:div>
            <w:div w:id="1210804020">
              <w:marLeft w:val="0"/>
              <w:marRight w:val="0"/>
              <w:marTop w:val="0"/>
              <w:marBottom w:val="0"/>
              <w:divBdr>
                <w:top w:val="none" w:sz="0" w:space="0" w:color="auto"/>
                <w:left w:val="none" w:sz="0" w:space="0" w:color="auto"/>
                <w:bottom w:val="none" w:sz="0" w:space="0" w:color="auto"/>
                <w:right w:val="none" w:sz="0" w:space="0" w:color="auto"/>
              </w:divBdr>
            </w:div>
            <w:div w:id="1300571525">
              <w:marLeft w:val="0"/>
              <w:marRight w:val="0"/>
              <w:marTop w:val="0"/>
              <w:marBottom w:val="0"/>
              <w:divBdr>
                <w:top w:val="none" w:sz="0" w:space="0" w:color="auto"/>
                <w:left w:val="none" w:sz="0" w:space="0" w:color="auto"/>
                <w:bottom w:val="none" w:sz="0" w:space="0" w:color="auto"/>
                <w:right w:val="none" w:sz="0" w:space="0" w:color="auto"/>
              </w:divBdr>
            </w:div>
            <w:div w:id="1894150130">
              <w:marLeft w:val="0"/>
              <w:marRight w:val="0"/>
              <w:marTop w:val="0"/>
              <w:marBottom w:val="0"/>
              <w:divBdr>
                <w:top w:val="none" w:sz="0" w:space="0" w:color="auto"/>
                <w:left w:val="none" w:sz="0" w:space="0" w:color="auto"/>
                <w:bottom w:val="none" w:sz="0" w:space="0" w:color="auto"/>
                <w:right w:val="none" w:sz="0" w:space="0" w:color="auto"/>
              </w:divBdr>
            </w:div>
            <w:div w:id="764620196">
              <w:marLeft w:val="0"/>
              <w:marRight w:val="0"/>
              <w:marTop w:val="0"/>
              <w:marBottom w:val="0"/>
              <w:divBdr>
                <w:top w:val="none" w:sz="0" w:space="0" w:color="auto"/>
                <w:left w:val="none" w:sz="0" w:space="0" w:color="auto"/>
                <w:bottom w:val="none" w:sz="0" w:space="0" w:color="auto"/>
                <w:right w:val="none" w:sz="0" w:space="0" w:color="auto"/>
              </w:divBdr>
            </w:div>
            <w:div w:id="1872497745">
              <w:marLeft w:val="0"/>
              <w:marRight w:val="0"/>
              <w:marTop w:val="0"/>
              <w:marBottom w:val="0"/>
              <w:divBdr>
                <w:top w:val="none" w:sz="0" w:space="0" w:color="auto"/>
                <w:left w:val="none" w:sz="0" w:space="0" w:color="auto"/>
                <w:bottom w:val="none" w:sz="0" w:space="0" w:color="auto"/>
                <w:right w:val="none" w:sz="0" w:space="0" w:color="auto"/>
              </w:divBdr>
            </w:div>
            <w:div w:id="2020086217">
              <w:marLeft w:val="0"/>
              <w:marRight w:val="0"/>
              <w:marTop w:val="0"/>
              <w:marBottom w:val="0"/>
              <w:divBdr>
                <w:top w:val="none" w:sz="0" w:space="0" w:color="auto"/>
                <w:left w:val="none" w:sz="0" w:space="0" w:color="auto"/>
                <w:bottom w:val="none" w:sz="0" w:space="0" w:color="auto"/>
                <w:right w:val="none" w:sz="0" w:space="0" w:color="auto"/>
              </w:divBdr>
            </w:div>
            <w:div w:id="1222012440">
              <w:marLeft w:val="0"/>
              <w:marRight w:val="0"/>
              <w:marTop w:val="0"/>
              <w:marBottom w:val="0"/>
              <w:divBdr>
                <w:top w:val="none" w:sz="0" w:space="0" w:color="auto"/>
                <w:left w:val="none" w:sz="0" w:space="0" w:color="auto"/>
                <w:bottom w:val="none" w:sz="0" w:space="0" w:color="auto"/>
                <w:right w:val="none" w:sz="0" w:space="0" w:color="auto"/>
              </w:divBdr>
            </w:div>
            <w:div w:id="815493581">
              <w:marLeft w:val="0"/>
              <w:marRight w:val="0"/>
              <w:marTop w:val="0"/>
              <w:marBottom w:val="0"/>
              <w:divBdr>
                <w:top w:val="none" w:sz="0" w:space="0" w:color="auto"/>
                <w:left w:val="none" w:sz="0" w:space="0" w:color="auto"/>
                <w:bottom w:val="none" w:sz="0" w:space="0" w:color="auto"/>
                <w:right w:val="none" w:sz="0" w:space="0" w:color="auto"/>
              </w:divBdr>
            </w:div>
            <w:div w:id="1858689333">
              <w:marLeft w:val="0"/>
              <w:marRight w:val="0"/>
              <w:marTop w:val="0"/>
              <w:marBottom w:val="0"/>
              <w:divBdr>
                <w:top w:val="none" w:sz="0" w:space="0" w:color="auto"/>
                <w:left w:val="none" w:sz="0" w:space="0" w:color="auto"/>
                <w:bottom w:val="none" w:sz="0" w:space="0" w:color="auto"/>
                <w:right w:val="none" w:sz="0" w:space="0" w:color="auto"/>
              </w:divBdr>
            </w:div>
            <w:div w:id="1972325617">
              <w:marLeft w:val="0"/>
              <w:marRight w:val="0"/>
              <w:marTop w:val="0"/>
              <w:marBottom w:val="0"/>
              <w:divBdr>
                <w:top w:val="none" w:sz="0" w:space="0" w:color="auto"/>
                <w:left w:val="none" w:sz="0" w:space="0" w:color="auto"/>
                <w:bottom w:val="none" w:sz="0" w:space="0" w:color="auto"/>
                <w:right w:val="none" w:sz="0" w:space="0" w:color="auto"/>
              </w:divBdr>
            </w:div>
            <w:div w:id="1622301200">
              <w:marLeft w:val="0"/>
              <w:marRight w:val="0"/>
              <w:marTop w:val="0"/>
              <w:marBottom w:val="0"/>
              <w:divBdr>
                <w:top w:val="none" w:sz="0" w:space="0" w:color="auto"/>
                <w:left w:val="none" w:sz="0" w:space="0" w:color="auto"/>
                <w:bottom w:val="none" w:sz="0" w:space="0" w:color="auto"/>
                <w:right w:val="none" w:sz="0" w:space="0" w:color="auto"/>
              </w:divBdr>
            </w:div>
            <w:div w:id="960264178">
              <w:marLeft w:val="0"/>
              <w:marRight w:val="0"/>
              <w:marTop w:val="0"/>
              <w:marBottom w:val="0"/>
              <w:divBdr>
                <w:top w:val="none" w:sz="0" w:space="0" w:color="auto"/>
                <w:left w:val="none" w:sz="0" w:space="0" w:color="auto"/>
                <w:bottom w:val="none" w:sz="0" w:space="0" w:color="auto"/>
                <w:right w:val="none" w:sz="0" w:space="0" w:color="auto"/>
              </w:divBdr>
            </w:div>
            <w:div w:id="995764885">
              <w:marLeft w:val="0"/>
              <w:marRight w:val="0"/>
              <w:marTop w:val="0"/>
              <w:marBottom w:val="0"/>
              <w:divBdr>
                <w:top w:val="none" w:sz="0" w:space="0" w:color="auto"/>
                <w:left w:val="none" w:sz="0" w:space="0" w:color="auto"/>
                <w:bottom w:val="none" w:sz="0" w:space="0" w:color="auto"/>
                <w:right w:val="none" w:sz="0" w:space="0" w:color="auto"/>
              </w:divBdr>
            </w:div>
            <w:div w:id="772866690">
              <w:marLeft w:val="0"/>
              <w:marRight w:val="0"/>
              <w:marTop w:val="0"/>
              <w:marBottom w:val="0"/>
              <w:divBdr>
                <w:top w:val="none" w:sz="0" w:space="0" w:color="auto"/>
                <w:left w:val="none" w:sz="0" w:space="0" w:color="auto"/>
                <w:bottom w:val="none" w:sz="0" w:space="0" w:color="auto"/>
                <w:right w:val="none" w:sz="0" w:space="0" w:color="auto"/>
              </w:divBdr>
            </w:div>
            <w:div w:id="1140079851">
              <w:marLeft w:val="0"/>
              <w:marRight w:val="0"/>
              <w:marTop w:val="0"/>
              <w:marBottom w:val="0"/>
              <w:divBdr>
                <w:top w:val="none" w:sz="0" w:space="0" w:color="auto"/>
                <w:left w:val="none" w:sz="0" w:space="0" w:color="auto"/>
                <w:bottom w:val="none" w:sz="0" w:space="0" w:color="auto"/>
                <w:right w:val="none" w:sz="0" w:space="0" w:color="auto"/>
              </w:divBdr>
            </w:div>
            <w:div w:id="757167014">
              <w:marLeft w:val="0"/>
              <w:marRight w:val="0"/>
              <w:marTop w:val="0"/>
              <w:marBottom w:val="0"/>
              <w:divBdr>
                <w:top w:val="none" w:sz="0" w:space="0" w:color="auto"/>
                <w:left w:val="none" w:sz="0" w:space="0" w:color="auto"/>
                <w:bottom w:val="none" w:sz="0" w:space="0" w:color="auto"/>
                <w:right w:val="none" w:sz="0" w:space="0" w:color="auto"/>
              </w:divBdr>
            </w:div>
            <w:div w:id="1678312930">
              <w:marLeft w:val="0"/>
              <w:marRight w:val="0"/>
              <w:marTop w:val="0"/>
              <w:marBottom w:val="0"/>
              <w:divBdr>
                <w:top w:val="none" w:sz="0" w:space="0" w:color="auto"/>
                <w:left w:val="none" w:sz="0" w:space="0" w:color="auto"/>
                <w:bottom w:val="none" w:sz="0" w:space="0" w:color="auto"/>
                <w:right w:val="none" w:sz="0" w:space="0" w:color="auto"/>
              </w:divBdr>
            </w:div>
            <w:div w:id="801190331">
              <w:marLeft w:val="0"/>
              <w:marRight w:val="0"/>
              <w:marTop w:val="0"/>
              <w:marBottom w:val="0"/>
              <w:divBdr>
                <w:top w:val="none" w:sz="0" w:space="0" w:color="auto"/>
                <w:left w:val="none" w:sz="0" w:space="0" w:color="auto"/>
                <w:bottom w:val="none" w:sz="0" w:space="0" w:color="auto"/>
                <w:right w:val="none" w:sz="0" w:space="0" w:color="auto"/>
              </w:divBdr>
            </w:div>
            <w:div w:id="1815559137">
              <w:marLeft w:val="0"/>
              <w:marRight w:val="0"/>
              <w:marTop w:val="0"/>
              <w:marBottom w:val="0"/>
              <w:divBdr>
                <w:top w:val="none" w:sz="0" w:space="0" w:color="auto"/>
                <w:left w:val="none" w:sz="0" w:space="0" w:color="auto"/>
                <w:bottom w:val="none" w:sz="0" w:space="0" w:color="auto"/>
                <w:right w:val="none" w:sz="0" w:space="0" w:color="auto"/>
              </w:divBdr>
            </w:div>
            <w:div w:id="856582959">
              <w:marLeft w:val="0"/>
              <w:marRight w:val="0"/>
              <w:marTop w:val="0"/>
              <w:marBottom w:val="0"/>
              <w:divBdr>
                <w:top w:val="none" w:sz="0" w:space="0" w:color="auto"/>
                <w:left w:val="none" w:sz="0" w:space="0" w:color="auto"/>
                <w:bottom w:val="none" w:sz="0" w:space="0" w:color="auto"/>
                <w:right w:val="none" w:sz="0" w:space="0" w:color="auto"/>
              </w:divBdr>
            </w:div>
            <w:div w:id="346979738">
              <w:marLeft w:val="0"/>
              <w:marRight w:val="0"/>
              <w:marTop w:val="0"/>
              <w:marBottom w:val="0"/>
              <w:divBdr>
                <w:top w:val="none" w:sz="0" w:space="0" w:color="auto"/>
                <w:left w:val="none" w:sz="0" w:space="0" w:color="auto"/>
                <w:bottom w:val="none" w:sz="0" w:space="0" w:color="auto"/>
                <w:right w:val="none" w:sz="0" w:space="0" w:color="auto"/>
              </w:divBdr>
            </w:div>
            <w:div w:id="685448320">
              <w:marLeft w:val="0"/>
              <w:marRight w:val="0"/>
              <w:marTop w:val="0"/>
              <w:marBottom w:val="0"/>
              <w:divBdr>
                <w:top w:val="none" w:sz="0" w:space="0" w:color="auto"/>
                <w:left w:val="none" w:sz="0" w:space="0" w:color="auto"/>
                <w:bottom w:val="none" w:sz="0" w:space="0" w:color="auto"/>
                <w:right w:val="none" w:sz="0" w:space="0" w:color="auto"/>
              </w:divBdr>
            </w:div>
            <w:div w:id="1841700173">
              <w:marLeft w:val="0"/>
              <w:marRight w:val="0"/>
              <w:marTop w:val="0"/>
              <w:marBottom w:val="0"/>
              <w:divBdr>
                <w:top w:val="none" w:sz="0" w:space="0" w:color="auto"/>
                <w:left w:val="none" w:sz="0" w:space="0" w:color="auto"/>
                <w:bottom w:val="none" w:sz="0" w:space="0" w:color="auto"/>
                <w:right w:val="none" w:sz="0" w:space="0" w:color="auto"/>
              </w:divBdr>
            </w:div>
            <w:div w:id="408969862">
              <w:marLeft w:val="0"/>
              <w:marRight w:val="0"/>
              <w:marTop w:val="0"/>
              <w:marBottom w:val="0"/>
              <w:divBdr>
                <w:top w:val="none" w:sz="0" w:space="0" w:color="auto"/>
                <w:left w:val="none" w:sz="0" w:space="0" w:color="auto"/>
                <w:bottom w:val="none" w:sz="0" w:space="0" w:color="auto"/>
                <w:right w:val="none" w:sz="0" w:space="0" w:color="auto"/>
              </w:divBdr>
            </w:div>
            <w:div w:id="1122722729">
              <w:marLeft w:val="0"/>
              <w:marRight w:val="0"/>
              <w:marTop w:val="0"/>
              <w:marBottom w:val="0"/>
              <w:divBdr>
                <w:top w:val="none" w:sz="0" w:space="0" w:color="auto"/>
                <w:left w:val="none" w:sz="0" w:space="0" w:color="auto"/>
                <w:bottom w:val="none" w:sz="0" w:space="0" w:color="auto"/>
                <w:right w:val="none" w:sz="0" w:space="0" w:color="auto"/>
              </w:divBdr>
            </w:div>
            <w:div w:id="1832675617">
              <w:marLeft w:val="0"/>
              <w:marRight w:val="0"/>
              <w:marTop w:val="0"/>
              <w:marBottom w:val="0"/>
              <w:divBdr>
                <w:top w:val="none" w:sz="0" w:space="0" w:color="auto"/>
                <w:left w:val="none" w:sz="0" w:space="0" w:color="auto"/>
                <w:bottom w:val="none" w:sz="0" w:space="0" w:color="auto"/>
                <w:right w:val="none" w:sz="0" w:space="0" w:color="auto"/>
              </w:divBdr>
            </w:div>
            <w:div w:id="1316373335">
              <w:marLeft w:val="0"/>
              <w:marRight w:val="0"/>
              <w:marTop w:val="0"/>
              <w:marBottom w:val="0"/>
              <w:divBdr>
                <w:top w:val="none" w:sz="0" w:space="0" w:color="auto"/>
                <w:left w:val="none" w:sz="0" w:space="0" w:color="auto"/>
                <w:bottom w:val="none" w:sz="0" w:space="0" w:color="auto"/>
                <w:right w:val="none" w:sz="0" w:space="0" w:color="auto"/>
              </w:divBdr>
            </w:div>
            <w:div w:id="1866867672">
              <w:marLeft w:val="0"/>
              <w:marRight w:val="0"/>
              <w:marTop w:val="0"/>
              <w:marBottom w:val="0"/>
              <w:divBdr>
                <w:top w:val="none" w:sz="0" w:space="0" w:color="auto"/>
                <w:left w:val="none" w:sz="0" w:space="0" w:color="auto"/>
                <w:bottom w:val="none" w:sz="0" w:space="0" w:color="auto"/>
                <w:right w:val="none" w:sz="0" w:space="0" w:color="auto"/>
              </w:divBdr>
            </w:div>
            <w:div w:id="963390810">
              <w:marLeft w:val="0"/>
              <w:marRight w:val="0"/>
              <w:marTop w:val="0"/>
              <w:marBottom w:val="0"/>
              <w:divBdr>
                <w:top w:val="none" w:sz="0" w:space="0" w:color="auto"/>
                <w:left w:val="none" w:sz="0" w:space="0" w:color="auto"/>
                <w:bottom w:val="none" w:sz="0" w:space="0" w:color="auto"/>
                <w:right w:val="none" w:sz="0" w:space="0" w:color="auto"/>
              </w:divBdr>
            </w:div>
            <w:div w:id="1567835139">
              <w:marLeft w:val="0"/>
              <w:marRight w:val="0"/>
              <w:marTop w:val="0"/>
              <w:marBottom w:val="0"/>
              <w:divBdr>
                <w:top w:val="none" w:sz="0" w:space="0" w:color="auto"/>
                <w:left w:val="none" w:sz="0" w:space="0" w:color="auto"/>
                <w:bottom w:val="none" w:sz="0" w:space="0" w:color="auto"/>
                <w:right w:val="none" w:sz="0" w:space="0" w:color="auto"/>
              </w:divBdr>
            </w:div>
            <w:div w:id="885532037">
              <w:marLeft w:val="0"/>
              <w:marRight w:val="0"/>
              <w:marTop w:val="0"/>
              <w:marBottom w:val="0"/>
              <w:divBdr>
                <w:top w:val="none" w:sz="0" w:space="0" w:color="auto"/>
                <w:left w:val="none" w:sz="0" w:space="0" w:color="auto"/>
                <w:bottom w:val="none" w:sz="0" w:space="0" w:color="auto"/>
                <w:right w:val="none" w:sz="0" w:space="0" w:color="auto"/>
              </w:divBdr>
            </w:div>
            <w:div w:id="1702634105">
              <w:marLeft w:val="0"/>
              <w:marRight w:val="0"/>
              <w:marTop w:val="0"/>
              <w:marBottom w:val="0"/>
              <w:divBdr>
                <w:top w:val="none" w:sz="0" w:space="0" w:color="auto"/>
                <w:left w:val="none" w:sz="0" w:space="0" w:color="auto"/>
                <w:bottom w:val="none" w:sz="0" w:space="0" w:color="auto"/>
                <w:right w:val="none" w:sz="0" w:space="0" w:color="auto"/>
              </w:divBdr>
            </w:div>
            <w:div w:id="123813866">
              <w:marLeft w:val="0"/>
              <w:marRight w:val="0"/>
              <w:marTop w:val="0"/>
              <w:marBottom w:val="0"/>
              <w:divBdr>
                <w:top w:val="none" w:sz="0" w:space="0" w:color="auto"/>
                <w:left w:val="none" w:sz="0" w:space="0" w:color="auto"/>
                <w:bottom w:val="none" w:sz="0" w:space="0" w:color="auto"/>
                <w:right w:val="none" w:sz="0" w:space="0" w:color="auto"/>
              </w:divBdr>
            </w:div>
            <w:div w:id="299041926">
              <w:marLeft w:val="0"/>
              <w:marRight w:val="0"/>
              <w:marTop w:val="0"/>
              <w:marBottom w:val="0"/>
              <w:divBdr>
                <w:top w:val="none" w:sz="0" w:space="0" w:color="auto"/>
                <w:left w:val="none" w:sz="0" w:space="0" w:color="auto"/>
                <w:bottom w:val="none" w:sz="0" w:space="0" w:color="auto"/>
                <w:right w:val="none" w:sz="0" w:space="0" w:color="auto"/>
              </w:divBdr>
            </w:div>
            <w:div w:id="288324690">
              <w:marLeft w:val="0"/>
              <w:marRight w:val="0"/>
              <w:marTop w:val="0"/>
              <w:marBottom w:val="0"/>
              <w:divBdr>
                <w:top w:val="none" w:sz="0" w:space="0" w:color="auto"/>
                <w:left w:val="none" w:sz="0" w:space="0" w:color="auto"/>
                <w:bottom w:val="none" w:sz="0" w:space="0" w:color="auto"/>
                <w:right w:val="none" w:sz="0" w:space="0" w:color="auto"/>
              </w:divBdr>
            </w:div>
            <w:div w:id="250969248">
              <w:marLeft w:val="0"/>
              <w:marRight w:val="0"/>
              <w:marTop w:val="0"/>
              <w:marBottom w:val="0"/>
              <w:divBdr>
                <w:top w:val="none" w:sz="0" w:space="0" w:color="auto"/>
                <w:left w:val="none" w:sz="0" w:space="0" w:color="auto"/>
                <w:bottom w:val="none" w:sz="0" w:space="0" w:color="auto"/>
                <w:right w:val="none" w:sz="0" w:space="0" w:color="auto"/>
              </w:divBdr>
            </w:div>
            <w:div w:id="565456416">
              <w:marLeft w:val="0"/>
              <w:marRight w:val="0"/>
              <w:marTop w:val="0"/>
              <w:marBottom w:val="0"/>
              <w:divBdr>
                <w:top w:val="none" w:sz="0" w:space="0" w:color="auto"/>
                <w:left w:val="none" w:sz="0" w:space="0" w:color="auto"/>
                <w:bottom w:val="none" w:sz="0" w:space="0" w:color="auto"/>
                <w:right w:val="none" w:sz="0" w:space="0" w:color="auto"/>
              </w:divBdr>
            </w:div>
            <w:div w:id="602104373">
              <w:marLeft w:val="0"/>
              <w:marRight w:val="0"/>
              <w:marTop w:val="0"/>
              <w:marBottom w:val="0"/>
              <w:divBdr>
                <w:top w:val="none" w:sz="0" w:space="0" w:color="auto"/>
                <w:left w:val="none" w:sz="0" w:space="0" w:color="auto"/>
                <w:bottom w:val="none" w:sz="0" w:space="0" w:color="auto"/>
                <w:right w:val="none" w:sz="0" w:space="0" w:color="auto"/>
              </w:divBdr>
            </w:div>
            <w:div w:id="980185479">
              <w:marLeft w:val="0"/>
              <w:marRight w:val="0"/>
              <w:marTop w:val="0"/>
              <w:marBottom w:val="0"/>
              <w:divBdr>
                <w:top w:val="none" w:sz="0" w:space="0" w:color="auto"/>
                <w:left w:val="none" w:sz="0" w:space="0" w:color="auto"/>
                <w:bottom w:val="none" w:sz="0" w:space="0" w:color="auto"/>
                <w:right w:val="none" w:sz="0" w:space="0" w:color="auto"/>
              </w:divBdr>
            </w:div>
            <w:div w:id="1763061204">
              <w:marLeft w:val="0"/>
              <w:marRight w:val="0"/>
              <w:marTop w:val="0"/>
              <w:marBottom w:val="0"/>
              <w:divBdr>
                <w:top w:val="none" w:sz="0" w:space="0" w:color="auto"/>
                <w:left w:val="none" w:sz="0" w:space="0" w:color="auto"/>
                <w:bottom w:val="none" w:sz="0" w:space="0" w:color="auto"/>
                <w:right w:val="none" w:sz="0" w:space="0" w:color="auto"/>
              </w:divBdr>
            </w:div>
            <w:div w:id="662398328">
              <w:marLeft w:val="0"/>
              <w:marRight w:val="0"/>
              <w:marTop w:val="0"/>
              <w:marBottom w:val="0"/>
              <w:divBdr>
                <w:top w:val="none" w:sz="0" w:space="0" w:color="auto"/>
                <w:left w:val="none" w:sz="0" w:space="0" w:color="auto"/>
                <w:bottom w:val="none" w:sz="0" w:space="0" w:color="auto"/>
                <w:right w:val="none" w:sz="0" w:space="0" w:color="auto"/>
              </w:divBdr>
            </w:div>
            <w:div w:id="1508400025">
              <w:marLeft w:val="0"/>
              <w:marRight w:val="0"/>
              <w:marTop w:val="0"/>
              <w:marBottom w:val="0"/>
              <w:divBdr>
                <w:top w:val="none" w:sz="0" w:space="0" w:color="auto"/>
                <w:left w:val="none" w:sz="0" w:space="0" w:color="auto"/>
                <w:bottom w:val="none" w:sz="0" w:space="0" w:color="auto"/>
                <w:right w:val="none" w:sz="0" w:space="0" w:color="auto"/>
              </w:divBdr>
            </w:div>
            <w:div w:id="520750825">
              <w:marLeft w:val="0"/>
              <w:marRight w:val="0"/>
              <w:marTop w:val="0"/>
              <w:marBottom w:val="0"/>
              <w:divBdr>
                <w:top w:val="none" w:sz="0" w:space="0" w:color="auto"/>
                <w:left w:val="none" w:sz="0" w:space="0" w:color="auto"/>
                <w:bottom w:val="none" w:sz="0" w:space="0" w:color="auto"/>
                <w:right w:val="none" w:sz="0" w:space="0" w:color="auto"/>
              </w:divBdr>
            </w:div>
            <w:div w:id="478574727">
              <w:marLeft w:val="0"/>
              <w:marRight w:val="0"/>
              <w:marTop w:val="0"/>
              <w:marBottom w:val="0"/>
              <w:divBdr>
                <w:top w:val="none" w:sz="0" w:space="0" w:color="auto"/>
                <w:left w:val="none" w:sz="0" w:space="0" w:color="auto"/>
                <w:bottom w:val="none" w:sz="0" w:space="0" w:color="auto"/>
                <w:right w:val="none" w:sz="0" w:space="0" w:color="auto"/>
              </w:divBdr>
            </w:div>
            <w:div w:id="212154547">
              <w:marLeft w:val="0"/>
              <w:marRight w:val="0"/>
              <w:marTop w:val="0"/>
              <w:marBottom w:val="0"/>
              <w:divBdr>
                <w:top w:val="none" w:sz="0" w:space="0" w:color="auto"/>
                <w:left w:val="none" w:sz="0" w:space="0" w:color="auto"/>
                <w:bottom w:val="none" w:sz="0" w:space="0" w:color="auto"/>
                <w:right w:val="none" w:sz="0" w:space="0" w:color="auto"/>
              </w:divBdr>
            </w:div>
            <w:div w:id="1099984878">
              <w:marLeft w:val="0"/>
              <w:marRight w:val="0"/>
              <w:marTop w:val="0"/>
              <w:marBottom w:val="0"/>
              <w:divBdr>
                <w:top w:val="none" w:sz="0" w:space="0" w:color="auto"/>
                <w:left w:val="none" w:sz="0" w:space="0" w:color="auto"/>
                <w:bottom w:val="none" w:sz="0" w:space="0" w:color="auto"/>
                <w:right w:val="none" w:sz="0" w:space="0" w:color="auto"/>
              </w:divBdr>
            </w:div>
            <w:div w:id="661085194">
              <w:marLeft w:val="0"/>
              <w:marRight w:val="0"/>
              <w:marTop w:val="0"/>
              <w:marBottom w:val="0"/>
              <w:divBdr>
                <w:top w:val="none" w:sz="0" w:space="0" w:color="auto"/>
                <w:left w:val="none" w:sz="0" w:space="0" w:color="auto"/>
                <w:bottom w:val="none" w:sz="0" w:space="0" w:color="auto"/>
                <w:right w:val="none" w:sz="0" w:space="0" w:color="auto"/>
              </w:divBdr>
            </w:div>
            <w:div w:id="278416565">
              <w:marLeft w:val="0"/>
              <w:marRight w:val="0"/>
              <w:marTop w:val="0"/>
              <w:marBottom w:val="0"/>
              <w:divBdr>
                <w:top w:val="none" w:sz="0" w:space="0" w:color="auto"/>
                <w:left w:val="none" w:sz="0" w:space="0" w:color="auto"/>
                <w:bottom w:val="none" w:sz="0" w:space="0" w:color="auto"/>
                <w:right w:val="none" w:sz="0" w:space="0" w:color="auto"/>
              </w:divBdr>
            </w:div>
            <w:div w:id="1583878087">
              <w:marLeft w:val="0"/>
              <w:marRight w:val="0"/>
              <w:marTop w:val="0"/>
              <w:marBottom w:val="0"/>
              <w:divBdr>
                <w:top w:val="none" w:sz="0" w:space="0" w:color="auto"/>
                <w:left w:val="none" w:sz="0" w:space="0" w:color="auto"/>
                <w:bottom w:val="none" w:sz="0" w:space="0" w:color="auto"/>
                <w:right w:val="none" w:sz="0" w:space="0" w:color="auto"/>
              </w:divBdr>
            </w:div>
            <w:div w:id="1384018930">
              <w:marLeft w:val="0"/>
              <w:marRight w:val="0"/>
              <w:marTop w:val="0"/>
              <w:marBottom w:val="0"/>
              <w:divBdr>
                <w:top w:val="none" w:sz="0" w:space="0" w:color="auto"/>
                <w:left w:val="none" w:sz="0" w:space="0" w:color="auto"/>
                <w:bottom w:val="none" w:sz="0" w:space="0" w:color="auto"/>
                <w:right w:val="none" w:sz="0" w:space="0" w:color="auto"/>
              </w:divBdr>
            </w:div>
            <w:div w:id="693072679">
              <w:marLeft w:val="0"/>
              <w:marRight w:val="0"/>
              <w:marTop w:val="0"/>
              <w:marBottom w:val="0"/>
              <w:divBdr>
                <w:top w:val="none" w:sz="0" w:space="0" w:color="auto"/>
                <w:left w:val="none" w:sz="0" w:space="0" w:color="auto"/>
                <w:bottom w:val="none" w:sz="0" w:space="0" w:color="auto"/>
                <w:right w:val="none" w:sz="0" w:space="0" w:color="auto"/>
              </w:divBdr>
            </w:div>
            <w:div w:id="1464470026">
              <w:marLeft w:val="0"/>
              <w:marRight w:val="0"/>
              <w:marTop w:val="0"/>
              <w:marBottom w:val="0"/>
              <w:divBdr>
                <w:top w:val="none" w:sz="0" w:space="0" w:color="auto"/>
                <w:left w:val="none" w:sz="0" w:space="0" w:color="auto"/>
                <w:bottom w:val="none" w:sz="0" w:space="0" w:color="auto"/>
                <w:right w:val="none" w:sz="0" w:space="0" w:color="auto"/>
              </w:divBdr>
            </w:div>
            <w:div w:id="7813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0716">
      <w:bodyDiv w:val="1"/>
      <w:marLeft w:val="0"/>
      <w:marRight w:val="0"/>
      <w:marTop w:val="0"/>
      <w:marBottom w:val="0"/>
      <w:divBdr>
        <w:top w:val="none" w:sz="0" w:space="0" w:color="auto"/>
        <w:left w:val="none" w:sz="0" w:space="0" w:color="auto"/>
        <w:bottom w:val="none" w:sz="0" w:space="0" w:color="auto"/>
        <w:right w:val="none" w:sz="0" w:space="0" w:color="auto"/>
      </w:divBdr>
    </w:div>
    <w:div w:id="209073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learndatasci.com/glossary/cosine-similarity/" TargetMode="External"/><Relationship Id="rId21" Type="http://schemas.openxmlformats.org/officeDocument/2006/relationships/image" Target="media/image9.png"/><Relationship Id="rId34" Type="http://schemas.openxmlformats.org/officeDocument/2006/relationships/hyperlink" Target="https://arjunraghunandanan.medium.com/generate-sythetic-data-with-google-gemini-07e2179b448e"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ocs.streamlit.io/deploy/tutorials/dock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reativecommons.org/licenses/by-nc-nd/4.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singlestore.com/blog/a-complete-guide-to-semantic-search-for-beginners/" TargetMode="External"/><Relationship Id="rId40" Type="http://schemas.openxmlformats.org/officeDocument/2006/relationships/hyperlink" Target="https://medium.com/@harshitsundriyal/rapid-deployment-of-streamlit-app-in-cloud-virtual-machine-7193f629be58"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edium.com/@nidhiworah02/chroma-db-introduction-25718915bae6"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edium.com/@kbdhunga/an-overview-of-chromadb-the-vector-database-206437541bdd"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142.93.238.167:8501/" TargetMode="External"/><Relationship Id="rId38" Type="http://schemas.openxmlformats.org/officeDocument/2006/relationships/hyperlink" Target="https://huggingface.co/blog/getting-started-with-embedding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142.93.238.167:8501/" TargetMode="External"/><Relationship Id="rId2" Type="http://schemas.openxmlformats.org/officeDocument/2006/relationships/hyperlink" Target="https://huggingface.co/BAAI/bge-large-en-v1.5" TargetMode="External"/><Relationship Id="rId1" Type="http://schemas.openxmlformats.org/officeDocument/2006/relationships/hyperlink" Target="https://careers.peopleclick.eu.com/careerscp/client_canoneurope/external/search.do" TargetMode="External"/><Relationship Id="rId4" Type="http://schemas.openxmlformats.org/officeDocument/2006/relationships/hyperlink" Target="https://plotly.com/pyth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Custom%20Office%20Templates\CEU%20Thesi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You15</b:Tag>
    <b:SourceType>ArticleInAPeriodical</b:SourceType>
    <b:Guid>{0D68E3EB-C749-48EC-9ED7-2556FAFFE582}</b:Guid>
    <b:Title>Our Article in a Periodical</b:Title>
    <b:Year>2015</b:Year>
    <b:Pages>1-3</b:Pages>
    <b:Author>
      <b:Author>
        <b:NameList>
          <b:Person>
            <b:Last>Me</b:Last>
            <b:First>You</b:First>
            <b:Middle>and</b:Middle>
          </b:Person>
        </b:NameList>
      </b:Author>
    </b:Author>
    <b:PeriodicalTitle>The Nonexistent Periodical</b:PeriodicalTitle>
    <b:Month>4</b:Month>
    <b:Day>1</b:Day>
    <b:RefOrder>1</b:RefOrder>
  </b:Source>
  <b:Source>
    <b:Tag>Eri15</b:Tag>
    <b:SourceType>Book</b:SourceType>
    <b:Guid>{22B605B7-5EFD-491F-BF58-7915CA3C0BA0}</b:Guid>
    <b:Author>
      <b:Author>
        <b:NameList>
          <b:Person>
            <b:Last>Writer</b:Last>
            <b:First>A</b:First>
          </b:Person>
        </b:NameList>
      </b:Author>
    </b:Author>
    <b:Title>My first book</b:Title>
    <b:Year>2015</b:Year>
    <b:City>Budapest</b:City>
    <b:Publisher>This Publisher</b:Publisher>
    <b:RefOrder>2</b:RefOrder>
  </b:Source>
  <b:Source>
    <b:Tag>Eri151</b:Tag>
    <b:SourceType>JournalArticle</b:SourceType>
    <b:Guid>{4935BFA0-1DA8-4F0C-BE2F-CD25DB439E48}</b:Guid>
    <b:Title>My Journal Article</b:Title>
    <b:Year>2015</b:Year>
    <b:Author>
      <b:Author>
        <b:NameList>
          <b:Person>
            <b:Last>Writer</b:Last>
            <b:First>B</b:First>
          </b:Person>
        </b:NameList>
      </b:Author>
    </b:Author>
    <b:JournalName>Important Journal</b:JournalName>
    <b:Pages>3-6</b:Pages>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Comments xmlns="a0baeef8-e6af-4419-bff7-2aff524bbeb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ADB41CD98E062419005B3C7578F0A88" ma:contentTypeVersion="14" ma:contentTypeDescription="Create a new document." ma:contentTypeScope="" ma:versionID="cd82fb33c9072d402ffcea5165d4daea">
  <xsd:schema xmlns:xsd="http://www.w3.org/2001/XMLSchema" xmlns:xs="http://www.w3.org/2001/XMLSchema" xmlns:p="http://schemas.microsoft.com/office/2006/metadata/properties" xmlns:ns2="60185e9f-6047-46e2-bfcf-3731f08db04f" xmlns:ns3="a0baeef8-e6af-4419-bff7-2aff524bbeb2" targetNamespace="http://schemas.microsoft.com/office/2006/metadata/properties" ma:root="true" ma:fieldsID="d26a7529b47304ffe57ecd9bb7e2b20f" ns2:_="" ns3:_="">
    <xsd:import namespace="60185e9f-6047-46e2-bfcf-3731f08db04f"/>
    <xsd:import namespace="a0baeef8-e6af-4419-bff7-2aff524bbeb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3:Comments" minOccurs="0"/>
                <xsd:element ref="ns3:MediaServiceObjectDetectorVersions" minOccurs="0"/>
                <xsd:element ref="ns3:MediaServiceSearchPropertie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85e9f-6047-46e2-bfcf-3731f08db04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baeef8-e6af-4419-bff7-2aff524bbeb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Comments" ma:index="15" nillable="true" ma:displayName="Comments" ma:format="Dropdown" ma:internalName="Comments">
      <xsd:simpleType>
        <xsd:restriction base="dms:Note">
          <xsd:maxLength value="255"/>
        </xsd:restrictio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D2829A-09C3-4F19-9ED2-67F279C7F3A8}">
  <ds:schemaRefs>
    <ds:schemaRef ds:uri="http://schemas.microsoft.com/sharepoint/v3/contenttype/forms"/>
  </ds:schemaRefs>
</ds:datastoreItem>
</file>

<file path=customXml/itemProps2.xml><?xml version="1.0" encoding="utf-8"?>
<ds:datastoreItem xmlns:ds="http://schemas.openxmlformats.org/officeDocument/2006/customXml" ds:itemID="{958FBA9C-C25A-4822-A513-EFECB2EC6050}">
  <ds:schemaRefs>
    <ds:schemaRef ds:uri="http://schemas.openxmlformats.org/officeDocument/2006/bibliography"/>
  </ds:schemaRefs>
</ds:datastoreItem>
</file>

<file path=customXml/itemProps3.xml><?xml version="1.0" encoding="utf-8"?>
<ds:datastoreItem xmlns:ds="http://schemas.openxmlformats.org/officeDocument/2006/customXml" ds:itemID="{598246C5-A6AD-402E-B431-2047B210DFDC}">
  <ds:schemaRefs>
    <ds:schemaRef ds:uri="http://schemas.microsoft.com/office/2006/metadata/properties"/>
    <ds:schemaRef ds:uri="http://schemas.microsoft.com/office/infopath/2007/PartnerControls"/>
    <ds:schemaRef ds:uri="a0baeef8-e6af-4419-bff7-2aff524bbeb2"/>
  </ds:schemaRefs>
</ds:datastoreItem>
</file>

<file path=customXml/itemProps4.xml><?xml version="1.0" encoding="utf-8"?>
<ds:datastoreItem xmlns:ds="http://schemas.openxmlformats.org/officeDocument/2006/customXml" ds:itemID="{B29D2BF8-AAAD-40DC-9A60-84B2DEA6C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85e9f-6047-46e2-bfcf-3731f08db04f"/>
    <ds:schemaRef ds:uri="a0baeef8-e6af-4419-bff7-2aff524bbe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CEU Thesis Template</Template>
  <TotalTime>6004</TotalTime>
  <Pages>66</Pages>
  <Words>11640</Words>
  <Characters>66348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CEU</dc:creator>
  <cp:keywords/>
  <dc:description/>
  <cp:lastModifiedBy>Saad Joiya</cp:lastModifiedBy>
  <cp:revision>168</cp:revision>
  <cp:lastPrinted>2025-06-03T18:20:00Z</cp:lastPrinted>
  <dcterms:created xsi:type="dcterms:W3CDTF">2025-05-30T20:36:00Z</dcterms:created>
  <dcterms:modified xsi:type="dcterms:W3CDTF">2025-06-07T11:45:00Z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0x010100AADB41CD98E062419005B3C7578F0A88</vt:lpwstr>
  </property>
  <property fmtid="{D5CDD505-2E9C-101B-9397-08002B2CF9AE}" pid="3" name="MediaServiceImageTags">
    <vt:lpwstr/>
  </property>
</Properties>
</file>